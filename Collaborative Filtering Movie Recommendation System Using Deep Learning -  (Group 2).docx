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4D276" w14:textId="28E62E78" w:rsidR="00C6554A" w:rsidRPr="008B5277" w:rsidRDefault="004B1D45" w:rsidP="00847DE6">
      <w:pPr>
        <w:pStyle w:val="Photo"/>
        <w:jc w:val="left"/>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A220B03" wp14:editId="0DC55AB5">
            <wp:extent cx="5486400" cy="4131945"/>
            <wp:effectExtent l="95250" t="95250" r="95250" b="97155"/>
            <wp:docPr id="44699319" name="Picture 1" descr="Free ai generated circuit head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ai generated circuit head illustr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319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bookmarkEnd w:id="0"/>
    <w:bookmarkEnd w:id="1"/>
    <w:bookmarkEnd w:id="2"/>
    <w:bookmarkEnd w:id="3"/>
    <w:bookmarkEnd w:id="4"/>
    <w:p w14:paraId="04C19DF2" w14:textId="38F3AB50" w:rsidR="00C6554A" w:rsidRPr="00B86589" w:rsidRDefault="005F73FF" w:rsidP="007155F5">
      <w:pPr>
        <w:pStyle w:val="Title"/>
        <w:jc w:val="center"/>
        <w:rPr>
          <w:color w:val="00A0B8" w:themeColor="accent1"/>
          <w:sz w:val="32"/>
          <w:szCs w:val="8"/>
        </w:rPr>
      </w:pPr>
      <w:r w:rsidRPr="00B86589">
        <w:rPr>
          <w:color w:val="00A0B8" w:themeColor="accent1"/>
          <w:sz w:val="32"/>
          <w:szCs w:val="8"/>
        </w:rPr>
        <w:t>Collaborative Filtering</w:t>
      </w:r>
      <w:r w:rsidR="007B300F">
        <w:rPr>
          <w:color w:val="00A0B8" w:themeColor="accent1"/>
          <w:sz w:val="32"/>
          <w:szCs w:val="8"/>
        </w:rPr>
        <w:t xml:space="preserve"> Movie</w:t>
      </w:r>
      <w:r w:rsidRPr="00B86589">
        <w:rPr>
          <w:color w:val="00A0B8" w:themeColor="accent1"/>
          <w:sz w:val="32"/>
          <w:szCs w:val="8"/>
        </w:rPr>
        <w:t xml:space="preserve"> </w:t>
      </w:r>
      <w:r w:rsidR="007B300F" w:rsidRPr="00B86589">
        <w:rPr>
          <w:color w:val="00A0B8" w:themeColor="accent1"/>
          <w:sz w:val="32"/>
          <w:szCs w:val="8"/>
        </w:rPr>
        <w:t>Recommenda</w:t>
      </w:r>
      <w:r w:rsidR="007B300F">
        <w:rPr>
          <w:color w:val="00A0B8" w:themeColor="accent1"/>
          <w:sz w:val="32"/>
          <w:szCs w:val="8"/>
        </w:rPr>
        <w:t>tion</w:t>
      </w:r>
      <w:r w:rsidRPr="00B86589">
        <w:rPr>
          <w:color w:val="00A0B8" w:themeColor="accent1"/>
          <w:sz w:val="32"/>
          <w:szCs w:val="8"/>
        </w:rPr>
        <w:t xml:space="preserve"> System</w:t>
      </w:r>
      <w:r w:rsidR="007B300F">
        <w:rPr>
          <w:color w:val="00A0B8" w:themeColor="accent1"/>
          <w:sz w:val="32"/>
          <w:szCs w:val="8"/>
        </w:rPr>
        <w:t xml:space="preserve"> Using Deep Learning</w:t>
      </w:r>
    </w:p>
    <w:p w14:paraId="526480D5" w14:textId="77777777" w:rsidR="00F17551" w:rsidRDefault="00F17551" w:rsidP="00C6554A">
      <w:pPr>
        <w:pStyle w:val="ContactInfo"/>
      </w:pPr>
    </w:p>
    <w:p w14:paraId="7B687CA9" w14:textId="3B942794" w:rsidR="00F17551" w:rsidRPr="00090DED" w:rsidRDefault="00AE18AF" w:rsidP="00F17551">
      <w:pPr>
        <w:pStyle w:val="ContactInfo"/>
        <w:rPr>
          <w:sz w:val="24"/>
          <w:szCs w:val="24"/>
        </w:rPr>
      </w:pPr>
      <w:r w:rsidRPr="00090DED">
        <w:rPr>
          <w:sz w:val="24"/>
          <w:szCs w:val="24"/>
        </w:rPr>
        <w:t>B</w:t>
      </w:r>
      <w:r w:rsidR="003A76E7" w:rsidRPr="00090DED">
        <w:rPr>
          <w:sz w:val="24"/>
          <w:szCs w:val="24"/>
        </w:rPr>
        <w:t xml:space="preserve">y </w:t>
      </w:r>
      <w:r w:rsidR="00F17551" w:rsidRPr="00090DED">
        <w:rPr>
          <w:sz w:val="24"/>
          <w:szCs w:val="24"/>
        </w:rPr>
        <w:t>Group 2:</w:t>
      </w:r>
    </w:p>
    <w:p w14:paraId="29008563" w14:textId="77777777" w:rsidR="003E5CBD" w:rsidRDefault="00105230" w:rsidP="00C6554A">
      <w:pPr>
        <w:pStyle w:val="ContactInfo"/>
      </w:pPr>
      <w:r>
        <w:t>Milan Mitrovic</w:t>
      </w:r>
      <w:r w:rsidR="00C6554A">
        <w:t xml:space="preserve"> | </w:t>
      </w:r>
      <w:r>
        <w:t>s4663796</w:t>
      </w:r>
      <w:r w:rsidR="00C6554A">
        <w:t xml:space="preserve"> </w:t>
      </w:r>
    </w:p>
    <w:p w14:paraId="529FDCE5" w14:textId="781851C2" w:rsidR="0023336D" w:rsidRDefault="0023336D" w:rsidP="00C6554A">
      <w:pPr>
        <w:pStyle w:val="ContactInfo"/>
      </w:pPr>
      <w:r>
        <w:t xml:space="preserve">Abishek Goski | </w:t>
      </w:r>
      <w:r w:rsidR="009643C6" w:rsidRPr="009643C6">
        <w:t>s4679709</w:t>
      </w:r>
    </w:p>
    <w:p w14:paraId="2DC5F377" w14:textId="2AB5CBAE" w:rsidR="00DB12EE" w:rsidRDefault="009643C6" w:rsidP="00C6554A">
      <w:pPr>
        <w:pStyle w:val="ContactInfo"/>
      </w:pPr>
      <w:r>
        <w:t xml:space="preserve">Ruchit Pokhrel | </w:t>
      </w:r>
      <w:r w:rsidRPr="009643C6">
        <w:t>s4676469</w:t>
      </w:r>
    </w:p>
    <w:p w14:paraId="42016AEE" w14:textId="77777777" w:rsidR="00DB12EE" w:rsidRDefault="00DB12EE" w:rsidP="00C6554A">
      <w:pPr>
        <w:pStyle w:val="ContactInfo"/>
      </w:pPr>
    </w:p>
    <w:p w14:paraId="7A2EA7C2" w14:textId="77777777" w:rsidR="00DB12EE" w:rsidRDefault="00DB12EE" w:rsidP="00C6554A">
      <w:pPr>
        <w:pStyle w:val="ContactInfo"/>
      </w:pPr>
    </w:p>
    <w:p w14:paraId="12D4ED10" w14:textId="0B4674EE" w:rsidR="00C6554A" w:rsidRDefault="00C6554A" w:rsidP="00C6554A">
      <w:pPr>
        <w:pStyle w:val="ContactInfo"/>
      </w:pPr>
      <w:r>
        <w:br w:type="page"/>
      </w:r>
    </w:p>
    <w:sdt>
      <w:sdtPr>
        <w:rPr>
          <w:rFonts w:asciiTheme="minorHAnsi" w:eastAsiaTheme="minorHAnsi" w:hAnsiTheme="minorHAnsi" w:cstheme="minorBidi"/>
          <w:color w:val="595959" w:themeColor="text1" w:themeTint="A6"/>
          <w:sz w:val="22"/>
          <w:szCs w:val="22"/>
        </w:rPr>
        <w:id w:val="-1795282946"/>
        <w:docPartObj>
          <w:docPartGallery w:val="Table of Contents"/>
          <w:docPartUnique/>
        </w:docPartObj>
      </w:sdtPr>
      <w:sdtEndPr>
        <w:rPr>
          <w:b/>
          <w:bCs/>
          <w:noProof/>
          <w:color w:val="262626" w:themeColor="text1" w:themeTint="D9"/>
        </w:rPr>
      </w:sdtEndPr>
      <w:sdtContent>
        <w:p w14:paraId="563530D4" w14:textId="00E774FB" w:rsidR="0009063C" w:rsidRPr="00BF22CA" w:rsidRDefault="0009063C">
          <w:pPr>
            <w:pStyle w:val="TOCHeading"/>
            <w:rPr>
              <w:sz w:val="28"/>
              <w:szCs w:val="36"/>
            </w:rPr>
          </w:pPr>
          <w:r w:rsidRPr="00BF22CA">
            <w:rPr>
              <w:sz w:val="28"/>
              <w:szCs w:val="36"/>
            </w:rPr>
            <w:t>Contents</w:t>
          </w:r>
        </w:p>
        <w:p w14:paraId="0A5B1308" w14:textId="5F6C0797" w:rsidR="00941A68" w:rsidRDefault="0009063C">
          <w:pPr>
            <w:pStyle w:val="TOC1"/>
            <w:rPr>
              <w:rFonts w:eastAsiaTheme="minorEastAsia"/>
              <w:color w:val="auto"/>
              <w:kern w:val="2"/>
              <w:sz w:val="24"/>
              <w:szCs w:val="24"/>
              <w:lang w:val="en-AU" w:eastAsia="en-AU"/>
              <w14:ligatures w14:val="standardContextual"/>
            </w:rPr>
          </w:pPr>
          <w:r w:rsidRPr="00B5606D">
            <w:rPr>
              <w:noProof w:val="0"/>
              <w:sz w:val="21"/>
              <w:szCs w:val="21"/>
            </w:rPr>
            <w:fldChar w:fldCharType="begin"/>
          </w:r>
          <w:r w:rsidRPr="00B5606D">
            <w:rPr>
              <w:sz w:val="21"/>
              <w:szCs w:val="21"/>
            </w:rPr>
            <w:instrText xml:space="preserve"> TOC \o "1-3" \h \z \u </w:instrText>
          </w:r>
          <w:r w:rsidRPr="00B5606D">
            <w:rPr>
              <w:noProof w:val="0"/>
              <w:sz w:val="21"/>
              <w:szCs w:val="21"/>
            </w:rPr>
            <w:fldChar w:fldCharType="separate"/>
          </w:r>
          <w:hyperlink w:anchor="_Toc180358318" w:history="1">
            <w:r w:rsidR="00941A68" w:rsidRPr="00584E4B">
              <w:rPr>
                <w:rStyle w:val="Hyperlink"/>
                <w:lang w:val="en-AU"/>
              </w:rPr>
              <w:t>Problem Statement &amp; Research Objectives</w:t>
            </w:r>
            <w:r w:rsidR="00941A68">
              <w:rPr>
                <w:webHidden/>
              </w:rPr>
              <w:tab/>
            </w:r>
            <w:r w:rsidR="00941A68">
              <w:rPr>
                <w:webHidden/>
              </w:rPr>
              <w:fldChar w:fldCharType="begin"/>
            </w:r>
            <w:r w:rsidR="00941A68">
              <w:rPr>
                <w:webHidden/>
              </w:rPr>
              <w:instrText xml:space="preserve"> PAGEREF _Toc180358318 \h </w:instrText>
            </w:r>
            <w:r w:rsidR="00941A68">
              <w:rPr>
                <w:webHidden/>
              </w:rPr>
            </w:r>
            <w:r w:rsidR="00941A68">
              <w:rPr>
                <w:webHidden/>
              </w:rPr>
              <w:fldChar w:fldCharType="separate"/>
            </w:r>
            <w:r w:rsidR="00941A68">
              <w:rPr>
                <w:webHidden/>
              </w:rPr>
              <w:t>2</w:t>
            </w:r>
            <w:r w:rsidR="00941A68">
              <w:rPr>
                <w:webHidden/>
              </w:rPr>
              <w:fldChar w:fldCharType="end"/>
            </w:r>
          </w:hyperlink>
        </w:p>
        <w:p w14:paraId="62F5D7A5" w14:textId="1B63BFE0" w:rsidR="00941A68" w:rsidRDefault="00941A68">
          <w:pPr>
            <w:pStyle w:val="TOC1"/>
            <w:rPr>
              <w:rFonts w:eastAsiaTheme="minorEastAsia"/>
              <w:color w:val="auto"/>
              <w:kern w:val="2"/>
              <w:sz w:val="24"/>
              <w:szCs w:val="24"/>
              <w:lang w:val="en-AU" w:eastAsia="en-AU"/>
              <w14:ligatures w14:val="standardContextual"/>
            </w:rPr>
          </w:pPr>
          <w:hyperlink w:anchor="_Toc180358319" w:history="1">
            <w:r w:rsidRPr="00584E4B">
              <w:rPr>
                <w:rStyle w:val="Hyperlink"/>
              </w:rPr>
              <w:t>Model Architecture &amp; Design Decisions</w:t>
            </w:r>
            <w:r>
              <w:rPr>
                <w:webHidden/>
              </w:rPr>
              <w:tab/>
            </w:r>
            <w:r>
              <w:rPr>
                <w:webHidden/>
              </w:rPr>
              <w:fldChar w:fldCharType="begin"/>
            </w:r>
            <w:r>
              <w:rPr>
                <w:webHidden/>
              </w:rPr>
              <w:instrText xml:space="preserve"> PAGEREF _Toc180358319 \h </w:instrText>
            </w:r>
            <w:r>
              <w:rPr>
                <w:webHidden/>
              </w:rPr>
            </w:r>
            <w:r>
              <w:rPr>
                <w:webHidden/>
              </w:rPr>
              <w:fldChar w:fldCharType="separate"/>
            </w:r>
            <w:r>
              <w:rPr>
                <w:webHidden/>
              </w:rPr>
              <w:t>4</w:t>
            </w:r>
            <w:r>
              <w:rPr>
                <w:webHidden/>
              </w:rPr>
              <w:fldChar w:fldCharType="end"/>
            </w:r>
          </w:hyperlink>
        </w:p>
        <w:p w14:paraId="0C5EC88F" w14:textId="2405F52D" w:rsidR="00941A68" w:rsidRDefault="00941A68">
          <w:pPr>
            <w:pStyle w:val="TOC1"/>
            <w:rPr>
              <w:rFonts w:eastAsiaTheme="minorEastAsia"/>
              <w:color w:val="auto"/>
              <w:kern w:val="2"/>
              <w:sz w:val="24"/>
              <w:szCs w:val="24"/>
              <w:lang w:val="en-AU" w:eastAsia="en-AU"/>
              <w14:ligatures w14:val="standardContextual"/>
            </w:rPr>
          </w:pPr>
          <w:hyperlink w:anchor="_Toc180358320" w:history="1">
            <w:r w:rsidRPr="00584E4B">
              <w:rPr>
                <w:rStyle w:val="Hyperlink"/>
              </w:rPr>
              <w:t>Data Preprocessing &amp; Augmentation Techniques</w:t>
            </w:r>
            <w:r>
              <w:rPr>
                <w:webHidden/>
              </w:rPr>
              <w:tab/>
            </w:r>
            <w:r>
              <w:rPr>
                <w:webHidden/>
              </w:rPr>
              <w:fldChar w:fldCharType="begin"/>
            </w:r>
            <w:r>
              <w:rPr>
                <w:webHidden/>
              </w:rPr>
              <w:instrText xml:space="preserve"> PAGEREF _Toc180358320 \h </w:instrText>
            </w:r>
            <w:r>
              <w:rPr>
                <w:webHidden/>
              </w:rPr>
            </w:r>
            <w:r>
              <w:rPr>
                <w:webHidden/>
              </w:rPr>
              <w:fldChar w:fldCharType="separate"/>
            </w:r>
            <w:r>
              <w:rPr>
                <w:webHidden/>
              </w:rPr>
              <w:t>8</w:t>
            </w:r>
            <w:r>
              <w:rPr>
                <w:webHidden/>
              </w:rPr>
              <w:fldChar w:fldCharType="end"/>
            </w:r>
          </w:hyperlink>
        </w:p>
        <w:p w14:paraId="2B40D3D7" w14:textId="6153A36F" w:rsidR="00941A68" w:rsidRDefault="00941A68">
          <w:pPr>
            <w:pStyle w:val="TOC1"/>
            <w:rPr>
              <w:rFonts w:eastAsiaTheme="minorEastAsia"/>
              <w:color w:val="auto"/>
              <w:kern w:val="2"/>
              <w:sz w:val="24"/>
              <w:szCs w:val="24"/>
              <w:lang w:val="en-AU" w:eastAsia="en-AU"/>
              <w14:ligatures w14:val="standardContextual"/>
            </w:rPr>
          </w:pPr>
          <w:hyperlink w:anchor="_Toc180358321" w:history="1">
            <w:r w:rsidRPr="00584E4B">
              <w:rPr>
                <w:rStyle w:val="Hyperlink"/>
              </w:rPr>
              <w:t>Results &amp; Performance Analysis</w:t>
            </w:r>
            <w:r>
              <w:rPr>
                <w:webHidden/>
              </w:rPr>
              <w:tab/>
            </w:r>
            <w:r>
              <w:rPr>
                <w:webHidden/>
              </w:rPr>
              <w:fldChar w:fldCharType="begin"/>
            </w:r>
            <w:r>
              <w:rPr>
                <w:webHidden/>
              </w:rPr>
              <w:instrText xml:space="preserve"> PAGEREF _Toc180358321 \h </w:instrText>
            </w:r>
            <w:r>
              <w:rPr>
                <w:webHidden/>
              </w:rPr>
            </w:r>
            <w:r>
              <w:rPr>
                <w:webHidden/>
              </w:rPr>
              <w:fldChar w:fldCharType="separate"/>
            </w:r>
            <w:r>
              <w:rPr>
                <w:webHidden/>
              </w:rPr>
              <w:t>28</w:t>
            </w:r>
            <w:r>
              <w:rPr>
                <w:webHidden/>
              </w:rPr>
              <w:fldChar w:fldCharType="end"/>
            </w:r>
          </w:hyperlink>
        </w:p>
        <w:p w14:paraId="710BBA4A" w14:textId="1E0AF87F" w:rsidR="00941A68" w:rsidRDefault="00941A68">
          <w:pPr>
            <w:pStyle w:val="TOC1"/>
            <w:rPr>
              <w:rFonts w:eastAsiaTheme="minorEastAsia"/>
              <w:color w:val="auto"/>
              <w:kern w:val="2"/>
              <w:sz w:val="24"/>
              <w:szCs w:val="24"/>
              <w:lang w:val="en-AU" w:eastAsia="en-AU"/>
              <w14:ligatures w14:val="standardContextual"/>
            </w:rPr>
          </w:pPr>
          <w:hyperlink w:anchor="_Toc180358322" w:history="1">
            <w:r w:rsidRPr="00584E4B">
              <w:rPr>
                <w:rStyle w:val="Hyperlink"/>
              </w:rPr>
              <w:t>Error Analysis &amp; Potential Improvements</w:t>
            </w:r>
            <w:r>
              <w:rPr>
                <w:webHidden/>
              </w:rPr>
              <w:tab/>
            </w:r>
            <w:r>
              <w:rPr>
                <w:webHidden/>
              </w:rPr>
              <w:fldChar w:fldCharType="begin"/>
            </w:r>
            <w:r>
              <w:rPr>
                <w:webHidden/>
              </w:rPr>
              <w:instrText xml:space="preserve"> PAGEREF _Toc180358322 \h </w:instrText>
            </w:r>
            <w:r>
              <w:rPr>
                <w:webHidden/>
              </w:rPr>
            </w:r>
            <w:r>
              <w:rPr>
                <w:webHidden/>
              </w:rPr>
              <w:fldChar w:fldCharType="separate"/>
            </w:r>
            <w:r>
              <w:rPr>
                <w:webHidden/>
              </w:rPr>
              <w:t>57</w:t>
            </w:r>
            <w:r>
              <w:rPr>
                <w:webHidden/>
              </w:rPr>
              <w:fldChar w:fldCharType="end"/>
            </w:r>
          </w:hyperlink>
        </w:p>
        <w:p w14:paraId="69F6AB41" w14:textId="47213351" w:rsidR="00941A68" w:rsidRDefault="00941A68">
          <w:pPr>
            <w:pStyle w:val="TOC1"/>
            <w:rPr>
              <w:rFonts w:eastAsiaTheme="minorEastAsia"/>
              <w:color w:val="auto"/>
              <w:kern w:val="2"/>
              <w:sz w:val="24"/>
              <w:szCs w:val="24"/>
              <w:lang w:val="en-AU" w:eastAsia="en-AU"/>
              <w14:ligatures w14:val="standardContextual"/>
            </w:rPr>
          </w:pPr>
          <w:hyperlink w:anchor="_Toc180358323" w:history="1">
            <w:r w:rsidRPr="00584E4B">
              <w:rPr>
                <w:rStyle w:val="Hyperlink"/>
                <w:lang w:val="en-AU"/>
              </w:rPr>
              <w:t>Conclusion &amp; Future Work</w:t>
            </w:r>
            <w:r>
              <w:rPr>
                <w:webHidden/>
              </w:rPr>
              <w:tab/>
            </w:r>
            <w:r>
              <w:rPr>
                <w:webHidden/>
              </w:rPr>
              <w:fldChar w:fldCharType="begin"/>
            </w:r>
            <w:r>
              <w:rPr>
                <w:webHidden/>
              </w:rPr>
              <w:instrText xml:space="preserve"> PAGEREF _Toc180358323 \h </w:instrText>
            </w:r>
            <w:r>
              <w:rPr>
                <w:webHidden/>
              </w:rPr>
            </w:r>
            <w:r>
              <w:rPr>
                <w:webHidden/>
              </w:rPr>
              <w:fldChar w:fldCharType="separate"/>
            </w:r>
            <w:r>
              <w:rPr>
                <w:webHidden/>
              </w:rPr>
              <w:t>59</w:t>
            </w:r>
            <w:r>
              <w:rPr>
                <w:webHidden/>
              </w:rPr>
              <w:fldChar w:fldCharType="end"/>
            </w:r>
          </w:hyperlink>
        </w:p>
        <w:p w14:paraId="519F1992" w14:textId="3714DEEA" w:rsidR="0009063C" w:rsidRDefault="0009063C">
          <w:r w:rsidRPr="00B5606D">
            <w:rPr>
              <w:b/>
              <w:bCs/>
              <w:noProof/>
              <w:sz w:val="21"/>
              <w:szCs w:val="21"/>
            </w:rPr>
            <w:fldChar w:fldCharType="end"/>
          </w:r>
        </w:p>
      </w:sdtContent>
    </w:sdt>
    <w:p w14:paraId="58EF58A9" w14:textId="61DC849B" w:rsidR="002B7DC3" w:rsidRDefault="002B7DC3"/>
    <w:p w14:paraId="736F77F2" w14:textId="77777777" w:rsidR="00B808DE" w:rsidRDefault="00B808DE"/>
    <w:p w14:paraId="0F8616C9" w14:textId="77777777" w:rsidR="00B808DE" w:rsidRDefault="00B808DE"/>
    <w:p w14:paraId="633306CF" w14:textId="77777777" w:rsidR="00347FE7" w:rsidRDefault="00347FE7"/>
    <w:p w14:paraId="6D008E13" w14:textId="77777777" w:rsidR="00B808DE" w:rsidRDefault="00B808DE"/>
    <w:p w14:paraId="379F2F64" w14:textId="77777777" w:rsidR="00B808DE" w:rsidRDefault="00B808DE"/>
    <w:p w14:paraId="56B19EAA" w14:textId="77777777" w:rsidR="00B808DE" w:rsidRDefault="00B808DE"/>
    <w:p w14:paraId="40CA0E3B" w14:textId="77777777" w:rsidR="00B808DE" w:rsidRDefault="00B808DE"/>
    <w:p w14:paraId="298F7F34" w14:textId="77777777" w:rsidR="00B808DE" w:rsidRDefault="00B808DE"/>
    <w:p w14:paraId="5362FA24" w14:textId="77777777" w:rsidR="00B808DE" w:rsidRDefault="00B808DE"/>
    <w:p w14:paraId="3A6640D0" w14:textId="77777777" w:rsidR="00B808DE" w:rsidRDefault="00B808DE"/>
    <w:p w14:paraId="1B20E96D" w14:textId="77777777" w:rsidR="00B808DE" w:rsidRDefault="00B808DE"/>
    <w:p w14:paraId="385CEC12" w14:textId="77777777" w:rsidR="00B808DE" w:rsidRDefault="00B808DE"/>
    <w:p w14:paraId="3EA81B9D" w14:textId="77777777" w:rsidR="00C06029" w:rsidRDefault="00C06029"/>
    <w:p w14:paraId="69465E4F" w14:textId="77777777" w:rsidR="00E1452B" w:rsidRDefault="00E1452B"/>
    <w:p w14:paraId="5C5D8C9A" w14:textId="77777777" w:rsidR="00E1452B" w:rsidRDefault="00E1452B"/>
    <w:p w14:paraId="5A3CE743" w14:textId="77777777" w:rsidR="00E1452B" w:rsidRDefault="00E1452B"/>
    <w:p w14:paraId="0408AD53" w14:textId="77777777" w:rsidR="00E1452B" w:rsidRDefault="00E1452B"/>
    <w:p w14:paraId="443CBF6D" w14:textId="77777777" w:rsidR="00845006" w:rsidRPr="00845006" w:rsidRDefault="00845006" w:rsidP="00845006"/>
    <w:p w14:paraId="5D04ED50" w14:textId="6C91D19E" w:rsidR="00EC4AF8" w:rsidRPr="00F97566" w:rsidRDefault="00176F01" w:rsidP="00EC4AF8">
      <w:pPr>
        <w:pStyle w:val="Heading1"/>
        <w:rPr>
          <w:u w:val="single"/>
          <w:lang w:val="en-AU"/>
        </w:rPr>
      </w:pPr>
      <w:bookmarkStart w:id="5" w:name="_Toc180358318"/>
      <w:r w:rsidRPr="00F97566">
        <w:rPr>
          <w:u w:val="single"/>
          <w:lang w:val="en-AU"/>
        </w:rPr>
        <w:lastRenderedPageBreak/>
        <w:t>Problem Statement</w:t>
      </w:r>
      <w:r w:rsidR="006F04E8" w:rsidRPr="00F97566">
        <w:rPr>
          <w:u w:val="single"/>
          <w:lang w:val="en-AU"/>
        </w:rPr>
        <w:t xml:space="preserve"> &amp; Research Objectives</w:t>
      </w:r>
      <w:bookmarkEnd w:id="5"/>
    </w:p>
    <w:p w14:paraId="14F2D188" w14:textId="77777777" w:rsidR="00CF34F0" w:rsidRDefault="00273FA0" w:rsidP="00273FA0">
      <w:pPr>
        <w:rPr>
          <w:lang w:val="en-AU"/>
        </w:rPr>
      </w:pPr>
      <w:r w:rsidRPr="00273FA0">
        <w:rPr>
          <w:lang w:val="en-AU"/>
        </w:rPr>
        <w:t>In the modern digital landscape, users are inundated with an overwhelming amount of content, whether it be movies, products, or media.</w:t>
      </w:r>
      <w:r w:rsidR="00FF0D07">
        <w:rPr>
          <w:lang w:val="en-AU"/>
        </w:rPr>
        <w:t xml:space="preserve"> R</w:t>
      </w:r>
      <w:r w:rsidRPr="00273FA0">
        <w:rPr>
          <w:lang w:val="en-AU"/>
        </w:rPr>
        <w:t xml:space="preserve">ecommendation systems have become an essential tool to help users navigate this vast array of options by providing personalized suggestions. Collaborative filtering, a technique used in many recommendation systems, relies on user-item interaction data (such as ratings) to recommend </w:t>
      </w:r>
      <w:r w:rsidR="008E2550">
        <w:rPr>
          <w:lang w:val="en-AU"/>
        </w:rPr>
        <w:t>content</w:t>
      </w:r>
      <w:r w:rsidRPr="00273FA0">
        <w:rPr>
          <w:lang w:val="en-AU"/>
        </w:rPr>
        <w:t xml:space="preserve"> that a user might enjoy based on the preferences of similar users.</w:t>
      </w:r>
      <w:r w:rsidR="009D45C1">
        <w:rPr>
          <w:lang w:val="en-AU"/>
        </w:rPr>
        <w:t xml:space="preserve"> </w:t>
      </w:r>
    </w:p>
    <w:p w14:paraId="103316F6" w14:textId="13706C36" w:rsidR="00273FA0" w:rsidRPr="00273FA0" w:rsidRDefault="00273FA0" w:rsidP="00273FA0">
      <w:pPr>
        <w:rPr>
          <w:lang w:val="en-AU"/>
        </w:rPr>
      </w:pPr>
      <w:r w:rsidRPr="00273FA0">
        <w:rPr>
          <w:lang w:val="en-AU"/>
        </w:rPr>
        <w:t>Traditional approaches like Matrix Factorization (</w:t>
      </w:r>
      <w:r w:rsidR="003C76B7">
        <w:rPr>
          <w:lang w:val="en-AU"/>
        </w:rPr>
        <w:t>learnable embeddings</w:t>
      </w:r>
      <w:r w:rsidRPr="00273FA0">
        <w:rPr>
          <w:lang w:val="en-AU"/>
        </w:rPr>
        <w:t>) have been widely adopted for collaborative filtering due to their simplicity and effectiveness. However, these models often struggle with scalability, handling complex relationships between users and items, and incorporating additional features such as movie content (e.g., genres, directors).</w:t>
      </w:r>
    </w:p>
    <w:p w14:paraId="13049EBB" w14:textId="3F0C4993" w:rsidR="00273FA0" w:rsidRPr="00273FA0" w:rsidRDefault="00273FA0" w:rsidP="00273FA0">
      <w:pPr>
        <w:rPr>
          <w:lang w:val="en-AU"/>
        </w:rPr>
      </w:pPr>
      <w:r w:rsidRPr="00273FA0">
        <w:rPr>
          <w:lang w:val="en-AU"/>
        </w:rPr>
        <w:t xml:space="preserve">With the </w:t>
      </w:r>
      <w:r w:rsidR="00651794">
        <w:rPr>
          <w:lang w:val="en-AU"/>
        </w:rPr>
        <w:t>emergence</w:t>
      </w:r>
      <w:r w:rsidRPr="00273FA0">
        <w:rPr>
          <w:lang w:val="en-AU"/>
        </w:rPr>
        <w:t xml:space="preserve"> of deep learning, more advanced techniques such as Neural Collaborative Filtering (NCF) have been developed to enhance the performance of recommendation systems. These deep learning models can capture more intricate patterns in user-item interactions by learning high-dimensional embeddings for users and items. Additionally, by combining collaborative filtering with content-based filtering, a hybrid recommend</w:t>
      </w:r>
      <w:r w:rsidR="00995265">
        <w:rPr>
          <w:lang w:val="en-AU"/>
        </w:rPr>
        <w:t>er</w:t>
      </w:r>
      <w:r w:rsidRPr="00273FA0">
        <w:rPr>
          <w:lang w:val="en-AU"/>
        </w:rPr>
        <w:t xml:space="preserve"> system can further improve recommendations by leveraging both user-item interaction data and item features.</w:t>
      </w:r>
    </w:p>
    <w:p w14:paraId="02D5710E" w14:textId="2EE19F51" w:rsidR="008E02F3" w:rsidRDefault="00273FA0" w:rsidP="00273FA0">
      <w:pPr>
        <w:rPr>
          <w:lang w:val="en-AU"/>
        </w:rPr>
      </w:pPr>
      <w:r w:rsidRPr="00273FA0">
        <w:rPr>
          <w:lang w:val="en-AU"/>
        </w:rPr>
        <w:t xml:space="preserve">This project aims to explore the effectiveness of a deep learning-based collaborative filtering system for movie recommendations using the </w:t>
      </w:r>
      <w:proofErr w:type="spellStart"/>
      <w:r w:rsidRPr="00273FA0">
        <w:rPr>
          <w:i/>
          <w:iCs/>
          <w:lang w:val="en-AU"/>
        </w:rPr>
        <w:t>MovieLens</w:t>
      </w:r>
      <w:proofErr w:type="spellEnd"/>
      <w:r w:rsidRPr="00273FA0">
        <w:rPr>
          <w:i/>
          <w:iCs/>
          <w:lang w:val="en-AU"/>
        </w:rPr>
        <w:t xml:space="preserve"> 1M </w:t>
      </w:r>
      <w:r w:rsidRPr="00273FA0">
        <w:rPr>
          <w:lang w:val="en-AU"/>
        </w:rPr>
        <w:t>Dataset. The goal is to compare the performance of this deep learning approach to traditional matrix factorization techniques and extend it by incorporating a hybrid recommend</w:t>
      </w:r>
      <w:r w:rsidR="00BC7C3B">
        <w:rPr>
          <w:lang w:val="en-AU"/>
        </w:rPr>
        <w:t>ation</w:t>
      </w:r>
      <w:r w:rsidRPr="00273FA0">
        <w:rPr>
          <w:lang w:val="en-AU"/>
        </w:rPr>
        <w:t xml:space="preserve"> system that combines collaborative filtering with content-based filtering.</w:t>
      </w:r>
    </w:p>
    <w:p w14:paraId="17302E88" w14:textId="7599F22F" w:rsidR="00FE5335" w:rsidRPr="00FF181C" w:rsidRDefault="008E02F3" w:rsidP="00FE5335">
      <w:pPr>
        <w:pStyle w:val="Title"/>
        <w:rPr>
          <w:b/>
          <w:bCs/>
          <w:u w:val="single"/>
          <w:lang w:val="en-AU"/>
        </w:rPr>
      </w:pPr>
      <w:r w:rsidRPr="00FF181C">
        <w:rPr>
          <w:b/>
          <w:bCs/>
          <w:u w:val="single"/>
          <w:lang w:val="en-AU"/>
        </w:rPr>
        <w:t>Research Objectives</w:t>
      </w:r>
    </w:p>
    <w:p w14:paraId="7A3C9784" w14:textId="77777777" w:rsidR="00FE5335" w:rsidRDefault="00FE5335" w:rsidP="00FE5335">
      <w:pPr>
        <w:pStyle w:val="Title"/>
        <w:rPr>
          <w:b/>
          <w:bCs/>
          <w:u w:val="single"/>
          <w:lang w:val="en-AU"/>
        </w:rPr>
      </w:pPr>
    </w:p>
    <w:p w14:paraId="61345104" w14:textId="2EC0DF16" w:rsidR="008A39E2" w:rsidRPr="00AC77CD" w:rsidRDefault="008A39E2" w:rsidP="008A39E2">
      <w:pPr>
        <w:pStyle w:val="Title"/>
        <w:numPr>
          <w:ilvl w:val="0"/>
          <w:numId w:val="226"/>
        </w:numPr>
        <w:rPr>
          <w:b/>
          <w:bCs/>
          <w:u w:val="single"/>
          <w:lang w:val="en-AU"/>
        </w:rPr>
      </w:pPr>
      <w:r w:rsidRPr="00AC77CD">
        <w:rPr>
          <w:b/>
          <w:bCs/>
          <w:lang w:val="en-AU"/>
        </w:rPr>
        <w:t>Build a Deep Learning Recommend</w:t>
      </w:r>
      <w:r w:rsidR="008B239B">
        <w:rPr>
          <w:b/>
          <w:bCs/>
          <w:lang w:val="en-AU"/>
        </w:rPr>
        <w:t>er</w:t>
      </w:r>
      <w:r w:rsidRPr="00AC77CD">
        <w:rPr>
          <w:b/>
          <w:bCs/>
          <w:lang w:val="en-AU"/>
        </w:rPr>
        <w:t xml:space="preserve"> System:</w:t>
      </w:r>
    </w:p>
    <w:p w14:paraId="2F14F1E7" w14:textId="77777777" w:rsidR="008A39E2" w:rsidRPr="00FE5335" w:rsidRDefault="008A39E2" w:rsidP="00AC77CD">
      <w:pPr>
        <w:pStyle w:val="ListParagraph"/>
        <w:numPr>
          <w:ilvl w:val="0"/>
          <w:numId w:val="229"/>
        </w:numPr>
        <w:rPr>
          <w:lang w:val="en-AU"/>
        </w:rPr>
      </w:pPr>
      <w:r w:rsidRPr="00FE5335">
        <w:rPr>
          <w:lang w:val="en-AU"/>
        </w:rPr>
        <w:t xml:space="preserve">Develop a Collaborative Filtering Recommender System using a deep learning approach based on the </w:t>
      </w:r>
      <w:proofErr w:type="spellStart"/>
      <w:r w:rsidRPr="00FE5335">
        <w:rPr>
          <w:lang w:val="en-AU"/>
        </w:rPr>
        <w:t>MovieLens</w:t>
      </w:r>
      <w:proofErr w:type="spellEnd"/>
      <w:r w:rsidRPr="00FE5335">
        <w:rPr>
          <w:lang w:val="en-AU"/>
        </w:rPr>
        <w:t xml:space="preserve"> 1M dataset.</w:t>
      </w:r>
    </w:p>
    <w:p w14:paraId="5190F087" w14:textId="77777777" w:rsidR="008A39E2" w:rsidRDefault="008A39E2" w:rsidP="00AC77CD">
      <w:pPr>
        <w:pStyle w:val="ListParagraph"/>
        <w:numPr>
          <w:ilvl w:val="0"/>
          <w:numId w:val="229"/>
        </w:numPr>
        <w:rPr>
          <w:lang w:val="en-AU"/>
        </w:rPr>
      </w:pPr>
      <w:r w:rsidRPr="00FE5335">
        <w:rPr>
          <w:lang w:val="en-AU"/>
        </w:rPr>
        <w:t>Utilize neural networks to learn user and movie embeddings, allowing the model to capture complex patterns in user preferences.</w:t>
      </w:r>
    </w:p>
    <w:p w14:paraId="0828DB08" w14:textId="77777777" w:rsidR="00337DCF" w:rsidRPr="00FE5335" w:rsidRDefault="00337DCF" w:rsidP="00337DCF">
      <w:pPr>
        <w:pStyle w:val="ListParagraph"/>
        <w:ind w:left="1440"/>
        <w:rPr>
          <w:lang w:val="en-AU"/>
        </w:rPr>
      </w:pPr>
    </w:p>
    <w:p w14:paraId="3CCF5C1B" w14:textId="3FF37E83" w:rsidR="00CA5547" w:rsidRPr="0083522A" w:rsidRDefault="008A39E2" w:rsidP="0083522A">
      <w:pPr>
        <w:pStyle w:val="ListParagraph"/>
        <w:numPr>
          <w:ilvl w:val="0"/>
          <w:numId w:val="226"/>
        </w:numPr>
        <w:rPr>
          <w:b/>
          <w:bCs/>
          <w:lang w:val="en-AU"/>
        </w:rPr>
      </w:pPr>
      <w:r w:rsidRPr="00337DCF">
        <w:rPr>
          <w:b/>
          <w:bCs/>
          <w:lang w:val="en-AU"/>
        </w:rPr>
        <w:t>Compare with Traditional Matrix Factorization:</w:t>
      </w:r>
    </w:p>
    <w:p w14:paraId="43234CA4" w14:textId="37D00A34" w:rsidR="008A39E2" w:rsidRPr="00CA5547" w:rsidRDefault="008A39E2" w:rsidP="00CA5547">
      <w:pPr>
        <w:pStyle w:val="ListParagraph"/>
        <w:numPr>
          <w:ilvl w:val="0"/>
          <w:numId w:val="231"/>
        </w:numPr>
        <w:rPr>
          <w:lang w:val="en-AU"/>
        </w:rPr>
      </w:pPr>
      <w:r w:rsidRPr="00CA5547">
        <w:rPr>
          <w:lang w:val="en-AU"/>
        </w:rPr>
        <w:t xml:space="preserve">Implement a traditional Matrix Factorization model (e.g., using </w:t>
      </w:r>
      <w:r w:rsidR="00234B5E">
        <w:rPr>
          <w:lang w:val="en-AU"/>
        </w:rPr>
        <w:t>learnable embeddings</w:t>
      </w:r>
      <w:r w:rsidRPr="00CA5547">
        <w:rPr>
          <w:lang w:val="en-AU"/>
        </w:rPr>
        <w:t>) for collaborative filtering.</w:t>
      </w:r>
    </w:p>
    <w:p w14:paraId="3C40199A" w14:textId="70ABCCE4" w:rsidR="008A39E2" w:rsidRDefault="008A39E2" w:rsidP="00CA5547">
      <w:pPr>
        <w:pStyle w:val="ListParagraph"/>
        <w:numPr>
          <w:ilvl w:val="0"/>
          <w:numId w:val="230"/>
        </w:numPr>
        <w:rPr>
          <w:lang w:val="en-AU"/>
        </w:rPr>
      </w:pPr>
      <w:r w:rsidRPr="00CA5547">
        <w:rPr>
          <w:lang w:val="en-AU"/>
        </w:rPr>
        <w:t xml:space="preserve">Evaluate and compare the performance of the deep learning model with the matrix factorization model using evaluation metrics such as RMSE (Root Mean </w:t>
      </w:r>
      <w:r w:rsidRPr="00CA5547">
        <w:rPr>
          <w:lang w:val="en-AU"/>
        </w:rPr>
        <w:lastRenderedPageBreak/>
        <w:t>Squared Error)</w:t>
      </w:r>
      <w:r w:rsidR="00197EB7">
        <w:rPr>
          <w:lang w:val="en-AU"/>
        </w:rPr>
        <w:t>,</w:t>
      </w:r>
      <w:r w:rsidRPr="00CA5547">
        <w:rPr>
          <w:lang w:val="en-AU"/>
        </w:rPr>
        <w:t xml:space="preserve"> MAE (Mean Absolute Error)</w:t>
      </w:r>
      <w:r w:rsidR="00197EB7">
        <w:rPr>
          <w:lang w:val="en-AU"/>
        </w:rPr>
        <w:t xml:space="preserve">, </w:t>
      </w:r>
      <w:proofErr w:type="spellStart"/>
      <w:r w:rsidR="00197EB7">
        <w:rPr>
          <w:lang w:val="en-AU"/>
        </w:rPr>
        <w:t>Precision@K</w:t>
      </w:r>
      <w:proofErr w:type="spellEnd"/>
      <w:r w:rsidR="00197EB7">
        <w:rPr>
          <w:lang w:val="en-AU"/>
        </w:rPr>
        <w:t xml:space="preserve">, </w:t>
      </w:r>
      <w:proofErr w:type="spellStart"/>
      <w:r w:rsidR="00197EB7">
        <w:rPr>
          <w:lang w:val="en-AU"/>
        </w:rPr>
        <w:t>Recall@K</w:t>
      </w:r>
      <w:proofErr w:type="spellEnd"/>
      <w:r w:rsidR="00197EB7">
        <w:rPr>
          <w:lang w:val="en-AU"/>
        </w:rPr>
        <w:t>, and NDCG (</w:t>
      </w:r>
      <w:r w:rsidR="00197EB7" w:rsidRPr="005A014B">
        <w:rPr>
          <w:lang w:val="en-AU"/>
        </w:rPr>
        <w:t>Normalized Discounted Cumulative Gain)</w:t>
      </w:r>
      <w:r w:rsidR="00197EB7">
        <w:rPr>
          <w:lang w:val="en-AU"/>
        </w:rPr>
        <w:t>.</w:t>
      </w:r>
    </w:p>
    <w:p w14:paraId="0BA21489" w14:textId="77777777" w:rsidR="00534C13" w:rsidRPr="00CA5547" w:rsidRDefault="00534C13" w:rsidP="00534C13">
      <w:pPr>
        <w:pStyle w:val="ListParagraph"/>
        <w:ind w:left="1080"/>
        <w:rPr>
          <w:lang w:val="en-AU"/>
        </w:rPr>
      </w:pPr>
    </w:p>
    <w:p w14:paraId="469ED0C4" w14:textId="49980A0E" w:rsidR="0083522A" w:rsidRPr="0083522A" w:rsidRDefault="008A39E2" w:rsidP="0083522A">
      <w:pPr>
        <w:pStyle w:val="ListParagraph"/>
        <w:numPr>
          <w:ilvl w:val="0"/>
          <w:numId w:val="226"/>
        </w:numPr>
        <w:rPr>
          <w:b/>
          <w:bCs/>
          <w:lang w:val="en-AU"/>
        </w:rPr>
      </w:pPr>
      <w:r w:rsidRPr="00C85120">
        <w:rPr>
          <w:b/>
          <w:bCs/>
          <w:lang w:val="en-AU"/>
        </w:rPr>
        <w:t>Extend to a Hybrid Recommend</w:t>
      </w:r>
      <w:r w:rsidR="004C0B14">
        <w:rPr>
          <w:b/>
          <w:bCs/>
          <w:lang w:val="en-AU"/>
        </w:rPr>
        <w:t>ation</w:t>
      </w:r>
      <w:r w:rsidRPr="00C85120">
        <w:rPr>
          <w:b/>
          <w:bCs/>
          <w:lang w:val="en-AU"/>
        </w:rPr>
        <w:t xml:space="preserve"> System:</w:t>
      </w:r>
    </w:p>
    <w:p w14:paraId="1A5DAE7E" w14:textId="3F2AC84D" w:rsidR="008A39E2" w:rsidRPr="009E145D" w:rsidRDefault="008A39E2" w:rsidP="009E145D">
      <w:pPr>
        <w:pStyle w:val="ListParagraph"/>
        <w:numPr>
          <w:ilvl w:val="0"/>
          <w:numId w:val="232"/>
        </w:numPr>
        <w:rPr>
          <w:lang w:val="en-AU"/>
        </w:rPr>
      </w:pPr>
      <w:r w:rsidRPr="009E145D">
        <w:rPr>
          <w:lang w:val="en-AU"/>
        </w:rPr>
        <w:t>Integrate content-based filtering by incorporating additional movie metadata such as genres,</w:t>
      </w:r>
      <w:r w:rsidR="00363EF4">
        <w:rPr>
          <w:lang w:val="en-AU"/>
        </w:rPr>
        <w:t xml:space="preserve"> etc</w:t>
      </w:r>
      <w:r w:rsidRPr="009E145D">
        <w:rPr>
          <w:lang w:val="en-AU"/>
        </w:rPr>
        <w:t>.</w:t>
      </w:r>
    </w:p>
    <w:p w14:paraId="16FBDAC3" w14:textId="1182BDF0" w:rsidR="008A39E2" w:rsidRDefault="008A39E2" w:rsidP="009E145D">
      <w:pPr>
        <w:pStyle w:val="ListParagraph"/>
        <w:numPr>
          <w:ilvl w:val="0"/>
          <w:numId w:val="232"/>
        </w:numPr>
        <w:rPr>
          <w:lang w:val="en-AU"/>
        </w:rPr>
      </w:pPr>
      <w:r w:rsidRPr="009E145D">
        <w:rPr>
          <w:lang w:val="en-AU"/>
        </w:rPr>
        <w:t xml:space="preserve">Build a hybrid recommender system that combines both collaborative filtering (user-item interactions) and content-based filtering (movie </w:t>
      </w:r>
      <w:r w:rsidR="00DE3C3E">
        <w:rPr>
          <w:lang w:val="en-AU"/>
        </w:rPr>
        <w:t>metadata</w:t>
      </w:r>
      <w:r w:rsidR="00202DD4">
        <w:rPr>
          <w:lang w:val="en-AU"/>
        </w:rPr>
        <w:t>/user demographics</w:t>
      </w:r>
      <w:r w:rsidRPr="009E145D">
        <w:rPr>
          <w:lang w:val="en-AU"/>
        </w:rPr>
        <w:t>) to improve the overall recommendation quality.</w:t>
      </w:r>
    </w:p>
    <w:p w14:paraId="5F377EE7" w14:textId="77777777" w:rsidR="0083522A" w:rsidRPr="009E145D" w:rsidRDefault="0083522A" w:rsidP="0083522A">
      <w:pPr>
        <w:pStyle w:val="ListParagraph"/>
        <w:ind w:left="1080"/>
        <w:rPr>
          <w:lang w:val="en-AU"/>
        </w:rPr>
      </w:pPr>
    </w:p>
    <w:p w14:paraId="5645017D" w14:textId="793C76A2" w:rsidR="008A39E2" w:rsidRPr="0083522A" w:rsidRDefault="00976D72" w:rsidP="008A39E2">
      <w:pPr>
        <w:pStyle w:val="ListParagraph"/>
        <w:numPr>
          <w:ilvl w:val="0"/>
          <w:numId w:val="226"/>
        </w:numPr>
        <w:rPr>
          <w:b/>
          <w:bCs/>
          <w:lang w:val="en-AU"/>
        </w:rPr>
      </w:pPr>
      <w:r>
        <w:rPr>
          <w:b/>
          <w:bCs/>
          <w:lang w:val="en-AU"/>
        </w:rPr>
        <w:t>Maximize</w:t>
      </w:r>
      <w:r w:rsidR="008A39E2" w:rsidRPr="0083522A">
        <w:rPr>
          <w:b/>
          <w:bCs/>
          <w:lang w:val="en-AU"/>
        </w:rPr>
        <w:t xml:space="preserve"> Model Performance:</w:t>
      </w:r>
    </w:p>
    <w:p w14:paraId="30570DD3" w14:textId="6DFA3334" w:rsidR="008A39E2" w:rsidRPr="0083522A" w:rsidRDefault="008A39E2" w:rsidP="0083522A">
      <w:pPr>
        <w:pStyle w:val="ListParagraph"/>
        <w:numPr>
          <w:ilvl w:val="0"/>
          <w:numId w:val="233"/>
        </w:numPr>
        <w:rPr>
          <w:lang w:val="en-AU"/>
        </w:rPr>
      </w:pPr>
      <w:r w:rsidRPr="0083522A">
        <w:rPr>
          <w:lang w:val="en-AU"/>
        </w:rPr>
        <w:t xml:space="preserve">Experiment with hyperparameter tuning to optimize the performance of </w:t>
      </w:r>
      <w:r w:rsidR="007970CD">
        <w:rPr>
          <w:lang w:val="en-AU"/>
        </w:rPr>
        <w:t>all recommendation system models</w:t>
      </w:r>
      <w:r w:rsidRPr="0083522A">
        <w:rPr>
          <w:lang w:val="en-AU"/>
        </w:rPr>
        <w:t>.</w:t>
      </w:r>
    </w:p>
    <w:p w14:paraId="16BA2355" w14:textId="77777777" w:rsidR="008A39E2" w:rsidRDefault="008A39E2" w:rsidP="0083522A">
      <w:pPr>
        <w:pStyle w:val="ListParagraph"/>
        <w:numPr>
          <w:ilvl w:val="0"/>
          <w:numId w:val="233"/>
        </w:numPr>
        <w:rPr>
          <w:lang w:val="en-AU"/>
        </w:rPr>
      </w:pPr>
      <w:r w:rsidRPr="0083522A">
        <w:rPr>
          <w:lang w:val="en-AU"/>
        </w:rPr>
        <w:t>Test various architectures, embedding sizes, and regularization techniques to improve generalization.</w:t>
      </w:r>
    </w:p>
    <w:p w14:paraId="5D5A866C" w14:textId="77777777" w:rsidR="00930583" w:rsidRPr="0083522A" w:rsidRDefault="00930583" w:rsidP="00930583">
      <w:pPr>
        <w:pStyle w:val="ListParagraph"/>
        <w:ind w:left="1080"/>
        <w:rPr>
          <w:lang w:val="en-AU"/>
        </w:rPr>
      </w:pPr>
    </w:p>
    <w:p w14:paraId="7DEA38E2" w14:textId="6D881F71" w:rsidR="008A39E2" w:rsidRPr="00930583" w:rsidRDefault="008A39E2" w:rsidP="00930583">
      <w:pPr>
        <w:pStyle w:val="ListParagraph"/>
        <w:numPr>
          <w:ilvl w:val="0"/>
          <w:numId w:val="226"/>
        </w:numPr>
        <w:rPr>
          <w:b/>
          <w:bCs/>
          <w:lang w:val="en-AU"/>
        </w:rPr>
      </w:pPr>
      <w:r w:rsidRPr="00930583">
        <w:rPr>
          <w:b/>
          <w:bCs/>
          <w:lang w:val="en-AU"/>
        </w:rPr>
        <w:t>E</w:t>
      </w:r>
      <w:r w:rsidR="00782BF6">
        <w:rPr>
          <w:b/>
          <w:bCs/>
          <w:lang w:val="en-AU"/>
        </w:rPr>
        <w:t>valuate</w:t>
      </w:r>
      <w:r w:rsidRPr="00930583">
        <w:rPr>
          <w:b/>
          <w:bCs/>
          <w:lang w:val="en-AU"/>
        </w:rPr>
        <w:t xml:space="preserve"> and Analy</w:t>
      </w:r>
      <w:r w:rsidR="00EA13E8">
        <w:rPr>
          <w:b/>
          <w:bCs/>
          <w:lang w:val="en-AU"/>
        </w:rPr>
        <w:t>s</w:t>
      </w:r>
      <w:r w:rsidRPr="00930583">
        <w:rPr>
          <w:b/>
          <w:bCs/>
          <w:lang w:val="en-AU"/>
        </w:rPr>
        <w:t>e Performance:</w:t>
      </w:r>
    </w:p>
    <w:p w14:paraId="01FD6CBE" w14:textId="6BE81550" w:rsidR="008A39E2" w:rsidRPr="005A014B" w:rsidRDefault="008A39E2" w:rsidP="005A014B">
      <w:pPr>
        <w:pStyle w:val="ListParagraph"/>
        <w:numPr>
          <w:ilvl w:val="0"/>
          <w:numId w:val="234"/>
        </w:numPr>
        <w:rPr>
          <w:lang w:val="en-AU"/>
        </w:rPr>
      </w:pPr>
      <w:r w:rsidRPr="005A014B">
        <w:rPr>
          <w:lang w:val="en-AU"/>
        </w:rPr>
        <w:t>Assess the performance of both the deep learning model</w:t>
      </w:r>
      <w:r w:rsidR="00DF22C8">
        <w:rPr>
          <w:lang w:val="en-AU"/>
        </w:rPr>
        <w:t>s</w:t>
      </w:r>
      <w:r w:rsidRPr="005A014B">
        <w:rPr>
          <w:lang w:val="en-AU"/>
        </w:rPr>
        <w:t xml:space="preserve"> and the matrix factorization model using various metrics such as RMSE,</w:t>
      </w:r>
      <w:r w:rsidR="004E5664">
        <w:rPr>
          <w:lang w:val="en-AU"/>
        </w:rPr>
        <w:t xml:space="preserve"> MAE,</w:t>
      </w:r>
      <w:r w:rsidRPr="005A014B">
        <w:rPr>
          <w:lang w:val="en-AU"/>
        </w:rPr>
        <w:t xml:space="preserve"> </w:t>
      </w:r>
      <w:proofErr w:type="spellStart"/>
      <w:r w:rsidR="004E5664">
        <w:rPr>
          <w:lang w:val="en-AU"/>
        </w:rPr>
        <w:t>P</w:t>
      </w:r>
      <w:r w:rsidRPr="005A014B">
        <w:rPr>
          <w:lang w:val="en-AU"/>
        </w:rPr>
        <w:t>recision</w:t>
      </w:r>
      <w:r w:rsidR="00733E67">
        <w:rPr>
          <w:lang w:val="en-AU"/>
        </w:rPr>
        <w:t>@K</w:t>
      </w:r>
      <w:proofErr w:type="spellEnd"/>
      <w:r w:rsidRPr="005A014B">
        <w:rPr>
          <w:lang w:val="en-AU"/>
        </w:rPr>
        <w:t xml:space="preserve">, </w:t>
      </w:r>
      <w:proofErr w:type="spellStart"/>
      <w:r w:rsidR="008401B7">
        <w:rPr>
          <w:lang w:val="en-AU"/>
        </w:rPr>
        <w:t>R</w:t>
      </w:r>
      <w:r w:rsidRPr="005A014B">
        <w:rPr>
          <w:lang w:val="en-AU"/>
        </w:rPr>
        <w:t>ecal</w:t>
      </w:r>
      <w:r w:rsidR="00976AD1" w:rsidRPr="005A014B">
        <w:rPr>
          <w:lang w:val="en-AU"/>
        </w:rPr>
        <w:t>l</w:t>
      </w:r>
      <w:r w:rsidR="00733E67">
        <w:rPr>
          <w:lang w:val="en-AU"/>
        </w:rPr>
        <w:t>@K</w:t>
      </w:r>
      <w:proofErr w:type="spellEnd"/>
      <w:r w:rsidRPr="005A014B">
        <w:rPr>
          <w:lang w:val="en-AU"/>
        </w:rPr>
        <w:t>, and NDCG (Normalized Discounted Cumulative Gain).</w:t>
      </w:r>
    </w:p>
    <w:p w14:paraId="724167D2" w14:textId="05D1B7E2" w:rsidR="008A39E2" w:rsidRDefault="00E9315C" w:rsidP="005A014B">
      <w:pPr>
        <w:pStyle w:val="ListParagraph"/>
        <w:numPr>
          <w:ilvl w:val="0"/>
          <w:numId w:val="234"/>
        </w:numPr>
        <w:rPr>
          <w:lang w:val="en-AU"/>
        </w:rPr>
      </w:pPr>
      <w:r w:rsidRPr="00E9315C">
        <w:t xml:space="preserve">Perform error analysis based on ranking metrics like </w:t>
      </w:r>
      <w:proofErr w:type="spellStart"/>
      <w:r w:rsidRPr="00E9315C">
        <w:t>Precision@K</w:t>
      </w:r>
      <w:proofErr w:type="spellEnd"/>
      <w:r w:rsidRPr="00E9315C">
        <w:t xml:space="preserve"> and </w:t>
      </w:r>
      <w:proofErr w:type="spellStart"/>
      <w:r w:rsidRPr="00E9315C">
        <w:t>Recall@</w:t>
      </w:r>
      <w:proofErr w:type="gramStart"/>
      <w:r w:rsidRPr="00E9315C">
        <w:t>K</w:t>
      </w:r>
      <w:proofErr w:type="spellEnd"/>
      <w:r w:rsidRPr="00E9315C">
        <w:t>, and</w:t>
      </w:r>
      <w:proofErr w:type="gramEnd"/>
      <w:r w:rsidRPr="00E9315C">
        <w:t xml:space="preserve"> propose potential improvements for the model’s ranking quality.</w:t>
      </w:r>
    </w:p>
    <w:p w14:paraId="1B772905" w14:textId="77777777" w:rsidR="009A6448" w:rsidRPr="005A014B" w:rsidRDefault="009A6448" w:rsidP="009A6448">
      <w:pPr>
        <w:pStyle w:val="ListParagraph"/>
        <w:ind w:left="1080"/>
        <w:rPr>
          <w:lang w:val="en-AU"/>
        </w:rPr>
      </w:pPr>
    </w:p>
    <w:p w14:paraId="6C5C775C" w14:textId="5494F8B3" w:rsidR="008A39E2" w:rsidRPr="000B4240" w:rsidRDefault="008A39E2" w:rsidP="008A39E2">
      <w:pPr>
        <w:pStyle w:val="ListParagraph"/>
        <w:numPr>
          <w:ilvl w:val="0"/>
          <w:numId w:val="226"/>
        </w:numPr>
        <w:rPr>
          <w:b/>
          <w:bCs/>
          <w:lang w:val="en-AU"/>
        </w:rPr>
      </w:pPr>
      <w:r w:rsidRPr="00295BC8">
        <w:rPr>
          <w:b/>
          <w:bCs/>
          <w:lang w:val="en-AU"/>
        </w:rPr>
        <w:t>Provide Insights Through Visualizations:</w:t>
      </w:r>
    </w:p>
    <w:p w14:paraId="325BEC93" w14:textId="482AC5ED" w:rsidR="008A39E2" w:rsidRPr="000B4240" w:rsidRDefault="008A39E2" w:rsidP="000B4240">
      <w:pPr>
        <w:pStyle w:val="ListParagraph"/>
        <w:numPr>
          <w:ilvl w:val="0"/>
          <w:numId w:val="235"/>
        </w:numPr>
        <w:rPr>
          <w:lang w:val="en-AU"/>
        </w:rPr>
      </w:pPr>
      <w:r w:rsidRPr="000B4240">
        <w:rPr>
          <w:lang w:val="en-AU"/>
        </w:rPr>
        <w:t>Visualize the performance metrics</w:t>
      </w:r>
      <w:r w:rsidR="00C9084A">
        <w:rPr>
          <w:lang w:val="en-AU"/>
        </w:rPr>
        <w:t xml:space="preserve"> and recommendation quality</w:t>
      </w:r>
      <w:r w:rsidRPr="000B4240">
        <w:rPr>
          <w:lang w:val="en-AU"/>
        </w:rPr>
        <w:t>.</w:t>
      </w:r>
    </w:p>
    <w:p w14:paraId="3F36B704" w14:textId="1AF02BBF" w:rsidR="00FC4FF4" w:rsidRDefault="00BD12E0" w:rsidP="00D10350">
      <w:pPr>
        <w:pStyle w:val="ListParagraph"/>
        <w:numPr>
          <w:ilvl w:val="0"/>
          <w:numId w:val="235"/>
        </w:numPr>
      </w:pPr>
      <w:r w:rsidRPr="00BD12E0">
        <w:t>Compare the overall performance of the deep learning model (NCF) versus traditional matrix factorization using rating and ranking metrics.</w:t>
      </w:r>
    </w:p>
    <w:p w14:paraId="6213A1E5" w14:textId="77777777" w:rsidR="0099386A" w:rsidRDefault="0099386A" w:rsidP="00FC4FF4"/>
    <w:p w14:paraId="1EE0D2A4" w14:textId="77777777" w:rsidR="0099386A" w:rsidRDefault="0099386A" w:rsidP="00FC4FF4"/>
    <w:p w14:paraId="6CA91E98" w14:textId="77777777" w:rsidR="0099386A" w:rsidRDefault="0099386A" w:rsidP="00FC4FF4"/>
    <w:p w14:paraId="51C07A92" w14:textId="77777777" w:rsidR="0099386A" w:rsidRDefault="0099386A" w:rsidP="00FC4FF4"/>
    <w:p w14:paraId="2EA996E0" w14:textId="77777777" w:rsidR="00BD12E0" w:rsidRDefault="00BD12E0" w:rsidP="00FC4FF4"/>
    <w:p w14:paraId="6FFB7580" w14:textId="77777777" w:rsidR="0099386A" w:rsidRDefault="0099386A" w:rsidP="00FC4FF4"/>
    <w:p w14:paraId="3CCF7504" w14:textId="77777777" w:rsidR="0099386A" w:rsidRDefault="0099386A" w:rsidP="00FC4FF4"/>
    <w:p w14:paraId="41F2387F" w14:textId="046E3A0F" w:rsidR="00DF4585" w:rsidRPr="001E23B9" w:rsidRDefault="0099386A" w:rsidP="00DF4585">
      <w:pPr>
        <w:pStyle w:val="Heading1"/>
        <w:rPr>
          <w:u w:val="single"/>
        </w:rPr>
      </w:pPr>
      <w:bookmarkStart w:id="6" w:name="_Toc180358319"/>
      <w:r w:rsidRPr="001E23B9">
        <w:rPr>
          <w:u w:val="single"/>
        </w:rPr>
        <w:lastRenderedPageBreak/>
        <w:t>Model Architecture &amp; Design Decisions</w:t>
      </w:r>
      <w:bookmarkEnd w:id="6"/>
    </w:p>
    <w:p w14:paraId="7A3EFB9C" w14:textId="77777777" w:rsidR="00F04FE7" w:rsidRPr="00F04FE7" w:rsidRDefault="00F04FE7" w:rsidP="00F04FE7">
      <w:pPr>
        <w:rPr>
          <w:b/>
          <w:bCs/>
          <w:lang w:val="en-AU"/>
        </w:rPr>
      </w:pPr>
      <w:r w:rsidRPr="00F04FE7">
        <w:rPr>
          <w:b/>
          <w:bCs/>
          <w:lang w:val="en-AU"/>
        </w:rPr>
        <w:t>Collaborative Filtering Recommender System with Deep Learning</w:t>
      </w:r>
    </w:p>
    <w:p w14:paraId="1C2B245A" w14:textId="14A352AE" w:rsidR="00F04FE7" w:rsidRPr="0014792C" w:rsidRDefault="00F04FE7" w:rsidP="0014792C">
      <w:pPr>
        <w:rPr>
          <w:lang w:val="en-AU"/>
        </w:rPr>
      </w:pPr>
      <w:r w:rsidRPr="0014792C">
        <w:rPr>
          <w:lang w:val="en-AU"/>
        </w:rPr>
        <w:t xml:space="preserve">The goal of this approach is to leverage deep learning to enhance traditional collaborative filtering by capturing more complex relationships between users and movies. In traditional methods, such as Matrix Factorization, user and item (movie) relationships are </w:t>
      </w:r>
      <w:r w:rsidR="008B239B" w:rsidRPr="0014792C">
        <w:rPr>
          <w:lang w:val="en-AU"/>
        </w:rPr>
        <w:t>modelled</w:t>
      </w:r>
      <w:r w:rsidRPr="0014792C">
        <w:rPr>
          <w:lang w:val="en-AU"/>
        </w:rPr>
        <w:t xml:space="preserve"> in a linear fashion. Neural Collaborative Filtering (NCF) extends this by using non-linear neural networks to better model interactions.</w:t>
      </w:r>
    </w:p>
    <w:p w14:paraId="3E1E43A6" w14:textId="77777777" w:rsidR="00F04FE7" w:rsidRPr="00F04FE7" w:rsidRDefault="00F04FE7" w:rsidP="00DF4585">
      <w:pPr>
        <w:rPr>
          <w:b/>
          <w:bCs/>
          <w:lang w:val="en-AU"/>
        </w:rPr>
      </w:pPr>
      <w:r w:rsidRPr="00F04FE7">
        <w:rPr>
          <w:b/>
          <w:bCs/>
          <w:lang w:val="en-AU"/>
        </w:rPr>
        <w:t>Key Advantages of NCF:</w:t>
      </w:r>
    </w:p>
    <w:p w14:paraId="2A15FE90" w14:textId="77777777" w:rsidR="00F04FE7" w:rsidRPr="00D72A58" w:rsidRDefault="00F04FE7" w:rsidP="00D72A58">
      <w:pPr>
        <w:pStyle w:val="ListParagraph"/>
        <w:numPr>
          <w:ilvl w:val="0"/>
          <w:numId w:val="249"/>
        </w:numPr>
        <w:rPr>
          <w:lang w:val="en-AU"/>
        </w:rPr>
      </w:pPr>
      <w:r w:rsidRPr="00D72A58">
        <w:rPr>
          <w:b/>
          <w:bCs/>
          <w:lang w:val="en-AU"/>
        </w:rPr>
        <w:t>Non-linearity</w:t>
      </w:r>
      <w:r w:rsidRPr="00D72A58">
        <w:rPr>
          <w:lang w:val="en-AU"/>
        </w:rPr>
        <w:t>: Unlike matrix factorization, deep learning can model non-linear relationships, potentially capturing more intricate patterns in the data.</w:t>
      </w:r>
    </w:p>
    <w:p w14:paraId="28D3AA30" w14:textId="77777777" w:rsidR="00F04FE7" w:rsidRPr="00D72A58" w:rsidRDefault="00F04FE7" w:rsidP="00D72A58">
      <w:pPr>
        <w:pStyle w:val="ListParagraph"/>
        <w:numPr>
          <w:ilvl w:val="0"/>
          <w:numId w:val="249"/>
        </w:numPr>
        <w:rPr>
          <w:lang w:val="en-AU"/>
        </w:rPr>
      </w:pPr>
      <w:r w:rsidRPr="00D72A58">
        <w:rPr>
          <w:b/>
          <w:bCs/>
          <w:lang w:val="en-AU"/>
        </w:rPr>
        <w:t>Flexibility</w:t>
      </w:r>
      <w:r w:rsidRPr="00D72A58">
        <w:rPr>
          <w:lang w:val="en-AU"/>
        </w:rPr>
        <w:t>: The NCF architecture can incorporate side information (like content-based features) more easily when extended to a hybrid model.</w:t>
      </w:r>
    </w:p>
    <w:p w14:paraId="56C68E74" w14:textId="0F8EC396" w:rsidR="00FC3DA4" w:rsidRPr="00F7539E" w:rsidRDefault="00F04FE7" w:rsidP="00FC3DA4">
      <w:pPr>
        <w:pStyle w:val="ListParagraph"/>
        <w:numPr>
          <w:ilvl w:val="0"/>
          <w:numId w:val="249"/>
        </w:numPr>
        <w:rPr>
          <w:lang w:val="en-AU"/>
        </w:rPr>
      </w:pPr>
      <w:r w:rsidRPr="00D72A58">
        <w:rPr>
          <w:b/>
          <w:bCs/>
          <w:lang w:val="en-AU"/>
        </w:rPr>
        <w:t>Scalability</w:t>
      </w:r>
      <w:r w:rsidRPr="00D72A58">
        <w:rPr>
          <w:lang w:val="en-AU"/>
        </w:rPr>
        <w:t>: Deep learning models can scale well to larger datasets and more complex tasks, which can lead to better recommendations.</w:t>
      </w:r>
    </w:p>
    <w:p w14:paraId="01E2BC33" w14:textId="635B5702" w:rsidR="00662EE6" w:rsidRPr="00FF181C" w:rsidRDefault="00FC3DA4" w:rsidP="00FC3DA4">
      <w:pPr>
        <w:pStyle w:val="Title"/>
        <w:rPr>
          <w:b/>
          <w:bCs/>
          <w:u w:val="single"/>
          <w:lang w:val="en-AU"/>
        </w:rPr>
      </w:pPr>
      <w:r w:rsidRPr="00FF181C">
        <w:rPr>
          <w:b/>
          <w:bCs/>
          <w:u w:val="single"/>
          <w:lang w:val="en-AU"/>
        </w:rPr>
        <w:t>Model Architecture</w:t>
      </w:r>
    </w:p>
    <w:p w14:paraId="740A4773" w14:textId="77777777" w:rsidR="00662EE6" w:rsidRPr="00FC3DA4" w:rsidRDefault="00662EE6" w:rsidP="00FC3DA4">
      <w:pPr>
        <w:pStyle w:val="Title"/>
        <w:rPr>
          <w:b/>
          <w:bCs/>
          <w:lang w:val="en-AU"/>
        </w:rPr>
      </w:pPr>
    </w:p>
    <w:p w14:paraId="142909CC" w14:textId="77777777" w:rsidR="005B340F" w:rsidRPr="005B340F" w:rsidRDefault="005B340F" w:rsidP="005B340F">
      <w:pPr>
        <w:rPr>
          <w:lang w:val="en-AU"/>
        </w:rPr>
      </w:pPr>
      <w:r w:rsidRPr="005B340F">
        <w:rPr>
          <w:b/>
          <w:bCs/>
          <w:lang w:val="en-AU"/>
        </w:rPr>
        <w:t>Inputs</w:t>
      </w:r>
      <w:r w:rsidRPr="005B340F">
        <w:rPr>
          <w:lang w:val="en-AU"/>
        </w:rPr>
        <w:t>:</w:t>
      </w:r>
    </w:p>
    <w:p w14:paraId="05699215" w14:textId="77777777" w:rsidR="005B340F" w:rsidRPr="0039074C" w:rsidRDefault="005B340F" w:rsidP="00D72A58">
      <w:pPr>
        <w:pStyle w:val="ListParagraph"/>
        <w:numPr>
          <w:ilvl w:val="0"/>
          <w:numId w:val="247"/>
        </w:numPr>
        <w:rPr>
          <w:lang w:val="en-AU"/>
        </w:rPr>
      </w:pPr>
      <w:r w:rsidRPr="0039074C">
        <w:rPr>
          <w:lang w:val="en-AU"/>
        </w:rPr>
        <w:t>User ID: Each user is represented by a unique ID, which is used as input.</w:t>
      </w:r>
    </w:p>
    <w:p w14:paraId="3E15E13B" w14:textId="77777777" w:rsidR="005B340F" w:rsidRPr="0039074C" w:rsidRDefault="005B340F" w:rsidP="00D72A58">
      <w:pPr>
        <w:pStyle w:val="ListParagraph"/>
        <w:numPr>
          <w:ilvl w:val="0"/>
          <w:numId w:val="247"/>
        </w:numPr>
        <w:rPr>
          <w:lang w:val="en-AU"/>
        </w:rPr>
      </w:pPr>
      <w:r w:rsidRPr="0039074C">
        <w:rPr>
          <w:lang w:val="en-AU"/>
        </w:rPr>
        <w:t>Movie ID: Each movie is also represented by a unique ID, which is used as input.</w:t>
      </w:r>
    </w:p>
    <w:p w14:paraId="686E77B6" w14:textId="77777777" w:rsidR="005B340F" w:rsidRPr="005B340F" w:rsidRDefault="005B340F" w:rsidP="005B340F">
      <w:pPr>
        <w:rPr>
          <w:lang w:val="en-AU"/>
        </w:rPr>
      </w:pPr>
      <w:r w:rsidRPr="005B340F">
        <w:rPr>
          <w:lang w:val="en-AU"/>
        </w:rPr>
        <w:t>Both these inputs will be transformed into embeddings, which are vectors of learned parameters. These embeddings allow the model to represent users and movies in a high-dimensional space.</w:t>
      </w:r>
    </w:p>
    <w:p w14:paraId="70F374CE" w14:textId="77777777" w:rsidR="005B340F" w:rsidRPr="005B340F" w:rsidRDefault="005B340F" w:rsidP="005B340F">
      <w:pPr>
        <w:rPr>
          <w:lang w:val="en-AU"/>
        </w:rPr>
      </w:pPr>
      <w:r w:rsidRPr="005B340F">
        <w:rPr>
          <w:b/>
          <w:bCs/>
          <w:lang w:val="en-AU"/>
        </w:rPr>
        <w:t>Embedding Layers</w:t>
      </w:r>
      <w:r w:rsidRPr="005B340F">
        <w:rPr>
          <w:lang w:val="en-AU"/>
        </w:rPr>
        <w:t>:</w:t>
      </w:r>
    </w:p>
    <w:p w14:paraId="46D4EE0F" w14:textId="69D15DB2" w:rsidR="005B340F" w:rsidRPr="006818A1" w:rsidRDefault="005B340F" w:rsidP="00C76C67">
      <w:pPr>
        <w:pStyle w:val="ListParagraph"/>
        <w:numPr>
          <w:ilvl w:val="0"/>
          <w:numId w:val="250"/>
        </w:numPr>
        <w:rPr>
          <w:lang w:val="en-AU"/>
        </w:rPr>
      </w:pPr>
      <w:r w:rsidRPr="006818A1">
        <w:rPr>
          <w:lang w:val="en-AU"/>
        </w:rPr>
        <w:t xml:space="preserve">An embedding layer is a learned dense representation of the input. For both the user and the movie, we create embedding layers where each user and movie is mapped to a vector of a certain size. This </w:t>
      </w:r>
      <w:r w:rsidR="00C97D67">
        <w:rPr>
          <w:lang w:val="en-AU"/>
        </w:rPr>
        <w:t>enables</w:t>
      </w:r>
      <w:r w:rsidRPr="006818A1">
        <w:rPr>
          <w:lang w:val="en-AU"/>
        </w:rPr>
        <w:t xml:space="preserve"> the model to learn meaningful patterns in user and movie interactions.</w:t>
      </w:r>
    </w:p>
    <w:p w14:paraId="6FB8A06F" w14:textId="77777777" w:rsidR="00B5179A" w:rsidRPr="00C76C67" w:rsidRDefault="00B5179A" w:rsidP="00B5179A">
      <w:pPr>
        <w:pStyle w:val="ListParagraph"/>
        <w:rPr>
          <w:lang w:val="en-AU"/>
        </w:rPr>
      </w:pPr>
    </w:p>
    <w:p w14:paraId="71BD8C97" w14:textId="77777777" w:rsidR="005B340F" w:rsidRPr="00B5179A" w:rsidRDefault="005B340F" w:rsidP="00B5179A">
      <w:pPr>
        <w:pStyle w:val="ListParagraph"/>
        <w:numPr>
          <w:ilvl w:val="0"/>
          <w:numId w:val="252"/>
        </w:numPr>
        <w:rPr>
          <w:lang w:val="en-AU"/>
        </w:rPr>
      </w:pPr>
      <w:r w:rsidRPr="00B5179A">
        <w:rPr>
          <w:lang w:val="en-AU"/>
        </w:rPr>
        <w:t>User Embedding: Maps user IDs to a vector space of a chosen dimensionality (e.g., 50).</w:t>
      </w:r>
    </w:p>
    <w:p w14:paraId="0FC76037" w14:textId="77777777" w:rsidR="005B340F" w:rsidRPr="00B5179A" w:rsidRDefault="005B340F" w:rsidP="00B5179A">
      <w:pPr>
        <w:pStyle w:val="ListParagraph"/>
        <w:numPr>
          <w:ilvl w:val="0"/>
          <w:numId w:val="252"/>
        </w:numPr>
        <w:rPr>
          <w:lang w:val="en-AU"/>
        </w:rPr>
      </w:pPr>
      <w:r w:rsidRPr="00B5179A">
        <w:rPr>
          <w:lang w:val="en-AU"/>
        </w:rPr>
        <w:t>Movie Embedding: Maps movie IDs to a vector space of the same dimensionality.</w:t>
      </w:r>
    </w:p>
    <w:p w14:paraId="6EC2CC0F" w14:textId="77777777" w:rsidR="005B340F" w:rsidRPr="005B340F" w:rsidRDefault="005B340F" w:rsidP="005B340F">
      <w:pPr>
        <w:rPr>
          <w:lang w:val="en-AU"/>
        </w:rPr>
      </w:pPr>
      <w:r w:rsidRPr="005B340F">
        <w:rPr>
          <w:b/>
          <w:bCs/>
          <w:lang w:val="en-AU"/>
        </w:rPr>
        <w:t>Concatenation</w:t>
      </w:r>
      <w:r w:rsidRPr="005B340F">
        <w:rPr>
          <w:lang w:val="en-AU"/>
        </w:rPr>
        <w:t>:</w:t>
      </w:r>
    </w:p>
    <w:p w14:paraId="421B507D" w14:textId="77777777" w:rsidR="005B340F" w:rsidRPr="005B340F" w:rsidRDefault="005B340F" w:rsidP="00D41E1E">
      <w:pPr>
        <w:numPr>
          <w:ilvl w:val="0"/>
          <w:numId w:val="253"/>
        </w:numPr>
        <w:rPr>
          <w:lang w:val="en-AU"/>
        </w:rPr>
      </w:pPr>
      <w:r w:rsidRPr="005B340F">
        <w:rPr>
          <w:lang w:val="en-AU"/>
        </w:rPr>
        <w:lastRenderedPageBreak/>
        <w:t>The user and movie embeddings are concatenated (combined) into a single vector. This combined vector is then passed through the neural network to predict the rating or likelihood of interaction.</w:t>
      </w:r>
    </w:p>
    <w:p w14:paraId="2CEB9AC3" w14:textId="77777777" w:rsidR="005B340F" w:rsidRPr="005B340F" w:rsidRDefault="005B340F" w:rsidP="005B340F">
      <w:pPr>
        <w:rPr>
          <w:lang w:val="en-AU"/>
        </w:rPr>
      </w:pPr>
      <w:r w:rsidRPr="005B340F">
        <w:rPr>
          <w:b/>
          <w:bCs/>
          <w:lang w:val="en-AU"/>
        </w:rPr>
        <w:t>Hidden Layers (Dense Layers)</w:t>
      </w:r>
      <w:r w:rsidRPr="005B340F">
        <w:rPr>
          <w:lang w:val="en-AU"/>
        </w:rPr>
        <w:t>:</w:t>
      </w:r>
    </w:p>
    <w:p w14:paraId="659CEC07" w14:textId="6FF20253" w:rsidR="005B340F" w:rsidRPr="005B340F" w:rsidRDefault="005B340F" w:rsidP="00201DD7">
      <w:pPr>
        <w:numPr>
          <w:ilvl w:val="0"/>
          <w:numId w:val="254"/>
        </w:numPr>
        <w:rPr>
          <w:lang w:val="en-AU"/>
        </w:rPr>
      </w:pPr>
      <w:r w:rsidRPr="005B340F">
        <w:rPr>
          <w:lang w:val="en-AU"/>
        </w:rPr>
        <w:t>Once the user and movie embeddings are c</w:t>
      </w:r>
      <w:r w:rsidR="00192705">
        <w:rPr>
          <w:lang w:val="en-AU"/>
        </w:rPr>
        <w:t>oncatenated</w:t>
      </w:r>
      <w:r w:rsidRPr="005B340F">
        <w:rPr>
          <w:lang w:val="en-AU"/>
        </w:rPr>
        <w:t xml:space="preserve">, we pass the resulting vector through several fully connected (dense) layers. These layers use activation functions like </w:t>
      </w:r>
      <w:proofErr w:type="spellStart"/>
      <w:r w:rsidRPr="005B340F">
        <w:rPr>
          <w:lang w:val="en-AU"/>
        </w:rPr>
        <w:t>ReLU</w:t>
      </w:r>
      <w:proofErr w:type="spellEnd"/>
      <w:r w:rsidRPr="005B340F">
        <w:rPr>
          <w:lang w:val="en-AU"/>
        </w:rPr>
        <w:t xml:space="preserve"> (Rectified Linear Unit) to capture non-linear relationships.</w:t>
      </w:r>
    </w:p>
    <w:p w14:paraId="5017A36E" w14:textId="77777777" w:rsidR="005B340F" w:rsidRPr="005B340F" w:rsidRDefault="005B340F" w:rsidP="00C74085">
      <w:pPr>
        <w:numPr>
          <w:ilvl w:val="1"/>
          <w:numId w:val="256"/>
        </w:numPr>
        <w:rPr>
          <w:lang w:val="en-AU"/>
        </w:rPr>
      </w:pPr>
      <w:r w:rsidRPr="005B340F">
        <w:rPr>
          <w:lang w:val="en-AU"/>
        </w:rPr>
        <w:t xml:space="preserve">Dense Layer 1: Applies a transformation with a </w:t>
      </w:r>
      <w:proofErr w:type="spellStart"/>
      <w:r w:rsidRPr="005B340F">
        <w:rPr>
          <w:lang w:val="en-AU"/>
        </w:rPr>
        <w:t>ReLU</w:t>
      </w:r>
      <w:proofErr w:type="spellEnd"/>
      <w:r w:rsidRPr="005B340F">
        <w:rPr>
          <w:lang w:val="en-AU"/>
        </w:rPr>
        <w:t xml:space="preserve"> activation, helping the model learn more complex patterns in the user-movie relationship.</w:t>
      </w:r>
    </w:p>
    <w:p w14:paraId="35E59977" w14:textId="77777777" w:rsidR="005B340F" w:rsidRPr="005B340F" w:rsidRDefault="005B340F" w:rsidP="00C74085">
      <w:pPr>
        <w:numPr>
          <w:ilvl w:val="1"/>
          <w:numId w:val="256"/>
        </w:numPr>
        <w:rPr>
          <w:lang w:val="en-AU"/>
        </w:rPr>
      </w:pPr>
      <w:r w:rsidRPr="005B340F">
        <w:rPr>
          <w:lang w:val="en-AU"/>
        </w:rPr>
        <w:t xml:space="preserve">Dense Layer 2: Another layer with a </w:t>
      </w:r>
      <w:proofErr w:type="spellStart"/>
      <w:r w:rsidRPr="005B340F">
        <w:rPr>
          <w:lang w:val="en-AU"/>
        </w:rPr>
        <w:t>ReLU</w:t>
      </w:r>
      <w:proofErr w:type="spellEnd"/>
      <w:r w:rsidRPr="005B340F">
        <w:rPr>
          <w:lang w:val="en-AU"/>
        </w:rPr>
        <w:t xml:space="preserve"> activation to further refine the learned interaction.</w:t>
      </w:r>
    </w:p>
    <w:p w14:paraId="443D304A" w14:textId="77777777" w:rsidR="005B340F" w:rsidRPr="005B340F" w:rsidRDefault="005B340F" w:rsidP="005B340F">
      <w:pPr>
        <w:rPr>
          <w:lang w:val="en-AU"/>
        </w:rPr>
      </w:pPr>
      <w:r w:rsidRPr="005B340F">
        <w:rPr>
          <w:b/>
          <w:bCs/>
          <w:lang w:val="en-AU"/>
        </w:rPr>
        <w:t>Output Layer</w:t>
      </w:r>
      <w:r w:rsidRPr="005B340F">
        <w:rPr>
          <w:lang w:val="en-AU"/>
        </w:rPr>
        <w:t>:</w:t>
      </w:r>
    </w:p>
    <w:p w14:paraId="7A725A5A" w14:textId="06A8965F" w:rsidR="005B340F" w:rsidRPr="005B340F" w:rsidRDefault="005B340F" w:rsidP="00B509F1">
      <w:pPr>
        <w:numPr>
          <w:ilvl w:val="0"/>
          <w:numId w:val="257"/>
        </w:numPr>
        <w:rPr>
          <w:lang w:val="en-AU"/>
        </w:rPr>
      </w:pPr>
      <w:r w:rsidRPr="005B340F">
        <w:rPr>
          <w:lang w:val="en-AU"/>
        </w:rPr>
        <w:t>The output is a single value representing the predicted rating (for explicit feedback) or</w:t>
      </w:r>
      <w:r w:rsidR="007715A7">
        <w:rPr>
          <w:lang w:val="en-AU"/>
        </w:rPr>
        <w:t xml:space="preserve"> the</w:t>
      </w:r>
      <w:r w:rsidRPr="005B340F">
        <w:rPr>
          <w:lang w:val="en-AU"/>
        </w:rPr>
        <w:t xml:space="preserve"> probability of interaction (for implicit feedback).</w:t>
      </w:r>
    </w:p>
    <w:p w14:paraId="100115E0" w14:textId="77777777" w:rsidR="005B340F" w:rsidRPr="005B340F" w:rsidRDefault="005B340F" w:rsidP="00B509F1">
      <w:pPr>
        <w:numPr>
          <w:ilvl w:val="0"/>
          <w:numId w:val="257"/>
        </w:numPr>
        <w:rPr>
          <w:lang w:val="en-AU"/>
        </w:rPr>
      </w:pPr>
      <w:r w:rsidRPr="005B340F">
        <w:rPr>
          <w:lang w:val="en-AU"/>
        </w:rPr>
        <w:t>For explicit feedback (like movie ratings), the output is a continuous value (e.g., rating between 1 and 5).</w:t>
      </w:r>
    </w:p>
    <w:p w14:paraId="6220E5D9" w14:textId="77777777" w:rsidR="005B340F" w:rsidRPr="005B340F" w:rsidRDefault="005B340F" w:rsidP="005B340F">
      <w:pPr>
        <w:rPr>
          <w:lang w:val="en-AU"/>
        </w:rPr>
      </w:pPr>
      <w:r w:rsidRPr="005B340F">
        <w:rPr>
          <w:b/>
          <w:bCs/>
          <w:lang w:val="en-AU"/>
        </w:rPr>
        <w:t>Loss Function</w:t>
      </w:r>
      <w:r w:rsidRPr="005B340F">
        <w:rPr>
          <w:lang w:val="en-AU"/>
        </w:rPr>
        <w:t>:</w:t>
      </w:r>
    </w:p>
    <w:p w14:paraId="231E9C43" w14:textId="77777777" w:rsidR="005B340F" w:rsidRPr="005B340F" w:rsidRDefault="005B340F" w:rsidP="006126D0">
      <w:pPr>
        <w:numPr>
          <w:ilvl w:val="0"/>
          <w:numId w:val="258"/>
        </w:numPr>
        <w:rPr>
          <w:lang w:val="en-AU"/>
        </w:rPr>
      </w:pPr>
      <w:r w:rsidRPr="005B340F">
        <w:rPr>
          <w:lang w:val="en-AU"/>
        </w:rPr>
        <w:t>Since we're predicting ratings, the loss function will be Mean Squared Error (MSE), which is commonly used in regression tasks.</w:t>
      </w:r>
    </w:p>
    <w:p w14:paraId="685D756D" w14:textId="77777777" w:rsidR="005B340F" w:rsidRPr="005B340F" w:rsidRDefault="005B340F" w:rsidP="005B340F">
      <w:pPr>
        <w:rPr>
          <w:lang w:val="en-AU"/>
        </w:rPr>
      </w:pPr>
      <w:r w:rsidRPr="005B340F">
        <w:rPr>
          <w:b/>
          <w:bCs/>
          <w:lang w:val="en-AU"/>
        </w:rPr>
        <w:t>Optimizer</w:t>
      </w:r>
      <w:r w:rsidRPr="005B340F">
        <w:rPr>
          <w:lang w:val="en-AU"/>
        </w:rPr>
        <w:t>:</w:t>
      </w:r>
    </w:p>
    <w:p w14:paraId="029232E9" w14:textId="7C44A714" w:rsidR="00AA21A9" w:rsidRDefault="005B340F" w:rsidP="00AA21A9">
      <w:pPr>
        <w:numPr>
          <w:ilvl w:val="0"/>
          <w:numId w:val="259"/>
        </w:numPr>
        <w:rPr>
          <w:lang w:val="en-AU"/>
        </w:rPr>
      </w:pPr>
      <w:r w:rsidRPr="005B340F">
        <w:rPr>
          <w:lang w:val="en-AU"/>
        </w:rPr>
        <w:t>Adam Optimizer is used for efficient gradient-based optimization, as it adapts the learning rate during training.</w:t>
      </w:r>
    </w:p>
    <w:p w14:paraId="4D07B68B" w14:textId="25850493" w:rsidR="001C0CB5" w:rsidRPr="00DB085E" w:rsidRDefault="00E0542C" w:rsidP="001C0CB5">
      <w:pPr>
        <w:pStyle w:val="Title"/>
        <w:rPr>
          <w:b/>
          <w:bCs/>
          <w:u w:val="single"/>
          <w:lang w:val="en-AU"/>
        </w:rPr>
      </w:pPr>
      <w:r w:rsidRPr="00DB085E">
        <w:rPr>
          <w:b/>
          <w:bCs/>
          <w:u w:val="single"/>
          <w:lang w:val="en-AU"/>
        </w:rPr>
        <w:t>Design Decision</w:t>
      </w:r>
      <w:r w:rsidR="002D4A44">
        <w:rPr>
          <w:b/>
          <w:bCs/>
          <w:u w:val="single"/>
          <w:lang w:val="en-AU"/>
        </w:rPr>
        <w:t>:</w:t>
      </w:r>
    </w:p>
    <w:p w14:paraId="560AA912" w14:textId="2DB561AB" w:rsidR="001C0CB5" w:rsidRPr="001C0CB5" w:rsidRDefault="001C0CB5" w:rsidP="00F57D1D">
      <w:pPr>
        <w:rPr>
          <w:b/>
          <w:bCs/>
          <w:lang w:val="en-AU"/>
        </w:rPr>
      </w:pPr>
      <w:r w:rsidRPr="001C0CB5">
        <w:rPr>
          <w:lang w:val="en-AU"/>
        </w:rPr>
        <w:t xml:space="preserve">The combination of embedding layers and fully connected layers allows the model to capture rich, non-linear interactions between users and movies. The embeddings compress information about users and movies into dense vectors, which the network can process more effectively than simple matrix factorization. </w:t>
      </w:r>
      <w:r w:rsidR="006E0BE6">
        <w:rPr>
          <w:lang w:val="en-AU"/>
        </w:rPr>
        <w:t>Additionally</w:t>
      </w:r>
      <w:r w:rsidRPr="001C0CB5">
        <w:rPr>
          <w:lang w:val="en-AU"/>
        </w:rPr>
        <w:t>, this architecture can be easily extended to incorporate additional features for the Hybrid Recommend</w:t>
      </w:r>
      <w:r w:rsidR="002872E1">
        <w:rPr>
          <w:lang w:val="en-AU"/>
        </w:rPr>
        <w:t>er</w:t>
      </w:r>
      <w:r w:rsidRPr="001C0CB5">
        <w:rPr>
          <w:lang w:val="en-AU"/>
        </w:rPr>
        <w:t xml:space="preserve"> System</w:t>
      </w:r>
      <w:r w:rsidR="00EC12E0">
        <w:rPr>
          <w:lang w:val="en-AU"/>
        </w:rPr>
        <w:t>.</w:t>
      </w:r>
    </w:p>
    <w:p w14:paraId="4EFCAE64" w14:textId="77777777" w:rsidR="001C0CB5" w:rsidRDefault="001C0CB5" w:rsidP="00F57D1D">
      <w:pPr>
        <w:rPr>
          <w:lang w:val="en-AU"/>
        </w:rPr>
      </w:pPr>
    </w:p>
    <w:p w14:paraId="2DA78FE9" w14:textId="77777777" w:rsidR="0000017F" w:rsidRDefault="0000017F" w:rsidP="00F57D1D">
      <w:pPr>
        <w:rPr>
          <w:lang w:val="en-AU"/>
        </w:rPr>
      </w:pPr>
    </w:p>
    <w:p w14:paraId="03B9AB2F" w14:textId="044730A1" w:rsidR="00EC12E0" w:rsidRPr="00C46035" w:rsidRDefault="00C46035" w:rsidP="00C46035">
      <w:pPr>
        <w:rPr>
          <w:b/>
          <w:bCs/>
          <w:lang w:val="en-AU"/>
        </w:rPr>
      </w:pPr>
      <w:r w:rsidRPr="00C46035">
        <w:rPr>
          <w:b/>
          <w:bCs/>
        </w:rPr>
        <w:lastRenderedPageBreak/>
        <w:t>Matrix Factorization (Traditional Approach)</w:t>
      </w:r>
    </w:p>
    <w:p w14:paraId="0A2D3F10" w14:textId="0ECD6084" w:rsidR="0044579D" w:rsidRDefault="00EB060A" w:rsidP="0014792C">
      <w:r w:rsidRPr="00EB060A">
        <w:t>Matrix Factorization (MF) is one of the most common techniques used for collaborative filtering. The idea is to represent both users and items (movies) as vectors in a shared latent space, and the interaction (rating) between a user and a movie is predicted by computing the dot product between their corresponding vectors.</w:t>
      </w:r>
    </w:p>
    <w:p w14:paraId="1FAEF285" w14:textId="50495522" w:rsidR="0044579D" w:rsidRPr="00346BE7" w:rsidRDefault="0044579D" w:rsidP="0044579D">
      <w:pPr>
        <w:pStyle w:val="Title"/>
        <w:rPr>
          <w:b/>
          <w:bCs/>
          <w:u w:val="single"/>
          <w:lang w:val="en-AU"/>
        </w:rPr>
      </w:pPr>
      <w:r w:rsidRPr="00346BE7">
        <w:rPr>
          <w:b/>
          <w:bCs/>
          <w:u w:val="single"/>
          <w:lang w:val="en-AU"/>
        </w:rPr>
        <w:t>Model Architecture</w:t>
      </w:r>
    </w:p>
    <w:p w14:paraId="03A28A60" w14:textId="77777777" w:rsidR="00B6562A" w:rsidRDefault="00B6562A" w:rsidP="0044579D">
      <w:pPr>
        <w:pStyle w:val="Title"/>
        <w:rPr>
          <w:b/>
          <w:bCs/>
          <w:lang w:val="en-AU"/>
        </w:rPr>
      </w:pPr>
    </w:p>
    <w:p w14:paraId="55A48141" w14:textId="77777777" w:rsidR="009A121A" w:rsidRPr="009A121A" w:rsidRDefault="009A121A" w:rsidP="009A121A">
      <w:pPr>
        <w:rPr>
          <w:lang w:val="en-AU"/>
        </w:rPr>
      </w:pPr>
      <w:r w:rsidRPr="009A121A">
        <w:rPr>
          <w:b/>
          <w:bCs/>
          <w:lang w:val="en-AU"/>
        </w:rPr>
        <w:t>User and Movie Vectors</w:t>
      </w:r>
      <w:r w:rsidRPr="009A121A">
        <w:rPr>
          <w:lang w:val="en-AU"/>
        </w:rPr>
        <w:t>:</w:t>
      </w:r>
    </w:p>
    <w:p w14:paraId="22FF85FD" w14:textId="574C2A15" w:rsidR="009A121A" w:rsidRPr="00B6562A" w:rsidRDefault="009A121A" w:rsidP="00B6562A">
      <w:pPr>
        <w:pStyle w:val="ListParagraph"/>
        <w:numPr>
          <w:ilvl w:val="0"/>
          <w:numId w:val="265"/>
        </w:numPr>
        <w:rPr>
          <w:lang w:val="en-AU"/>
        </w:rPr>
      </w:pPr>
      <w:r w:rsidRPr="00B6562A">
        <w:rPr>
          <w:lang w:val="en-AU"/>
        </w:rPr>
        <w:t>In matrix factorization, each user and each movie are represented by vectors of a fixed length.</w:t>
      </w:r>
    </w:p>
    <w:p w14:paraId="3FC3F98D" w14:textId="77777777" w:rsidR="009A121A" w:rsidRPr="009A121A" w:rsidRDefault="009A121A" w:rsidP="00B6562A">
      <w:pPr>
        <w:numPr>
          <w:ilvl w:val="1"/>
          <w:numId w:val="266"/>
        </w:numPr>
        <w:rPr>
          <w:lang w:val="en-AU"/>
        </w:rPr>
      </w:pPr>
      <w:r w:rsidRPr="009A121A">
        <w:rPr>
          <w:lang w:val="en-AU"/>
        </w:rPr>
        <w:t>User vector: Represents latent factors of the user (e.g., how much a user likes action movies).</w:t>
      </w:r>
    </w:p>
    <w:p w14:paraId="5C496A5E" w14:textId="1FC439C7" w:rsidR="009A121A" w:rsidRPr="009A121A" w:rsidRDefault="009A121A" w:rsidP="00B6562A">
      <w:pPr>
        <w:numPr>
          <w:ilvl w:val="1"/>
          <w:numId w:val="266"/>
        </w:numPr>
        <w:rPr>
          <w:lang w:val="en-AU"/>
        </w:rPr>
      </w:pPr>
      <w:r w:rsidRPr="009A121A">
        <w:rPr>
          <w:lang w:val="en-AU"/>
        </w:rPr>
        <w:t xml:space="preserve">Movie vector: Represents latent factors of the movie (e.g., how much a movie </w:t>
      </w:r>
      <w:r w:rsidR="005E163B">
        <w:rPr>
          <w:lang w:val="en-AU"/>
        </w:rPr>
        <w:t>possesses</w:t>
      </w:r>
      <w:r w:rsidRPr="009A121A">
        <w:rPr>
          <w:lang w:val="en-AU"/>
        </w:rPr>
        <w:t xml:space="preserve"> action content).</w:t>
      </w:r>
    </w:p>
    <w:p w14:paraId="07827151" w14:textId="77777777" w:rsidR="009A121A" w:rsidRPr="009A121A" w:rsidRDefault="009A121A" w:rsidP="009A121A">
      <w:pPr>
        <w:rPr>
          <w:lang w:val="en-AU"/>
        </w:rPr>
      </w:pPr>
      <w:r w:rsidRPr="009A121A">
        <w:rPr>
          <w:b/>
          <w:bCs/>
          <w:lang w:val="en-AU"/>
        </w:rPr>
        <w:t>Dot Product</w:t>
      </w:r>
      <w:r w:rsidRPr="009A121A">
        <w:rPr>
          <w:lang w:val="en-AU"/>
        </w:rPr>
        <w:t>:</w:t>
      </w:r>
    </w:p>
    <w:p w14:paraId="19978DF8" w14:textId="68510313" w:rsidR="00AE738E" w:rsidRPr="00146CD2" w:rsidRDefault="009A121A" w:rsidP="00AE738E">
      <w:pPr>
        <w:numPr>
          <w:ilvl w:val="0"/>
          <w:numId w:val="267"/>
        </w:numPr>
        <w:rPr>
          <w:lang w:val="en-AU"/>
        </w:rPr>
      </w:pPr>
      <w:r w:rsidRPr="009A121A">
        <w:rPr>
          <w:lang w:val="en-AU"/>
        </w:rPr>
        <w:t>The predicted rating for a user-movie pair is calculated by taking the dot product of the user and movie vectors. This operation essentially measures the similarity between the user and the movie in the latent factor space.</w:t>
      </w:r>
    </w:p>
    <w:p w14:paraId="499A04C4" w14:textId="31E6E00B" w:rsidR="00AE738E" w:rsidRPr="00F247D9" w:rsidRDefault="00AE738E" w:rsidP="00F247D9">
      <w:pPr>
        <w:rPr>
          <w:b/>
          <w:bCs/>
          <w:lang w:val="en-AU"/>
        </w:rPr>
      </w:pPr>
      <w:r w:rsidRPr="00F247D9">
        <w:rPr>
          <w:b/>
          <w:bCs/>
          <w:lang w:val="en-AU"/>
        </w:rPr>
        <w:t>Bias Terms:</w:t>
      </w:r>
    </w:p>
    <w:p w14:paraId="34B5A507" w14:textId="77777777" w:rsidR="00AE738E" w:rsidRPr="009B77B5" w:rsidRDefault="00AE738E" w:rsidP="009B77B5">
      <w:pPr>
        <w:pStyle w:val="ListParagraph"/>
        <w:numPr>
          <w:ilvl w:val="0"/>
          <w:numId w:val="291"/>
        </w:numPr>
        <w:rPr>
          <w:lang w:val="en-AU"/>
        </w:rPr>
      </w:pPr>
      <w:r w:rsidRPr="009B77B5">
        <w:rPr>
          <w:lang w:val="en-AU"/>
        </w:rPr>
        <w:t>In addition to the dot product, bias terms were added to account for the user’s average rating tendencies and the movie’s overall popularity. These bias terms help the model to capture overall tendencies that are not reflected in the latent factors alone.</w:t>
      </w:r>
    </w:p>
    <w:p w14:paraId="3788BE82" w14:textId="77777777" w:rsidR="00AE738E" w:rsidRDefault="00AE738E" w:rsidP="009B77B5">
      <w:pPr>
        <w:pStyle w:val="ListParagraph"/>
        <w:numPr>
          <w:ilvl w:val="0"/>
          <w:numId w:val="292"/>
        </w:numPr>
        <w:rPr>
          <w:lang w:val="en-AU"/>
        </w:rPr>
      </w:pPr>
      <w:r w:rsidRPr="009B77B5">
        <w:rPr>
          <w:lang w:val="en-AU"/>
        </w:rPr>
        <w:t>User bias: Captures how much a user tends to rate movies higher or lower on average.</w:t>
      </w:r>
    </w:p>
    <w:p w14:paraId="438CD225" w14:textId="77777777" w:rsidR="004203E6" w:rsidRPr="009B77B5" w:rsidRDefault="004203E6" w:rsidP="004203E6">
      <w:pPr>
        <w:pStyle w:val="ListParagraph"/>
        <w:ind w:left="1080"/>
        <w:rPr>
          <w:lang w:val="en-AU"/>
        </w:rPr>
      </w:pPr>
    </w:p>
    <w:p w14:paraId="10361B73" w14:textId="14014736" w:rsidR="00AE738E" w:rsidRPr="009B77B5" w:rsidRDefault="00AE738E" w:rsidP="009B77B5">
      <w:pPr>
        <w:pStyle w:val="ListParagraph"/>
        <w:numPr>
          <w:ilvl w:val="0"/>
          <w:numId w:val="292"/>
        </w:numPr>
        <w:rPr>
          <w:lang w:val="en-AU"/>
        </w:rPr>
      </w:pPr>
      <w:r w:rsidRPr="009B77B5">
        <w:rPr>
          <w:lang w:val="en-AU"/>
        </w:rPr>
        <w:t>Movie bias: Captures whether certain movies tend to be rated higher or lower regardless of the user.</w:t>
      </w:r>
    </w:p>
    <w:p w14:paraId="25B11C81" w14:textId="77777777" w:rsidR="009A121A" w:rsidRPr="009A121A" w:rsidRDefault="009A121A" w:rsidP="009A121A">
      <w:pPr>
        <w:rPr>
          <w:lang w:val="en-AU"/>
        </w:rPr>
      </w:pPr>
      <w:r w:rsidRPr="009A121A">
        <w:rPr>
          <w:b/>
          <w:bCs/>
          <w:lang w:val="en-AU"/>
        </w:rPr>
        <w:t>Loss Function</w:t>
      </w:r>
      <w:r w:rsidRPr="009A121A">
        <w:rPr>
          <w:lang w:val="en-AU"/>
        </w:rPr>
        <w:t>:</w:t>
      </w:r>
    </w:p>
    <w:p w14:paraId="169F4BB8" w14:textId="32AAEB96" w:rsidR="009A121A" w:rsidRPr="0099525A" w:rsidRDefault="009A121A" w:rsidP="00357564">
      <w:pPr>
        <w:numPr>
          <w:ilvl w:val="0"/>
          <w:numId w:val="268"/>
        </w:numPr>
        <w:rPr>
          <w:lang w:val="en-AU"/>
        </w:rPr>
      </w:pPr>
      <w:r w:rsidRPr="009A121A">
        <w:rPr>
          <w:lang w:val="en-AU"/>
        </w:rPr>
        <w:t xml:space="preserve">The </w:t>
      </w:r>
      <w:r w:rsidR="00D857EB" w:rsidRPr="0099525A">
        <w:t>model aims to minimize the difference between the actual rating and the predicted rating. The loss function used is Mean Squared Error (MSE),</w:t>
      </w:r>
      <w:r w:rsidR="00721EB9">
        <w:t xml:space="preserve"> Again,</w:t>
      </w:r>
      <w:r w:rsidR="00D857EB" w:rsidRPr="0099525A">
        <w:t xml:space="preserve"> which is a common regression loss function for rating prediction tasks.</w:t>
      </w:r>
    </w:p>
    <w:p w14:paraId="15CD1758" w14:textId="77777777" w:rsidR="00205042" w:rsidRDefault="00205042" w:rsidP="00205042">
      <w:pPr>
        <w:ind w:left="720"/>
        <w:rPr>
          <w:lang w:val="en-AU"/>
        </w:rPr>
      </w:pPr>
    </w:p>
    <w:p w14:paraId="4383211E" w14:textId="77777777" w:rsidR="00A11436" w:rsidRPr="00346BE7" w:rsidRDefault="00A11436" w:rsidP="00357564">
      <w:pPr>
        <w:pStyle w:val="Title"/>
        <w:rPr>
          <w:b/>
          <w:bCs/>
          <w:u w:val="single"/>
          <w:lang w:val="en-AU"/>
        </w:rPr>
      </w:pPr>
      <w:r w:rsidRPr="00346BE7">
        <w:rPr>
          <w:b/>
          <w:bCs/>
          <w:u w:val="single"/>
          <w:lang w:val="en-AU"/>
        </w:rPr>
        <w:lastRenderedPageBreak/>
        <w:t>Design Decision:</w:t>
      </w:r>
    </w:p>
    <w:p w14:paraId="2C49B93E" w14:textId="7295A6A8" w:rsidR="009B5B1B" w:rsidRDefault="00357564" w:rsidP="0044579D">
      <w:r w:rsidRPr="00357564">
        <w:t>Matrix Factorization is a simple and effective technique that works well for collaborative filtering, especially when you have a large amount of user-item interaction data. However, it models user-movie interactions linearly and might struggle to capture more complex relationships, which is why deep learning approaches like NCF are often preferred for more advanced recommendation systems.</w:t>
      </w:r>
    </w:p>
    <w:p w14:paraId="5AB47D4E" w14:textId="77777777" w:rsidR="00272F72" w:rsidRPr="00272F72" w:rsidRDefault="00272F72" w:rsidP="00272F72">
      <w:pPr>
        <w:rPr>
          <w:b/>
          <w:bCs/>
          <w:lang w:val="en-AU"/>
        </w:rPr>
      </w:pPr>
      <w:r w:rsidRPr="00272F72">
        <w:rPr>
          <w:b/>
          <w:bCs/>
          <w:lang w:val="en-AU"/>
        </w:rPr>
        <w:t>Hybrid Recommender System (Collaborative + Content-Based Filtering)</w:t>
      </w:r>
    </w:p>
    <w:p w14:paraId="52C9F1E9" w14:textId="616237C8" w:rsidR="0098763B" w:rsidRDefault="005D0C0F" w:rsidP="00B924E9">
      <w:r w:rsidRPr="005D0C0F">
        <w:t>A hybrid recommender system combines collaborative filtering (based on user-item interactions) with content-based filtering (which uses item features like genres, directors, or actors). This combination can improve the recommendation system</w:t>
      </w:r>
      <w:r w:rsidR="0079333E">
        <w:t>’</w:t>
      </w:r>
      <w:r w:rsidRPr="005D0C0F">
        <w:t>s ability to handle cold start problems (when interaction data</w:t>
      </w:r>
      <w:r w:rsidR="00E43607">
        <w:t xml:space="preserve"> is limited</w:t>
      </w:r>
      <w:r w:rsidRPr="005D0C0F">
        <w:t xml:space="preserve"> for a new user or item) and provide more diverse recommendations.</w:t>
      </w:r>
    </w:p>
    <w:p w14:paraId="19943862" w14:textId="1027E94D" w:rsidR="003A420C" w:rsidRPr="00A161BD" w:rsidRDefault="00077EA4" w:rsidP="00077EA4">
      <w:pPr>
        <w:pStyle w:val="Title"/>
        <w:rPr>
          <w:b/>
          <w:bCs/>
          <w:u w:val="single"/>
          <w:lang w:val="en-AU"/>
        </w:rPr>
      </w:pPr>
      <w:r w:rsidRPr="00A161BD">
        <w:rPr>
          <w:b/>
          <w:bCs/>
          <w:u w:val="single"/>
          <w:lang w:val="en-AU"/>
        </w:rPr>
        <w:t>Model Architecture</w:t>
      </w:r>
    </w:p>
    <w:p w14:paraId="022B295D" w14:textId="77777777" w:rsidR="00DA1190" w:rsidRPr="00DA1190" w:rsidRDefault="00DA1190" w:rsidP="00077EA4">
      <w:pPr>
        <w:pStyle w:val="Title"/>
        <w:rPr>
          <w:b/>
          <w:bCs/>
          <w:lang w:val="en-AU"/>
        </w:rPr>
      </w:pPr>
    </w:p>
    <w:p w14:paraId="3CC1938B" w14:textId="77777777" w:rsidR="007C7672" w:rsidRPr="007C7672" w:rsidRDefault="007C7672" w:rsidP="007C7672">
      <w:pPr>
        <w:rPr>
          <w:lang w:val="en-AU"/>
        </w:rPr>
      </w:pPr>
      <w:r w:rsidRPr="007C7672">
        <w:rPr>
          <w:b/>
          <w:bCs/>
          <w:lang w:val="en-AU"/>
        </w:rPr>
        <w:t>Collaborative Filtering Component</w:t>
      </w:r>
      <w:r w:rsidRPr="007C7672">
        <w:rPr>
          <w:lang w:val="en-AU"/>
        </w:rPr>
        <w:t>:</w:t>
      </w:r>
    </w:p>
    <w:p w14:paraId="69461C3A" w14:textId="2DA3D719" w:rsidR="007C7672" w:rsidRPr="007C7672" w:rsidRDefault="007C7672" w:rsidP="003A420C">
      <w:pPr>
        <w:numPr>
          <w:ilvl w:val="0"/>
          <w:numId w:val="273"/>
        </w:numPr>
        <w:rPr>
          <w:lang w:val="en-AU"/>
        </w:rPr>
      </w:pPr>
      <w:r w:rsidRPr="007C7672">
        <w:rPr>
          <w:lang w:val="en-AU"/>
        </w:rPr>
        <w:t xml:space="preserve">This part of the model is the NCF architecture discussed </w:t>
      </w:r>
      <w:r w:rsidR="000655BC">
        <w:rPr>
          <w:lang w:val="en-AU"/>
        </w:rPr>
        <w:t>previously</w:t>
      </w:r>
      <w:r w:rsidRPr="007C7672">
        <w:rPr>
          <w:lang w:val="en-AU"/>
        </w:rPr>
        <w:t>, which uses user-movie interaction data (ratings).</w:t>
      </w:r>
    </w:p>
    <w:p w14:paraId="41B5CA04" w14:textId="77777777" w:rsidR="007C7672" w:rsidRPr="007C7672" w:rsidRDefault="007C7672" w:rsidP="007C7672">
      <w:pPr>
        <w:rPr>
          <w:lang w:val="en-AU"/>
        </w:rPr>
      </w:pPr>
      <w:r w:rsidRPr="007C7672">
        <w:rPr>
          <w:b/>
          <w:bCs/>
          <w:lang w:val="en-AU"/>
        </w:rPr>
        <w:t>Content-Based Filtering Component</w:t>
      </w:r>
      <w:r w:rsidRPr="007C7672">
        <w:rPr>
          <w:lang w:val="en-AU"/>
        </w:rPr>
        <w:t>:</w:t>
      </w:r>
    </w:p>
    <w:p w14:paraId="7613D956" w14:textId="6C16828E" w:rsidR="007C7672" w:rsidRPr="007C7672" w:rsidRDefault="00A327FD" w:rsidP="003A420C">
      <w:pPr>
        <w:numPr>
          <w:ilvl w:val="0"/>
          <w:numId w:val="274"/>
        </w:numPr>
        <w:rPr>
          <w:lang w:val="en-AU"/>
        </w:rPr>
      </w:pPr>
      <w:r w:rsidRPr="00592261">
        <w:t>In content-based filtering, the recommendation system uses movie metadata (e.g., genres, gender, age, occupation, and zip code) to recommend movies similar to those the user has liked in the past.</w:t>
      </w:r>
    </w:p>
    <w:p w14:paraId="0CAEB9DC" w14:textId="20BF70AE" w:rsidR="007C7672" w:rsidRPr="007C7672" w:rsidRDefault="00592261" w:rsidP="005F3417">
      <w:pPr>
        <w:numPr>
          <w:ilvl w:val="0"/>
          <w:numId w:val="274"/>
        </w:numPr>
        <w:rPr>
          <w:lang w:val="en-AU"/>
        </w:rPr>
      </w:pPr>
      <w:r w:rsidRPr="00592261">
        <w:t>Genres are one-hot encoded as part of the pre-processing step, and they are incorporated into the model as additional features.</w:t>
      </w:r>
    </w:p>
    <w:p w14:paraId="52F62D7E" w14:textId="77777777" w:rsidR="00862224" w:rsidRPr="00862224" w:rsidRDefault="00862224" w:rsidP="00862224">
      <w:pPr>
        <w:rPr>
          <w:lang w:val="en-AU"/>
        </w:rPr>
      </w:pPr>
      <w:r w:rsidRPr="00862224">
        <w:rPr>
          <w:b/>
          <w:bCs/>
          <w:lang w:val="en-AU"/>
        </w:rPr>
        <w:t>Combining Both Components</w:t>
      </w:r>
      <w:r w:rsidRPr="00862224">
        <w:rPr>
          <w:lang w:val="en-AU"/>
        </w:rPr>
        <w:t>:</w:t>
      </w:r>
    </w:p>
    <w:p w14:paraId="493C1DE7" w14:textId="4D52A9CA" w:rsidR="00862224" w:rsidRPr="00862224" w:rsidRDefault="00862224" w:rsidP="00474F50">
      <w:pPr>
        <w:numPr>
          <w:ilvl w:val="0"/>
          <w:numId w:val="276"/>
        </w:numPr>
        <w:rPr>
          <w:lang w:val="en-AU"/>
        </w:rPr>
      </w:pPr>
      <w:r w:rsidRPr="00862224">
        <w:rPr>
          <w:lang w:val="en-AU"/>
        </w:rPr>
        <w:t>The two components (Collaborative Filtering and Content-Based Filtering) can be combined:</w:t>
      </w:r>
    </w:p>
    <w:p w14:paraId="6418BF86" w14:textId="77777777" w:rsidR="00025054" w:rsidRDefault="00862224" w:rsidP="00212569">
      <w:pPr>
        <w:numPr>
          <w:ilvl w:val="1"/>
          <w:numId w:val="277"/>
        </w:numPr>
        <w:rPr>
          <w:lang w:val="en-AU"/>
        </w:rPr>
      </w:pPr>
      <w:r w:rsidRPr="00862224">
        <w:rPr>
          <w:lang w:val="en-AU"/>
        </w:rPr>
        <w:t xml:space="preserve">Concatenation of features: </w:t>
      </w:r>
      <w:r w:rsidR="00344944" w:rsidRPr="00344944">
        <w:rPr>
          <w:lang w:val="en-AU"/>
        </w:rPr>
        <w:t>Concatenate the user-item embeddings from collaborative filtering with the content-based features (like movie genres, user demographics) and pass them through additional dense layers to predict the final rating.</w:t>
      </w:r>
    </w:p>
    <w:p w14:paraId="399C6D4E" w14:textId="77777777" w:rsidR="00025054" w:rsidRDefault="00025054" w:rsidP="00025054">
      <w:pPr>
        <w:rPr>
          <w:lang w:val="en-AU"/>
        </w:rPr>
      </w:pPr>
    </w:p>
    <w:p w14:paraId="1EC3F414" w14:textId="77777777" w:rsidR="00025054" w:rsidRDefault="00025054" w:rsidP="00025054">
      <w:pPr>
        <w:rPr>
          <w:b/>
          <w:bCs/>
          <w:u w:val="single"/>
          <w:lang w:val="en-AU"/>
        </w:rPr>
      </w:pPr>
    </w:p>
    <w:p w14:paraId="3A0603A4" w14:textId="73E12135" w:rsidR="00526C40" w:rsidRPr="00025054" w:rsidRDefault="00526C40" w:rsidP="00025054">
      <w:pPr>
        <w:rPr>
          <w:lang w:val="en-AU"/>
        </w:rPr>
      </w:pPr>
      <w:r w:rsidRPr="00025054">
        <w:rPr>
          <w:b/>
          <w:bCs/>
          <w:u w:val="single"/>
          <w:lang w:val="en-AU"/>
        </w:rPr>
        <w:lastRenderedPageBreak/>
        <w:t>Design Decision:</w:t>
      </w:r>
    </w:p>
    <w:p w14:paraId="69FB40E8" w14:textId="2B0CE165" w:rsidR="00D26EBB" w:rsidRDefault="0034373D" w:rsidP="00590EE3">
      <w:r w:rsidRPr="0034373D">
        <w:t>A hybrid system helps mitigate the weaknesses of each individual approach. Collaborative filtering suffers from the cold start problem (struggles to recommend new items that have little to no interaction data), while content-based filtering can be limited by the available item features. By combining the two, the system can recommend new or niche movies more effectively, as well as provide personalized recommendations based on both user preferences and movie characteristics.</w:t>
      </w:r>
    </w:p>
    <w:p w14:paraId="4D81E5F8" w14:textId="77777777" w:rsidR="00FC6638" w:rsidRDefault="00FC6638" w:rsidP="00590EE3"/>
    <w:p w14:paraId="14AC342C" w14:textId="70E412CC" w:rsidR="0090327C" w:rsidRPr="00781DA5" w:rsidRDefault="0090327C" w:rsidP="00590EE3">
      <w:r w:rsidRPr="00781DA5">
        <w:t>Summary of Model Design Decisions</w:t>
      </w:r>
      <w:r w:rsidR="00256178" w:rsidRPr="00781DA5">
        <w:t>:</w:t>
      </w:r>
    </w:p>
    <w:p w14:paraId="289FEB4D" w14:textId="1DA89BA3" w:rsidR="0071511A" w:rsidRPr="001A3BE8" w:rsidRDefault="0071511A" w:rsidP="001A3BE8">
      <w:pPr>
        <w:pStyle w:val="ListParagraph"/>
        <w:numPr>
          <w:ilvl w:val="0"/>
          <w:numId w:val="278"/>
        </w:numPr>
        <w:rPr>
          <w:lang w:val="en-AU"/>
        </w:rPr>
      </w:pPr>
      <w:r w:rsidRPr="009E232E">
        <w:rPr>
          <w:b/>
          <w:bCs/>
          <w:lang w:val="en-AU"/>
        </w:rPr>
        <w:t>Collaborative Filtering with Deep Learning</w:t>
      </w:r>
      <w:r w:rsidRPr="001A3BE8">
        <w:rPr>
          <w:lang w:val="en-AU"/>
        </w:rPr>
        <w:t>: Utilizes embedding layers for users and movies, followed by fully connected layers to predict ratings, allowing the model to capture non-linear relationships and improve recommendation accuracy.</w:t>
      </w:r>
    </w:p>
    <w:p w14:paraId="1A12ABA9" w14:textId="61BD12DB" w:rsidR="0071511A" w:rsidRPr="001A3BE8" w:rsidRDefault="0071511A" w:rsidP="001A3BE8">
      <w:pPr>
        <w:pStyle w:val="ListParagraph"/>
        <w:numPr>
          <w:ilvl w:val="0"/>
          <w:numId w:val="278"/>
        </w:numPr>
        <w:rPr>
          <w:lang w:val="en-AU"/>
        </w:rPr>
      </w:pPr>
      <w:r w:rsidRPr="009E232E">
        <w:rPr>
          <w:b/>
          <w:bCs/>
          <w:lang w:val="en-AU"/>
        </w:rPr>
        <w:t>Matrix Factorization</w:t>
      </w:r>
      <w:r w:rsidRPr="001A3BE8">
        <w:rPr>
          <w:lang w:val="en-AU"/>
        </w:rPr>
        <w:t>: A simpler, traditional approach that uses dot product of latent factors (user and movie vectors) to predict ratings. While effective, it can struggle to capture complex patterns.</w:t>
      </w:r>
    </w:p>
    <w:p w14:paraId="59503F32" w14:textId="0B3168E7" w:rsidR="0071511A" w:rsidRPr="001A3BE8" w:rsidRDefault="0071511A" w:rsidP="001A3BE8">
      <w:pPr>
        <w:pStyle w:val="ListParagraph"/>
        <w:numPr>
          <w:ilvl w:val="0"/>
          <w:numId w:val="278"/>
        </w:numPr>
        <w:rPr>
          <w:lang w:val="en-AU"/>
        </w:rPr>
      </w:pPr>
      <w:r w:rsidRPr="009E232E">
        <w:rPr>
          <w:b/>
          <w:bCs/>
          <w:lang w:val="en-AU"/>
        </w:rPr>
        <w:t>Hybrid Recommender System</w:t>
      </w:r>
      <w:r w:rsidRPr="001A3BE8">
        <w:rPr>
          <w:lang w:val="en-AU"/>
        </w:rPr>
        <w:t>: Combines NCF with a content-based filtering component that incorporates movie metadata, providing more robust and diverse recommendations.</w:t>
      </w:r>
    </w:p>
    <w:p w14:paraId="1EB18289" w14:textId="74ECF334" w:rsidR="00440C20" w:rsidRPr="003E3381" w:rsidRDefault="00440C20" w:rsidP="00590EE3">
      <w:r w:rsidRPr="003E3381">
        <w:t>These models will be evaluated using performance metrics like RMSE, MAE, and ranking-based metrics (</w:t>
      </w:r>
      <w:proofErr w:type="spellStart"/>
      <w:r w:rsidR="0050355B">
        <w:t>P</w:t>
      </w:r>
      <w:r w:rsidRPr="003E3381">
        <w:t>recision</w:t>
      </w:r>
      <w:r w:rsidR="000F4BBC">
        <w:t>@k</w:t>
      </w:r>
      <w:proofErr w:type="spellEnd"/>
      <w:r w:rsidR="0050355B">
        <w:t>,</w:t>
      </w:r>
      <w:r w:rsidRPr="003E3381">
        <w:t xml:space="preserve"> </w:t>
      </w:r>
      <w:proofErr w:type="spellStart"/>
      <w:r w:rsidR="0050355B">
        <w:t>R</w:t>
      </w:r>
      <w:r w:rsidRPr="003E3381">
        <w:t>ecall</w:t>
      </w:r>
      <w:r w:rsidR="000F4BBC">
        <w:t>@k</w:t>
      </w:r>
      <w:proofErr w:type="spellEnd"/>
      <w:r w:rsidR="0050355B">
        <w:t xml:space="preserve">, </w:t>
      </w:r>
      <w:r w:rsidR="0050355B" w:rsidRPr="005A014B">
        <w:rPr>
          <w:lang w:val="en-AU"/>
        </w:rPr>
        <w:t>NDCG (Normalized Discounted Cumulative Gain</w:t>
      </w:r>
      <w:r w:rsidRPr="003E3381">
        <w:t>), ensuring a thorough comparison between the deep learning and traditional approaches.</w:t>
      </w:r>
    </w:p>
    <w:p w14:paraId="080BE1C5" w14:textId="77777777" w:rsidR="00FC6638" w:rsidRDefault="00FC6638" w:rsidP="00590EE3">
      <w:pPr>
        <w:rPr>
          <w:lang w:val="en-AU"/>
        </w:rPr>
      </w:pPr>
    </w:p>
    <w:p w14:paraId="3E889470" w14:textId="77777777" w:rsidR="00526C40" w:rsidRDefault="00526C40" w:rsidP="00212569">
      <w:pPr>
        <w:pStyle w:val="ListParagraph"/>
      </w:pPr>
    </w:p>
    <w:p w14:paraId="71CADC8F" w14:textId="73EAFD1E" w:rsidR="00077EA4" w:rsidRPr="00BB6D11" w:rsidRDefault="00A24FDC" w:rsidP="00A24FDC">
      <w:pPr>
        <w:pStyle w:val="Heading1"/>
        <w:rPr>
          <w:u w:val="single"/>
        </w:rPr>
      </w:pPr>
      <w:bookmarkStart w:id="7" w:name="_Toc180358320"/>
      <w:r w:rsidRPr="00BB6D11">
        <w:rPr>
          <w:u w:val="single"/>
        </w:rPr>
        <w:t>Data Preprocessing &amp; Augmentation Techniques</w:t>
      </w:r>
      <w:bookmarkEnd w:id="7"/>
    </w:p>
    <w:p w14:paraId="4D7D29BE" w14:textId="1C18C7C4" w:rsidR="005E0CCC" w:rsidRDefault="005E0CCC" w:rsidP="005E0CCC">
      <w:pPr>
        <w:pStyle w:val="Title"/>
        <w:rPr>
          <w:b/>
          <w:bCs/>
        </w:rPr>
      </w:pPr>
      <w:r w:rsidRPr="005E0CCC">
        <w:rPr>
          <w:b/>
          <w:bCs/>
        </w:rPr>
        <w:t>Dataset Description</w:t>
      </w:r>
      <w:r w:rsidR="004726E8">
        <w:rPr>
          <w:b/>
          <w:bCs/>
        </w:rPr>
        <w:t xml:space="preserve"> (Users, Movies, Ratings)</w:t>
      </w:r>
      <w:r w:rsidRPr="005E0CCC">
        <w:rPr>
          <w:b/>
          <w:bCs/>
        </w:rPr>
        <w:t>:</w:t>
      </w:r>
    </w:p>
    <w:tbl>
      <w:tblPr>
        <w:tblStyle w:val="TableGrid"/>
        <w:tblW w:w="8844" w:type="dxa"/>
        <w:tblInd w:w="0" w:type="dxa"/>
        <w:tblLook w:val="04A0" w:firstRow="1" w:lastRow="0" w:firstColumn="1" w:lastColumn="0" w:noHBand="0" w:noVBand="1"/>
      </w:tblPr>
      <w:tblGrid>
        <w:gridCol w:w="3840"/>
        <w:gridCol w:w="2004"/>
        <w:gridCol w:w="3000"/>
      </w:tblGrid>
      <w:tr w:rsidR="00025B5E" w:rsidRPr="00BD67FE" w14:paraId="4131137C" w14:textId="77777777" w:rsidTr="000D3CCC">
        <w:trPr>
          <w:trHeight w:val="270"/>
        </w:trPr>
        <w:tc>
          <w:tcPr>
            <w:tcW w:w="38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hideMark/>
          </w:tcPr>
          <w:p w14:paraId="66B2C72B" w14:textId="77777777" w:rsidR="00025B5E" w:rsidRPr="00BD67FE" w:rsidRDefault="00025B5E" w:rsidP="000D3CCC">
            <w:r w:rsidRPr="00BD67FE">
              <w:t>Feature</w:t>
            </w:r>
          </w:p>
        </w:tc>
        <w:tc>
          <w:tcPr>
            <w:tcW w:w="20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hideMark/>
          </w:tcPr>
          <w:p w14:paraId="738F97F5" w14:textId="77777777" w:rsidR="00025B5E" w:rsidRPr="00BD67FE" w:rsidRDefault="00025B5E" w:rsidP="000D3CCC">
            <w:r w:rsidRPr="00BD67FE">
              <w:t xml:space="preserve">Sample </w:t>
            </w:r>
          </w:p>
        </w:tc>
        <w:tc>
          <w:tcPr>
            <w:tcW w:w="30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hideMark/>
          </w:tcPr>
          <w:p w14:paraId="66C57BF3" w14:textId="77777777" w:rsidR="00025B5E" w:rsidRPr="00BD67FE" w:rsidRDefault="00025B5E" w:rsidP="000D3CCC">
            <w:r w:rsidRPr="00BD67FE">
              <w:t>Description</w:t>
            </w:r>
          </w:p>
        </w:tc>
      </w:tr>
      <w:tr w:rsidR="00025B5E" w:rsidRPr="00735DF9" w14:paraId="7D474B98" w14:textId="77777777" w:rsidTr="000D3CCC">
        <w:trPr>
          <w:trHeight w:val="284"/>
        </w:trPr>
        <w:tc>
          <w:tcPr>
            <w:tcW w:w="3840" w:type="dxa"/>
            <w:tcBorders>
              <w:top w:val="single" w:sz="8" w:space="0" w:color="000000" w:themeColor="text1"/>
              <w:left w:val="single" w:sz="4" w:space="0" w:color="000000" w:themeColor="text1"/>
              <w:bottom w:val="single" w:sz="4" w:space="0" w:color="000000" w:themeColor="text1"/>
              <w:right w:val="single" w:sz="4" w:space="0" w:color="000000" w:themeColor="text1"/>
            </w:tcBorders>
            <w:hideMark/>
          </w:tcPr>
          <w:p w14:paraId="12C55FB4" w14:textId="5C261189" w:rsidR="00025B5E" w:rsidRPr="00735DF9" w:rsidRDefault="00C432F5" w:rsidP="000D3CCC">
            <w:pPr>
              <w:rPr>
                <w:b/>
                <w:bCs/>
              </w:rPr>
            </w:pPr>
            <w:r>
              <w:rPr>
                <w:b/>
                <w:bCs/>
              </w:rPr>
              <w:t>UserID</w:t>
            </w:r>
          </w:p>
        </w:tc>
        <w:tc>
          <w:tcPr>
            <w:tcW w:w="2004" w:type="dxa"/>
            <w:tcBorders>
              <w:top w:val="single" w:sz="8" w:space="0" w:color="000000" w:themeColor="text1"/>
              <w:left w:val="single" w:sz="4" w:space="0" w:color="000000" w:themeColor="text1"/>
              <w:bottom w:val="single" w:sz="4" w:space="0" w:color="000000" w:themeColor="text1"/>
              <w:right w:val="single" w:sz="4" w:space="0" w:color="000000" w:themeColor="text1"/>
            </w:tcBorders>
            <w:hideMark/>
          </w:tcPr>
          <w:p w14:paraId="38F54632" w14:textId="23B2958B" w:rsidR="00025B5E" w:rsidRPr="00735DF9" w:rsidRDefault="00C432F5" w:rsidP="000D3CCC">
            <w:pPr>
              <w:rPr>
                <w:lang w:val="en-AU"/>
              </w:rPr>
            </w:pPr>
            <w:r>
              <w:rPr>
                <w:lang w:val="en-AU"/>
              </w:rPr>
              <w:t>1</w:t>
            </w:r>
          </w:p>
        </w:tc>
        <w:tc>
          <w:tcPr>
            <w:tcW w:w="3000" w:type="dxa"/>
            <w:tcBorders>
              <w:top w:val="single" w:sz="8" w:space="0" w:color="000000" w:themeColor="text1"/>
              <w:left w:val="single" w:sz="4" w:space="0" w:color="000000" w:themeColor="text1"/>
              <w:bottom w:val="single" w:sz="4" w:space="0" w:color="000000" w:themeColor="text1"/>
              <w:right w:val="single" w:sz="4" w:space="0" w:color="000000" w:themeColor="text1"/>
            </w:tcBorders>
            <w:hideMark/>
          </w:tcPr>
          <w:p w14:paraId="3492C2C8" w14:textId="688251E5" w:rsidR="00025B5E" w:rsidRPr="00735DF9" w:rsidRDefault="00025B5E" w:rsidP="000D3CCC">
            <w:r>
              <w:t xml:space="preserve">Unique identifier of a </w:t>
            </w:r>
            <w:r w:rsidR="00C432F5">
              <w:t>user</w:t>
            </w:r>
            <w:r w:rsidR="00EC2E23">
              <w:t>.</w:t>
            </w:r>
          </w:p>
        </w:tc>
      </w:tr>
      <w:tr w:rsidR="00025B5E" w:rsidRPr="00735DF9" w14:paraId="5BB396BC" w14:textId="77777777" w:rsidTr="000D3CCC">
        <w:trPr>
          <w:trHeight w:val="285"/>
        </w:trPr>
        <w:tc>
          <w:tcPr>
            <w:tcW w:w="3840" w:type="dxa"/>
            <w:tcBorders>
              <w:top w:val="single" w:sz="8" w:space="0" w:color="000000" w:themeColor="text1"/>
              <w:left w:val="single" w:sz="4" w:space="0" w:color="000000" w:themeColor="text1"/>
              <w:bottom w:val="single" w:sz="4" w:space="0" w:color="000000" w:themeColor="text1"/>
              <w:right w:val="single" w:sz="4" w:space="0" w:color="000000" w:themeColor="text1"/>
            </w:tcBorders>
            <w:hideMark/>
          </w:tcPr>
          <w:p w14:paraId="332BF75D" w14:textId="22237017" w:rsidR="00025B5E" w:rsidRPr="00735DF9" w:rsidRDefault="00C432F5" w:rsidP="000D3CCC">
            <w:pPr>
              <w:rPr>
                <w:b/>
                <w:bCs/>
              </w:rPr>
            </w:pPr>
            <w:proofErr w:type="spellStart"/>
            <w:r>
              <w:rPr>
                <w:b/>
                <w:bCs/>
              </w:rPr>
              <w:t>MovieID</w:t>
            </w:r>
            <w:proofErr w:type="spellEnd"/>
          </w:p>
        </w:tc>
        <w:tc>
          <w:tcPr>
            <w:tcW w:w="2004" w:type="dxa"/>
            <w:tcBorders>
              <w:top w:val="single" w:sz="8" w:space="0" w:color="000000" w:themeColor="text1"/>
              <w:left w:val="single" w:sz="4" w:space="0" w:color="000000" w:themeColor="text1"/>
              <w:bottom w:val="single" w:sz="4" w:space="0" w:color="000000" w:themeColor="text1"/>
              <w:right w:val="single" w:sz="4" w:space="0" w:color="000000" w:themeColor="text1"/>
            </w:tcBorders>
            <w:hideMark/>
          </w:tcPr>
          <w:p w14:paraId="38BD690D" w14:textId="372AD0B5" w:rsidR="00025B5E" w:rsidRPr="00735DF9" w:rsidRDefault="00C432F5" w:rsidP="000D3CCC">
            <w:r>
              <w:t>1193</w:t>
            </w:r>
          </w:p>
        </w:tc>
        <w:tc>
          <w:tcPr>
            <w:tcW w:w="3000" w:type="dxa"/>
            <w:tcBorders>
              <w:top w:val="single" w:sz="8" w:space="0" w:color="000000" w:themeColor="text1"/>
              <w:left w:val="single" w:sz="4" w:space="0" w:color="000000" w:themeColor="text1"/>
              <w:bottom w:val="single" w:sz="4" w:space="0" w:color="000000" w:themeColor="text1"/>
              <w:right w:val="single" w:sz="4" w:space="0" w:color="000000" w:themeColor="text1"/>
            </w:tcBorders>
            <w:hideMark/>
          </w:tcPr>
          <w:p w14:paraId="5573EF63" w14:textId="6A8CA2F8" w:rsidR="00025B5E" w:rsidRPr="00735DF9" w:rsidRDefault="00C432F5" w:rsidP="000D3CCC">
            <w:r>
              <w:t>Unique identifier of a movie</w:t>
            </w:r>
            <w:r w:rsidR="00EC2E23">
              <w:t>.</w:t>
            </w:r>
          </w:p>
        </w:tc>
      </w:tr>
      <w:tr w:rsidR="00025B5E" w:rsidRPr="00735DF9" w14:paraId="2B62C308" w14:textId="77777777" w:rsidTr="000D3CCC">
        <w:trPr>
          <w:trHeight w:val="403"/>
        </w:trPr>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AA881C" w14:textId="353B2108" w:rsidR="00025B5E" w:rsidRPr="00735DF9" w:rsidRDefault="006A0C84" w:rsidP="000D3CCC">
            <w:pPr>
              <w:rPr>
                <w:b/>
                <w:bCs/>
              </w:rPr>
            </w:pPr>
            <w:r>
              <w:rPr>
                <w:b/>
                <w:bCs/>
              </w:rPr>
              <w:t>Rating</w:t>
            </w:r>
          </w:p>
        </w:tc>
        <w:tc>
          <w:tcPr>
            <w:tcW w:w="20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45D89" w14:textId="1543482B" w:rsidR="00025B5E" w:rsidRPr="00735DF9" w:rsidRDefault="006A0C84" w:rsidP="000D3CCC">
            <w:r>
              <w:t>5</w:t>
            </w:r>
          </w:p>
        </w:tc>
        <w:tc>
          <w:tcPr>
            <w:tcW w:w="3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50F8F" w14:textId="3054E9B3" w:rsidR="00025B5E" w:rsidRPr="00735DF9" w:rsidRDefault="00FB6901" w:rsidP="000D3CCC">
            <w:r>
              <w:t>The rating given to a movie by a user</w:t>
            </w:r>
            <w:r w:rsidR="00EC2E23">
              <w:t>.</w:t>
            </w:r>
            <w:r>
              <w:t xml:space="preserve"> </w:t>
            </w:r>
            <w:r w:rsidR="00EC2E23">
              <w:t>R</w:t>
            </w:r>
            <w:r>
              <w:t>anging from 1-5</w:t>
            </w:r>
            <w:r w:rsidR="00EC2E23">
              <w:t>.</w:t>
            </w:r>
          </w:p>
        </w:tc>
      </w:tr>
      <w:tr w:rsidR="00025B5E" w:rsidRPr="00735DF9" w14:paraId="6431B976" w14:textId="77777777" w:rsidTr="000D3CCC">
        <w:trPr>
          <w:trHeight w:val="541"/>
        </w:trPr>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0DAD5" w14:textId="3C0EFEDC" w:rsidR="00025B5E" w:rsidRPr="00735DF9" w:rsidRDefault="004D6B65" w:rsidP="000D3CCC">
            <w:pPr>
              <w:rPr>
                <w:b/>
                <w:bCs/>
              </w:rPr>
            </w:pPr>
            <w:r>
              <w:rPr>
                <w:b/>
                <w:bCs/>
              </w:rPr>
              <w:t>Timestamp</w:t>
            </w:r>
          </w:p>
        </w:tc>
        <w:tc>
          <w:tcPr>
            <w:tcW w:w="20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5127DA" w14:textId="43B913ED" w:rsidR="00025B5E" w:rsidRPr="00735DF9" w:rsidRDefault="003A4F65" w:rsidP="003A4F65">
            <w:r w:rsidRPr="003A4F65">
              <w:t>978300760</w:t>
            </w:r>
          </w:p>
        </w:tc>
        <w:tc>
          <w:tcPr>
            <w:tcW w:w="3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29E5A" w14:textId="41C6F841" w:rsidR="00025B5E" w:rsidRPr="00735DF9" w:rsidRDefault="00EC2E23" w:rsidP="000D3CCC">
            <w:r>
              <w:t>Unix timestamp of when the rating was given.</w:t>
            </w:r>
            <w:r w:rsidR="006A2F64">
              <w:t xml:space="preserve"> </w:t>
            </w:r>
          </w:p>
        </w:tc>
      </w:tr>
      <w:tr w:rsidR="00025B5E" w:rsidRPr="00735DF9" w14:paraId="7B9964D2" w14:textId="77777777" w:rsidTr="000D3CCC">
        <w:trPr>
          <w:trHeight w:val="413"/>
        </w:trPr>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4CABE" w14:textId="37173736" w:rsidR="00025B5E" w:rsidRPr="00735DF9" w:rsidRDefault="004D6B65" w:rsidP="000D3CCC">
            <w:pPr>
              <w:rPr>
                <w:b/>
                <w:bCs/>
              </w:rPr>
            </w:pPr>
            <w:r>
              <w:rPr>
                <w:b/>
                <w:bCs/>
              </w:rPr>
              <w:t>Gender</w:t>
            </w:r>
          </w:p>
        </w:tc>
        <w:tc>
          <w:tcPr>
            <w:tcW w:w="20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2C3EC" w14:textId="73395A98" w:rsidR="00025B5E" w:rsidRPr="008A310A" w:rsidRDefault="00F90748" w:rsidP="000D3CCC">
            <w:pPr>
              <w:rPr>
                <w:lang w:val="en-AU"/>
              </w:rPr>
            </w:pPr>
            <w:r>
              <w:rPr>
                <w:lang w:val="en-AU"/>
              </w:rPr>
              <w:t>F</w:t>
            </w:r>
          </w:p>
          <w:p w14:paraId="702319F6" w14:textId="2577448B" w:rsidR="00025B5E" w:rsidRPr="00735DF9" w:rsidRDefault="00025B5E" w:rsidP="000D3CCC"/>
        </w:tc>
        <w:tc>
          <w:tcPr>
            <w:tcW w:w="3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A7DB6C" w14:textId="2A99D602" w:rsidR="00025B5E" w:rsidRPr="00735DF9" w:rsidRDefault="006A2F64" w:rsidP="000D3CCC">
            <w:r>
              <w:t>Gender of the user (F/M)</w:t>
            </w:r>
            <w:r w:rsidR="00117274">
              <w:t>.</w:t>
            </w:r>
          </w:p>
        </w:tc>
      </w:tr>
      <w:tr w:rsidR="00025B5E" w:rsidRPr="00735DF9" w14:paraId="4F967EBF" w14:textId="77777777" w:rsidTr="000D3CCC">
        <w:trPr>
          <w:trHeight w:val="413"/>
        </w:trPr>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DBB08" w14:textId="1F366584" w:rsidR="00025B5E" w:rsidRPr="00735DF9" w:rsidRDefault="004D6B65" w:rsidP="000D3CCC">
            <w:pPr>
              <w:rPr>
                <w:b/>
                <w:bCs/>
              </w:rPr>
            </w:pPr>
            <w:r>
              <w:rPr>
                <w:b/>
                <w:bCs/>
              </w:rPr>
              <w:lastRenderedPageBreak/>
              <w:t>Age</w:t>
            </w:r>
          </w:p>
        </w:tc>
        <w:tc>
          <w:tcPr>
            <w:tcW w:w="20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BD0DBA" w14:textId="00D3AF1F" w:rsidR="00025B5E" w:rsidRPr="00735DF9" w:rsidRDefault="00F90748" w:rsidP="000D3CCC">
            <w:r>
              <w:t>1</w:t>
            </w:r>
          </w:p>
        </w:tc>
        <w:tc>
          <w:tcPr>
            <w:tcW w:w="30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8106" w14:textId="26693F00" w:rsidR="00025B5E" w:rsidRPr="00735DF9" w:rsidRDefault="008C521F" w:rsidP="000D3CCC">
            <w:r>
              <w:t>Age group of the user</w:t>
            </w:r>
            <w:r w:rsidR="0021515D">
              <w:t>.</w:t>
            </w:r>
          </w:p>
        </w:tc>
      </w:tr>
      <w:tr w:rsidR="00025B5E" w:rsidRPr="00735DF9" w14:paraId="641F686E" w14:textId="77777777" w:rsidTr="000D3CCC">
        <w:trPr>
          <w:trHeight w:val="413"/>
        </w:trPr>
        <w:tc>
          <w:tcPr>
            <w:tcW w:w="3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894EBC" w14:textId="2F7D2B2A" w:rsidR="00025B5E" w:rsidRPr="00735DF9" w:rsidRDefault="0096690B" w:rsidP="000D3CCC">
            <w:pPr>
              <w:rPr>
                <w:b/>
                <w:bCs/>
              </w:rPr>
            </w:pPr>
            <w:r>
              <w:rPr>
                <w:b/>
                <w:bCs/>
              </w:rPr>
              <w:t>Occupation</w:t>
            </w:r>
          </w:p>
        </w:tc>
        <w:tc>
          <w:tcPr>
            <w:tcW w:w="20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E6AF9" w14:textId="5361837A" w:rsidR="00025B5E" w:rsidRPr="00FB6F2E" w:rsidRDefault="00F90748" w:rsidP="000D3CCC">
            <w:pPr>
              <w:rPr>
                <w:lang w:val="en-AU"/>
              </w:rPr>
            </w:pPr>
            <w:r>
              <w:rPr>
                <w:lang w:val="en-AU"/>
              </w:rPr>
              <w:t>10</w:t>
            </w:r>
          </w:p>
          <w:p w14:paraId="017AA2C9" w14:textId="77777777" w:rsidR="00025B5E" w:rsidRPr="00735DF9" w:rsidRDefault="00025B5E" w:rsidP="000D3CCC"/>
        </w:tc>
        <w:tc>
          <w:tcPr>
            <w:tcW w:w="30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C3A1B4" w14:textId="5AB42337" w:rsidR="00025B5E" w:rsidRPr="00735DF9" w:rsidRDefault="00AC4C7D" w:rsidP="000D3CCC">
            <w:r>
              <w:t xml:space="preserve">Occupation code of the </w:t>
            </w:r>
            <w:r w:rsidR="007009FC">
              <w:t xml:space="preserve">user </w:t>
            </w:r>
            <w:r w:rsidR="0079333E">
              <w:t>–</w:t>
            </w:r>
            <w:r w:rsidR="007009FC">
              <w:t xml:space="preserve"> </w:t>
            </w:r>
            <w:r w:rsidR="0016223F">
              <w:t>r</w:t>
            </w:r>
            <w:r w:rsidR="00B049AB">
              <w:t>epresents job categories</w:t>
            </w:r>
            <w:r w:rsidR="00D31457">
              <w:t>.</w:t>
            </w:r>
          </w:p>
        </w:tc>
      </w:tr>
      <w:tr w:rsidR="00025B5E" w:rsidRPr="00735DF9" w14:paraId="79983712" w14:textId="77777777" w:rsidTr="000D3CCC">
        <w:trPr>
          <w:trHeight w:val="413"/>
        </w:trPr>
        <w:tc>
          <w:tcPr>
            <w:tcW w:w="3840" w:type="dxa"/>
          </w:tcPr>
          <w:p w14:paraId="23F63ACD" w14:textId="29CE5C80" w:rsidR="00025B5E" w:rsidRPr="00735DF9" w:rsidRDefault="0096690B" w:rsidP="000D3CCC">
            <w:pPr>
              <w:rPr>
                <w:b/>
                <w:bCs/>
              </w:rPr>
            </w:pPr>
            <w:r>
              <w:rPr>
                <w:b/>
                <w:bCs/>
              </w:rPr>
              <w:t>Zip-code</w:t>
            </w:r>
          </w:p>
        </w:tc>
        <w:tc>
          <w:tcPr>
            <w:tcW w:w="2004" w:type="dxa"/>
          </w:tcPr>
          <w:p w14:paraId="383A8119" w14:textId="388A4FA2" w:rsidR="00025B5E" w:rsidRPr="00735DF9" w:rsidRDefault="00F90748" w:rsidP="000D3CCC">
            <w:r w:rsidRPr="00F90748">
              <w:t>48067</w:t>
            </w:r>
          </w:p>
        </w:tc>
        <w:tc>
          <w:tcPr>
            <w:tcW w:w="3000" w:type="dxa"/>
          </w:tcPr>
          <w:p w14:paraId="37775F85" w14:textId="179C21B5" w:rsidR="00025B5E" w:rsidRPr="00735DF9" w:rsidRDefault="00402796" w:rsidP="000D3CCC">
            <w:r>
              <w:t>Zip code of the user.</w:t>
            </w:r>
          </w:p>
        </w:tc>
      </w:tr>
      <w:tr w:rsidR="00025B5E" w:rsidRPr="00735DF9" w14:paraId="3F457E84" w14:textId="77777777" w:rsidTr="000D3CCC">
        <w:trPr>
          <w:trHeight w:val="413"/>
        </w:trPr>
        <w:tc>
          <w:tcPr>
            <w:tcW w:w="3840" w:type="dxa"/>
          </w:tcPr>
          <w:p w14:paraId="5F85B1DC" w14:textId="2CF451C4" w:rsidR="00025B5E" w:rsidRPr="00735DF9" w:rsidRDefault="0096690B" w:rsidP="000D3CCC">
            <w:pPr>
              <w:rPr>
                <w:b/>
                <w:bCs/>
              </w:rPr>
            </w:pPr>
            <w:r>
              <w:rPr>
                <w:b/>
                <w:bCs/>
              </w:rPr>
              <w:t>Title</w:t>
            </w:r>
          </w:p>
        </w:tc>
        <w:tc>
          <w:tcPr>
            <w:tcW w:w="2004" w:type="dxa"/>
          </w:tcPr>
          <w:p w14:paraId="27053CBC" w14:textId="0440464B" w:rsidR="00025B5E" w:rsidRPr="00E97329" w:rsidRDefault="00F90748" w:rsidP="000D3CCC">
            <w:pPr>
              <w:rPr>
                <w:lang w:val="en-AU"/>
              </w:rPr>
            </w:pPr>
            <w:r>
              <w:rPr>
                <w:lang w:val="en-AU"/>
              </w:rPr>
              <w:t>One Flew Over the Cuckoo’s Nest (1975)</w:t>
            </w:r>
          </w:p>
          <w:p w14:paraId="0EF7BCC9" w14:textId="77777777" w:rsidR="00025B5E" w:rsidRPr="00735DF9" w:rsidRDefault="00025B5E" w:rsidP="000D3CCC"/>
        </w:tc>
        <w:tc>
          <w:tcPr>
            <w:tcW w:w="3000" w:type="dxa"/>
          </w:tcPr>
          <w:p w14:paraId="51121F3E" w14:textId="442A03E8" w:rsidR="00025B5E" w:rsidRPr="00735DF9" w:rsidRDefault="008657F7" w:rsidP="000D3CCC">
            <w:r>
              <w:t>Title of the movie.</w:t>
            </w:r>
          </w:p>
        </w:tc>
      </w:tr>
      <w:tr w:rsidR="00025B5E" w:rsidRPr="00735DF9" w14:paraId="2A29B432" w14:textId="77777777" w:rsidTr="000D3CCC">
        <w:trPr>
          <w:trHeight w:val="413"/>
        </w:trPr>
        <w:tc>
          <w:tcPr>
            <w:tcW w:w="3840" w:type="dxa"/>
          </w:tcPr>
          <w:p w14:paraId="6813647E" w14:textId="0814FFC0" w:rsidR="00025B5E" w:rsidRPr="00735DF9" w:rsidRDefault="0096690B" w:rsidP="000D3CCC">
            <w:pPr>
              <w:rPr>
                <w:b/>
                <w:bCs/>
              </w:rPr>
            </w:pPr>
            <w:r>
              <w:rPr>
                <w:b/>
                <w:bCs/>
              </w:rPr>
              <w:t>Genres</w:t>
            </w:r>
          </w:p>
        </w:tc>
        <w:tc>
          <w:tcPr>
            <w:tcW w:w="2004" w:type="dxa"/>
          </w:tcPr>
          <w:p w14:paraId="4B032E1C" w14:textId="3C2BB02B" w:rsidR="00025B5E" w:rsidRPr="00256573" w:rsidRDefault="00F90748" w:rsidP="000D3CCC">
            <w:pPr>
              <w:rPr>
                <w:lang w:val="en-AU"/>
              </w:rPr>
            </w:pPr>
            <w:r>
              <w:rPr>
                <w:lang w:val="en-AU"/>
              </w:rPr>
              <w:t>Drama</w:t>
            </w:r>
          </w:p>
          <w:p w14:paraId="540CB712" w14:textId="77777777" w:rsidR="00025B5E" w:rsidRPr="00735DF9" w:rsidRDefault="00025B5E" w:rsidP="000D3CCC"/>
        </w:tc>
        <w:tc>
          <w:tcPr>
            <w:tcW w:w="3000" w:type="dxa"/>
          </w:tcPr>
          <w:p w14:paraId="06D811A6" w14:textId="7C059AE3" w:rsidR="00025B5E" w:rsidRPr="00735DF9" w:rsidRDefault="001828AB" w:rsidP="000D3CCC">
            <w:r>
              <w:t>Genre of the movie.</w:t>
            </w:r>
          </w:p>
        </w:tc>
      </w:tr>
    </w:tbl>
    <w:p w14:paraId="2364E873" w14:textId="77777777" w:rsidR="005E0CCC" w:rsidRDefault="005E0CCC" w:rsidP="0032593E"/>
    <w:p w14:paraId="019DB673" w14:textId="79EB1041" w:rsidR="00B93CEA" w:rsidRDefault="00B93CEA" w:rsidP="00B93CEA">
      <w:r>
        <w:t>The MovieLens 1M Dataset consists of 1 million ratings from over 6,000 users for about 4,000 movies. It contains the following types of information:</w:t>
      </w:r>
    </w:p>
    <w:p w14:paraId="1A6D0D68" w14:textId="77777777" w:rsidR="00B93CEA" w:rsidRDefault="00B93CEA" w:rsidP="007F3E7E">
      <w:pPr>
        <w:pStyle w:val="ListParagraph"/>
        <w:numPr>
          <w:ilvl w:val="0"/>
          <w:numId w:val="279"/>
        </w:numPr>
      </w:pPr>
      <w:r w:rsidRPr="00AB21F0">
        <w:rPr>
          <w:b/>
          <w:bCs/>
        </w:rPr>
        <w:t>User data</w:t>
      </w:r>
      <w:r>
        <w:t>: Information about the users, such as user ID, gender, age, occupation, and zip code.</w:t>
      </w:r>
    </w:p>
    <w:p w14:paraId="64A80807" w14:textId="77777777" w:rsidR="00B93CEA" w:rsidRDefault="00B93CEA" w:rsidP="007F3E7E">
      <w:pPr>
        <w:pStyle w:val="ListParagraph"/>
        <w:numPr>
          <w:ilvl w:val="0"/>
          <w:numId w:val="279"/>
        </w:numPr>
      </w:pPr>
      <w:r w:rsidRPr="00AB21F0">
        <w:rPr>
          <w:b/>
          <w:bCs/>
        </w:rPr>
        <w:t>Movie data</w:t>
      </w:r>
      <w:r>
        <w:t>: Information about movies, such as movie ID, title, and genres.</w:t>
      </w:r>
    </w:p>
    <w:p w14:paraId="205FDF8D" w14:textId="7F5F69BA" w:rsidR="00B93CEA" w:rsidRDefault="00B93CEA" w:rsidP="007F3E7E">
      <w:pPr>
        <w:pStyle w:val="ListParagraph"/>
        <w:numPr>
          <w:ilvl w:val="0"/>
          <w:numId w:val="279"/>
        </w:numPr>
      </w:pPr>
      <w:r w:rsidRPr="00AB21F0">
        <w:rPr>
          <w:b/>
          <w:bCs/>
        </w:rPr>
        <w:t>Ratings data</w:t>
      </w:r>
      <w:r>
        <w:t>: User ratings for movies, which are the core data used for building the recommendation system. These ratings are on a scale of 1 to 5</w:t>
      </w:r>
      <w:r w:rsidR="007F3E7E">
        <w:t xml:space="preserve"> </w:t>
      </w:r>
      <w:r w:rsidR="00E47E87">
        <w:t>(</w:t>
      </w:r>
      <w:r w:rsidR="007F3E7E">
        <w:t>before pre-processing</w:t>
      </w:r>
      <w:r w:rsidR="00E47E87">
        <w:t>)</w:t>
      </w:r>
      <w:r>
        <w:t>.</w:t>
      </w:r>
    </w:p>
    <w:p w14:paraId="66E262CD" w14:textId="272253E6" w:rsidR="008342ED" w:rsidRPr="007E3897" w:rsidRDefault="00ED7E85" w:rsidP="00B93CEA">
      <w:r w:rsidRPr="007E3897">
        <w:t>Th</w:t>
      </w:r>
      <w:r w:rsidR="00B10D21">
        <w:t>e</w:t>
      </w:r>
      <w:r w:rsidRPr="007E3897">
        <w:t xml:space="preserve"> dataset contains all the essential features needed to build a</w:t>
      </w:r>
      <w:r w:rsidR="00760370">
        <w:t xml:space="preserve"> movie</w:t>
      </w:r>
      <w:r w:rsidRPr="007E3897">
        <w:t xml:space="preserve"> recommend</w:t>
      </w:r>
      <w:r w:rsidR="002C59BB">
        <w:t>ation</w:t>
      </w:r>
      <w:r w:rsidRPr="007E3897">
        <w:t xml:space="preserve"> system t</w:t>
      </w:r>
      <w:r w:rsidR="0050235B">
        <w:t>hat</w:t>
      </w:r>
      <w:r w:rsidRPr="007E3897">
        <w:t xml:space="preserve"> predict</w:t>
      </w:r>
      <w:r w:rsidR="0050235B">
        <w:t>s</w:t>
      </w:r>
      <w:r w:rsidRPr="007E3897">
        <w:t xml:space="preserve"> user preferences and recommend</w:t>
      </w:r>
      <w:r w:rsidR="0061081A">
        <w:t>s</w:t>
      </w:r>
      <w:r w:rsidRPr="007E3897">
        <w:t xml:space="preserve"> movies they are likely to enjoy</w:t>
      </w:r>
      <w:r w:rsidR="004D1C75">
        <w:t xml:space="preserve"> by accurately predicting how users will rate movies they haven’t seen yet</w:t>
      </w:r>
      <w:r w:rsidRPr="007E3897">
        <w:t>.</w:t>
      </w:r>
      <w:r w:rsidR="00F14131">
        <w:t xml:space="preserve"> </w:t>
      </w:r>
      <w:r w:rsidR="00D17D5E">
        <w:t>Currently, the dataset contains 10</w:t>
      </w:r>
      <w:r w:rsidR="00273F5E">
        <w:t xml:space="preserve"> key</w:t>
      </w:r>
      <w:r w:rsidR="00D17D5E">
        <w:t xml:space="preserve"> features which </w:t>
      </w:r>
      <w:r w:rsidR="00414F52">
        <w:t xml:space="preserve">can </w:t>
      </w:r>
      <w:r w:rsidR="00D17D5E">
        <w:t>be analyzed and used to predict</w:t>
      </w:r>
      <w:r w:rsidR="00414F52">
        <w:t xml:space="preserve"> </w:t>
      </w:r>
      <w:r w:rsidR="009D1A1E">
        <w:t>user rating</w:t>
      </w:r>
      <w:r w:rsidR="004E70BF">
        <w:t>s</w:t>
      </w:r>
      <w:r w:rsidR="009D1A1E">
        <w:t xml:space="preserve"> </w:t>
      </w:r>
      <w:r w:rsidR="004E70BF">
        <w:t>for</w:t>
      </w:r>
      <w:r w:rsidR="009D1A1E">
        <w:t xml:space="preserve"> movies. </w:t>
      </w:r>
      <w:r w:rsidR="00F14131">
        <w:t>This will be facilitated by</w:t>
      </w:r>
      <w:r w:rsidR="00F14131">
        <w:t xml:space="preserve"> our </w:t>
      </w:r>
      <w:r w:rsidR="003B52C2">
        <w:t>recommend</w:t>
      </w:r>
      <w:r w:rsidR="00C660B4">
        <w:t>ation</w:t>
      </w:r>
      <w:r w:rsidR="003B52C2">
        <w:t xml:space="preserve"> </w:t>
      </w:r>
      <w:r w:rsidR="00F14131">
        <w:t>system models</w:t>
      </w:r>
      <w:r w:rsidR="004072D0">
        <w:t xml:space="preserve"> by leveraging th</w:t>
      </w:r>
      <w:r w:rsidR="009D06C7">
        <w:t>e</w:t>
      </w:r>
      <w:r w:rsidR="004072D0">
        <w:t xml:space="preserve"> </w:t>
      </w:r>
      <w:r w:rsidR="00886478" w:rsidRPr="00DF445F">
        <w:t>user-movie interaction data</w:t>
      </w:r>
      <w:r w:rsidR="00D4379A">
        <w:t xml:space="preserve"> for </w:t>
      </w:r>
      <w:r w:rsidR="00BB3FC0">
        <w:t>training, teaching</w:t>
      </w:r>
      <w:r w:rsidR="00BB3FC0" w:rsidRPr="00DF445F">
        <w:t xml:space="preserve"> them to identify patterns in user preferences and movie characteristics.</w:t>
      </w:r>
      <w:r w:rsidR="007B3119" w:rsidRPr="007B3119">
        <w:t xml:space="preserve"> </w:t>
      </w:r>
      <w:r w:rsidR="007B3119" w:rsidRPr="00A6037C">
        <w:t>Once trained, the recommendation models will be applied to new</w:t>
      </w:r>
      <w:r w:rsidR="00832F9C">
        <w:t>,</w:t>
      </w:r>
      <w:r w:rsidR="0050620B">
        <w:t xml:space="preserve"> unseen</w:t>
      </w:r>
      <w:r w:rsidR="007B3119" w:rsidRPr="00A6037C">
        <w:t xml:space="preserve"> user-movie pairs</w:t>
      </w:r>
      <w:r w:rsidR="00A34AE4">
        <w:t xml:space="preserve"> that do not already have a ratin</w:t>
      </w:r>
      <w:r w:rsidR="00C60F3E">
        <w:t>g;</w:t>
      </w:r>
      <w:r w:rsidR="007B3119" w:rsidRPr="00A6037C">
        <w:t xml:space="preserve"> simulating real-world s</w:t>
      </w:r>
      <w:r w:rsidR="00F0220D">
        <w:t>cenarios</w:t>
      </w:r>
      <w:r w:rsidR="007B3119" w:rsidRPr="00A6037C">
        <w:t xml:space="preserve"> where a recommend</w:t>
      </w:r>
      <w:r w:rsidR="00B060A1">
        <w:t>er</w:t>
      </w:r>
      <w:r w:rsidR="007B3119" w:rsidRPr="00A6037C">
        <w:t xml:space="preserve"> system must predict user preferences and recommend movies they have</w:t>
      </w:r>
      <w:r w:rsidR="00D16DA7">
        <w:t xml:space="preserve"> not rated before</w:t>
      </w:r>
      <w:r w:rsidR="007B3119" w:rsidRPr="00A6037C">
        <w:t>.</w:t>
      </w:r>
      <w:r w:rsidR="0088212A">
        <w:t xml:space="preserve"> </w:t>
      </w:r>
      <w:r w:rsidR="00891A76">
        <w:t xml:space="preserve">Enabling the models to recommend </w:t>
      </w:r>
      <w:r w:rsidR="0088212A">
        <w:t>highly-rated</w:t>
      </w:r>
      <w:r w:rsidR="00891A76">
        <w:t xml:space="preserve"> movies the user hasn’t watched yet.</w:t>
      </w:r>
      <w:r w:rsidR="00DD4FAC">
        <w:t xml:space="preserve"> Essentially, this process is </w:t>
      </w:r>
      <w:r w:rsidR="00F33776">
        <w:t>driven</w:t>
      </w:r>
      <w:r w:rsidR="00DD4FAC">
        <w:t xml:space="preserve"> by predicting</w:t>
      </w:r>
      <w:r w:rsidR="005C584B">
        <w:t xml:space="preserve"> the Rating feature (target feature), which allows us to understand user preferences and make personalized recommendations.</w:t>
      </w:r>
      <w:r w:rsidR="00FE00FA">
        <w:t xml:space="preserve"> Basically, a</w:t>
      </w:r>
      <w:r w:rsidR="008342ED" w:rsidRPr="008342ED">
        <w:t>ll</w:t>
      </w:r>
      <w:r w:rsidR="00C26C53">
        <w:t xml:space="preserve"> of our</w:t>
      </w:r>
      <w:r w:rsidR="008342ED" w:rsidRPr="008342ED">
        <w:t xml:space="preserve"> models </w:t>
      </w:r>
      <w:r w:rsidR="00C26C53">
        <w:t>will be</w:t>
      </w:r>
      <w:r w:rsidR="008342ED" w:rsidRPr="008342ED">
        <w:t xml:space="preserve"> trained to predict the </w:t>
      </w:r>
      <w:r w:rsidR="008342ED" w:rsidRPr="00FE00FA">
        <w:t xml:space="preserve">Rating </w:t>
      </w:r>
      <w:r w:rsidR="008342ED" w:rsidRPr="008342ED">
        <w:t>that a user would give to a movie, based on either user-item interactions (collaborative filtering) or a combination of interactions and movie metadata (hybrid approach).</w:t>
      </w:r>
    </w:p>
    <w:p w14:paraId="1FDADF17" w14:textId="77777777" w:rsidR="00BB1F0E" w:rsidRDefault="00BB1F0E" w:rsidP="00B93CEA"/>
    <w:p w14:paraId="1B0C3AFA" w14:textId="77777777" w:rsidR="00F63E03" w:rsidRDefault="00F63E03" w:rsidP="00B93CEA"/>
    <w:p w14:paraId="4851EA23" w14:textId="3143A286" w:rsidR="00BB1F0E" w:rsidRPr="0079333E" w:rsidRDefault="00BB1F0E" w:rsidP="00BB1F0E">
      <w:pPr>
        <w:pStyle w:val="Title"/>
        <w:rPr>
          <w:b/>
          <w:bCs/>
          <w:u w:val="single"/>
        </w:rPr>
      </w:pPr>
      <w:r w:rsidRPr="0079333E">
        <w:rPr>
          <w:b/>
          <w:bCs/>
          <w:u w:val="single"/>
        </w:rPr>
        <w:lastRenderedPageBreak/>
        <w:t>Data Pre-Processing:</w:t>
      </w:r>
    </w:p>
    <w:p w14:paraId="5322735E" w14:textId="77777777" w:rsidR="00BB1F0E" w:rsidRDefault="00BB1F0E" w:rsidP="00BB1F0E">
      <w:pPr>
        <w:pStyle w:val="Title"/>
        <w:rPr>
          <w:b/>
          <w:bCs/>
        </w:rPr>
      </w:pPr>
    </w:p>
    <w:p w14:paraId="3B73F533" w14:textId="24248042" w:rsidR="002F0B2F" w:rsidRDefault="002F0B2F" w:rsidP="00190516">
      <w:r w:rsidRPr="00606596">
        <w:t>Data pre-processing</w:t>
      </w:r>
      <w:r w:rsidRPr="002F0B2F">
        <w:t xml:space="preserve"> is a crucial step in building an effective recommendation system, and it must be conducted thoroughly before training the models. This is because improperly pre-processed dat</w:t>
      </w:r>
      <w:r w:rsidR="00406EF6">
        <w:t>a</w:t>
      </w:r>
      <w:r w:rsidR="00F65AB5">
        <w:t>,</w:t>
      </w:r>
      <w:r w:rsidR="00406EF6">
        <w:t xml:space="preserve"> </w:t>
      </w:r>
      <w:r w:rsidRPr="002F0B2F">
        <w:t xml:space="preserve">such as missing, inconsistent, or </w:t>
      </w:r>
      <w:r w:rsidR="007B2F0A">
        <w:t>un</w:t>
      </w:r>
      <w:r w:rsidRPr="002F0B2F">
        <w:t xml:space="preserve">formatted </w:t>
      </w:r>
      <w:r w:rsidR="007279C0">
        <w:t>data</w:t>
      </w:r>
      <w:r w:rsidR="007B2F0A">
        <w:t xml:space="preserve"> </w:t>
      </w:r>
      <w:r w:rsidRPr="002F0B2F">
        <w:t>can negatively impact model performance, leading to inaccurate predictions and suboptimal recommendations. By ensuring that the user-item interaction data and movie metadata are clean, well-structured, and appropriately formatted, we can help the recommendation models identify patterns in user preferences and movie characteristics, ultimately leading to better predictions of user ratings and more accurate movie recommendations.</w:t>
      </w:r>
    </w:p>
    <w:p w14:paraId="65AE8D48" w14:textId="2061E3B5" w:rsidR="0079333E" w:rsidRDefault="0060510C" w:rsidP="00190516">
      <w:r>
        <w:t>First</w:t>
      </w:r>
      <w:r w:rsidR="00E63678">
        <w:t>,</w:t>
      </w:r>
      <w:r w:rsidR="001C568A">
        <w:t xml:space="preserve"> </w:t>
      </w:r>
      <w:r w:rsidR="00B65746">
        <w:t>we</w:t>
      </w:r>
      <w:r w:rsidR="004F5A57">
        <w:t xml:space="preserve"> need to import the necessary packages along with the data</w:t>
      </w:r>
      <w:r w:rsidR="00A966E9">
        <w:t>sets</w:t>
      </w:r>
      <w:r w:rsidR="004F5A57">
        <w:t>.</w:t>
      </w:r>
    </w:p>
    <w:p w14:paraId="36F229D2" w14:textId="304F72C5" w:rsidR="009F3EE1" w:rsidRDefault="00CC1DF6" w:rsidP="00190516">
      <w:r w:rsidRPr="00CC1DF6">
        <w:drawing>
          <wp:inline distT="0" distB="0" distL="0" distR="0" wp14:anchorId="72F2B10D" wp14:editId="0315EE56">
            <wp:extent cx="5486400" cy="2333625"/>
            <wp:effectExtent l="0" t="0" r="0" b="9525"/>
            <wp:docPr id="223207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07575" name="Picture 1" descr="A screenshot of a computer program&#10;&#10;Description automatically generated"/>
                    <pic:cNvPicPr/>
                  </pic:nvPicPr>
                  <pic:blipFill>
                    <a:blip r:embed="rId9"/>
                    <a:stretch>
                      <a:fillRect/>
                    </a:stretch>
                  </pic:blipFill>
                  <pic:spPr>
                    <a:xfrm>
                      <a:off x="0" y="0"/>
                      <a:ext cx="5486400" cy="2333625"/>
                    </a:xfrm>
                    <a:prstGeom prst="rect">
                      <a:avLst/>
                    </a:prstGeom>
                  </pic:spPr>
                </pic:pic>
              </a:graphicData>
            </a:graphic>
          </wp:inline>
        </w:drawing>
      </w:r>
    </w:p>
    <w:p w14:paraId="1BD40556" w14:textId="77777777" w:rsidR="007B72AC" w:rsidRPr="00C7663E" w:rsidRDefault="007B72AC" w:rsidP="007B72AC">
      <w:pPr>
        <w:pStyle w:val="ListParagraph"/>
        <w:numPr>
          <w:ilvl w:val="0"/>
          <w:numId w:val="280"/>
        </w:numPr>
        <w:rPr>
          <w:lang w:val="en-AU"/>
        </w:rPr>
      </w:pPr>
      <w:r w:rsidRPr="00C7663E">
        <w:rPr>
          <w:b/>
          <w:bCs/>
        </w:rPr>
        <w:t>NumPy</w:t>
      </w:r>
      <w:r>
        <w:t xml:space="preserve"> - </w:t>
      </w:r>
      <w:r w:rsidRPr="00C7663E">
        <w:rPr>
          <w:lang w:val="en-AU"/>
        </w:rPr>
        <w:t>NumPy is a fundamental package for scientific computing with Python. It is essential to import NumPy before using other key data science libraries, as many of them are built upon NumPy's foundation.</w:t>
      </w:r>
    </w:p>
    <w:p w14:paraId="5CE383E0" w14:textId="7B92BAAB" w:rsidR="007B72AC" w:rsidRDefault="007B72AC" w:rsidP="007B72AC">
      <w:pPr>
        <w:pStyle w:val="ListParagraph"/>
        <w:numPr>
          <w:ilvl w:val="0"/>
          <w:numId w:val="280"/>
        </w:numPr>
      </w:pPr>
      <w:r w:rsidRPr="00C7663E">
        <w:rPr>
          <w:b/>
          <w:bCs/>
        </w:rPr>
        <w:t>Pandas</w:t>
      </w:r>
      <w:r>
        <w:t xml:space="preserve"> - </w:t>
      </w:r>
      <w:r w:rsidRPr="00F47293">
        <w:t xml:space="preserve">Pandas is a powerful data analysis and manipulation library for Python. It provides essential data structures and functions to seamlessly manipulate structured data. It is necessary to import </w:t>
      </w:r>
      <w:r>
        <w:t>P</w:t>
      </w:r>
      <w:r w:rsidRPr="00F47293">
        <w:t xml:space="preserve">andas for reading and writing </w:t>
      </w:r>
      <w:r>
        <w:t xml:space="preserve">all of our </w:t>
      </w:r>
      <w:r w:rsidRPr="00F47293">
        <w:t>datasets</w:t>
      </w:r>
      <w:r>
        <w:t>. It</w:t>
      </w:r>
      <w:r w:rsidRPr="00F47293">
        <w:t xml:space="preserve"> </w:t>
      </w:r>
      <w:r>
        <w:t xml:space="preserve">is also a prerequisite to </w:t>
      </w:r>
      <w:r w:rsidRPr="00F47293">
        <w:t>perform comprehensive data analytics.</w:t>
      </w:r>
    </w:p>
    <w:p w14:paraId="1F470E81" w14:textId="77777777" w:rsidR="007B72AC" w:rsidRPr="00C7663E" w:rsidRDefault="007B72AC" w:rsidP="007B72AC">
      <w:pPr>
        <w:pStyle w:val="ListParagraph"/>
        <w:numPr>
          <w:ilvl w:val="0"/>
          <w:numId w:val="280"/>
        </w:numPr>
        <w:rPr>
          <w:lang w:val="en-AU"/>
        </w:rPr>
      </w:pPr>
      <w:r w:rsidRPr="00C7663E">
        <w:rPr>
          <w:b/>
          <w:bCs/>
        </w:rPr>
        <w:t>Seaborn</w:t>
      </w:r>
      <w:r>
        <w:t xml:space="preserve"> -</w:t>
      </w:r>
      <w:r w:rsidRPr="00C7663E">
        <w:rPr>
          <w:lang w:val="en-AU"/>
        </w:rPr>
        <w:t xml:space="preserve"> Seaborn is a Python visualization library based on Matplotlib that provides a high-level interface for illustrating appealing and statistical plots. </w:t>
      </w:r>
      <w:r>
        <w:t>It complements Matplotlib and is essential for depicting a variety of plots in data analytics.</w:t>
      </w:r>
    </w:p>
    <w:p w14:paraId="04043472" w14:textId="77777777" w:rsidR="007B72AC" w:rsidRDefault="007B72AC" w:rsidP="007B72AC">
      <w:pPr>
        <w:pStyle w:val="ListParagraph"/>
        <w:numPr>
          <w:ilvl w:val="0"/>
          <w:numId w:val="280"/>
        </w:numPr>
      </w:pPr>
      <w:r w:rsidRPr="00C7663E">
        <w:rPr>
          <w:b/>
          <w:bCs/>
        </w:rPr>
        <w:t>Matplotlib</w:t>
      </w:r>
      <w:r>
        <w:t xml:space="preserve"> - </w:t>
      </w:r>
      <w:r w:rsidRPr="00C7663E">
        <w:rPr>
          <w:lang w:val="en-AU"/>
        </w:rPr>
        <w:t xml:space="preserve">Matplotlib is an extensive library to create static, animated, and interactive graphs in Python. It is a prerequisite to create and configure plots in data analytics. Again, it also serves as a foundation for Seaborn – working together to create comprehensive plots of all variety. </w:t>
      </w:r>
    </w:p>
    <w:p w14:paraId="305CBB21" w14:textId="08C8490F" w:rsidR="007B72AC" w:rsidRDefault="007B72AC" w:rsidP="007B72AC">
      <w:pPr>
        <w:pStyle w:val="ListParagraph"/>
        <w:numPr>
          <w:ilvl w:val="0"/>
          <w:numId w:val="280"/>
        </w:numPr>
      </w:pPr>
      <w:r w:rsidRPr="00C7663E">
        <w:rPr>
          <w:b/>
          <w:bCs/>
        </w:rPr>
        <w:lastRenderedPageBreak/>
        <w:t>OS</w:t>
      </w:r>
      <w:r>
        <w:t xml:space="preserve"> - </w:t>
      </w:r>
      <w:r w:rsidRPr="003C33CA">
        <w:t xml:space="preserve">The OS package in Python provides a way to interact with </w:t>
      </w:r>
      <w:r>
        <w:t>our</w:t>
      </w:r>
      <w:r w:rsidRPr="003C33CA">
        <w:t xml:space="preserve"> operating system. It is necessary to implement this package to read and write our datasets</w:t>
      </w:r>
      <w:r>
        <w:t>.</w:t>
      </w:r>
    </w:p>
    <w:p w14:paraId="79FB8F0C" w14:textId="6BBEE4C2" w:rsidR="00646BBC" w:rsidRDefault="00272DEB" w:rsidP="002E36BE">
      <w:r w:rsidRPr="00272DEB">
        <w:t>In addition to the fundamental packages mentioned above, we also imported several other critical libraries necessary for data pre-processing, augmentation, model training, evaluation, and hyperparameter tuning. These include Keras for building deep learning models, TensorFlow as the underlying framework for neural network operations, Scikit-learn for data encoding and splitting, and Keras Tuner for optimizing the model through hyperparameter tuning. Together, these packages ensure a seamless workflow for completing all steps in the project,</w:t>
      </w:r>
    </w:p>
    <w:p w14:paraId="350F6738" w14:textId="362F6E2F" w:rsidR="002041D0" w:rsidRDefault="00077CED" w:rsidP="00320151">
      <w:pPr>
        <w:rPr>
          <w:lang w:val="en-AU"/>
        </w:rPr>
      </w:pPr>
      <w:r w:rsidRPr="004F251B">
        <w:drawing>
          <wp:anchor distT="0" distB="0" distL="114300" distR="114300" simplePos="0" relativeHeight="251658240" behindDoc="1" locked="0" layoutInCell="1" allowOverlap="1" wp14:anchorId="0FB26ABA" wp14:editId="5BCA87F3">
            <wp:simplePos x="0" y="0"/>
            <wp:positionH relativeFrom="margin">
              <wp:align>left</wp:align>
            </wp:positionH>
            <wp:positionV relativeFrom="paragraph">
              <wp:posOffset>153670</wp:posOffset>
            </wp:positionV>
            <wp:extent cx="6283960" cy="961390"/>
            <wp:effectExtent l="0" t="0" r="2540" b="0"/>
            <wp:wrapTight wrapText="bothSides">
              <wp:wrapPolygon edited="0">
                <wp:start x="0" y="0"/>
                <wp:lineTo x="0" y="20972"/>
                <wp:lineTo x="21543" y="20972"/>
                <wp:lineTo x="21543" y="0"/>
                <wp:lineTo x="0" y="0"/>
              </wp:wrapPolygon>
            </wp:wrapTight>
            <wp:docPr id="175395803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58037" name="Picture 1" descr="A computer screen 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83960" cy="961390"/>
                    </a:xfrm>
                    <a:prstGeom prst="rect">
                      <a:avLst/>
                    </a:prstGeom>
                  </pic:spPr>
                </pic:pic>
              </a:graphicData>
            </a:graphic>
            <wp14:sizeRelH relativeFrom="margin">
              <wp14:pctWidth>0</wp14:pctWidth>
            </wp14:sizeRelH>
            <wp14:sizeRelV relativeFrom="margin">
              <wp14:pctHeight>0</wp14:pctHeight>
            </wp14:sizeRelV>
          </wp:anchor>
        </w:drawing>
      </w:r>
      <w:r>
        <w:t>Import</w:t>
      </w:r>
      <w:r w:rsidR="0093037C">
        <w:t>ing</w:t>
      </w:r>
      <w:r>
        <w:t xml:space="preserve"> </w:t>
      </w:r>
      <w:r w:rsidR="0093037C">
        <w:t>the three key datasets (users, movies, ratings) from MovieLens 1M dataset</w:t>
      </w:r>
      <w:r w:rsidR="00DD0880">
        <w:t xml:space="preserve"> by utilizing the </w:t>
      </w:r>
      <w:proofErr w:type="gramStart"/>
      <w:r w:rsidR="00DD0880">
        <w:t>read.csv(</w:t>
      </w:r>
      <w:proofErr w:type="gramEnd"/>
      <w:r w:rsidR="00DD0880">
        <w:t>) method from Pandas</w:t>
      </w:r>
      <w:r w:rsidR="00320151">
        <w:t xml:space="preserve"> </w:t>
      </w:r>
      <w:r w:rsidR="00320151" w:rsidRPr="00320151">
        <w:rPr>
          <w:lang w:val="en-AU"/>
        </w:rPr>
        <w:t xml:space="preserve">to read the </w:t>
      </w:r>
      <w:r w:rsidR="00320151" w:rsidRPr="0064612F">
        <w:rPr>
          <w:lang w:val="en-AU"/>
        </w:rPr>
        <w:t>users, movies, and ratings</w:t>
      </w:r>
      <w:r w:rsidR="00320151" w:rsidRPr="00320151">
        <w:rPr>
          <w:lang w:val="en-AU"/>
        </w:rPr>
        <w:t xml:space="preserve"> datasets. I specify parameters such as </w:t>
      </w:r>
      <w:proofErr w:type="spellStart"/>
      <w:r w:rsidR="00320151" w:rsidRPr="00320151">
        <w:rPr>
          <w:lang w:val="en-AU"/>
        </w:rPr>
        <w:t>sep</w:t>
      </w:r>
      <w:proofErr w:type="spellEnd"/>
      <w:r w:rsidR="00320151" w:rsidRPr="00320151">
        <w:rPr>
          <w:lang w:val="en-AU"/>
        </w:rPr>
        <w:t>=</w:t>
      </w:r>
      <w:proofErr w:type="gramStart"/>
      <w:r w:rsidR="00320151" w:rsidRPr="00320151">
        <w:rPr>
          <w:lang w:val="en-AU"/>
        </w:rPr>
        <w:t>'</w:t>
      </w:r>
      <w:r w:rsidR="00203D9E">
        <w:rPr>
          <w:lang w:val="en-AU"/>
        </w:rPr>
        <w:t>::</w:t>
      </w:r>
      <w:proofErr w:type="gramEnd"/>
      <w:r w:rsidR="00320151" w:rsidRPr="00320151">
        <w:rPr>
          <w:lang w:val="en-AU"/>
        </w:rPr>
        <w:t xml:space="preserve">', header=None, and encoding='latin-1'. The </w:t>
      </w:r>
      <w:proofErr w:type="spellStart"/>
      <w:r w:rsidR="00320151" w:rsidRPr="00320151">
        <w:rPr>
          <w:lang w:val="en-AU"/>
        </w:rPr>
        <w:t>sep</w:t>
      </w:r>
      <w:proofErr w:type="spellEnd"/>
      <w:r w:rsidR="00320151" w:rsidRPr="00320151">
        <w:rPr>
          <w:lang w:val="en-AU"/>
        </w:rPr>
        <w:t>=</w:t>
      </w:r>
      <w:proofErr w:type="gramStart"/>
      <w:r w:rsidR="00320151" w:rsidRPr="00320151">
        <w:rPr>
          <w:lang w:val="en-AU"/>
        </w:rPr>
        <w:t>'::</w:t>
      </w:r>
      <w:proofErr w:type="gramEnd"/>
      <w:r w:rsidR="00320151" w:rsidRPr="00320151">
        <w:rPr>
          <w:lang w:val="en-AU"/>
        </w:rPr>
        <w:t xml:space="preserve">' parameter indicates that double colons (::) are used as the delimiter to separate values in each file, while header=None informs </w:t>
      </w:r>
      <w:r w:rsidR="0064612F">
        <w:rPr>
          <w:lang w:val="en-AU"/>
        </w:rPr>
        <w:t>P</w:t>
      </w:r>
      <w:r w:rsidR="00320151" w:rsidRPr="00320151">
        <w:rPr>
          <w:lang w:val="en-AU"/>
        </w:rPr>
        <w:t>andas that the file does not contain column headers, so column names are manually assigned</w:t>
      </w:r>
      <w:r w:rsidR="00E3189C">
        <w:rPr>
          <w:lang w:val="en-AU"/>
        </w:rPr>
        <w:t xml:space="preserve"> to specific values</w:t>
      </w:r>
      <w:r w:rsidR="00320151" w:rsidRPr="00320151">
        <w:rPr>
          <w:lang w:val="en-AU"/>
        </w:rPr>
        <w:t xml:space="preserve"> using the names=[] parameter. The encoding='latin-1' parameter ensures that special characters, especially in movie titles, are handled correctly</w:t>
      </w:r>
      <w:r w:rsidR="00392094">
        <w:rPr>
          <w:lang w:val="en-AU"/>
        </w:rPr>
        <w:t>. These parameters were necessary as th</w:t>
      </w:r>
      <w:r w:rsidR="00644B69">
        <w:rPr>
          <w:lang w:val="en-AU"/>
        </w:rPr>
        <w:t>e</w:t>
      </w:r>
      <w:r w:rsidR="0041447E">
        <w:rPr>
          <w:lang w:val="en-AU"/>
        </w:rPr>
        <w:t>y correspond</w:t>
      </w:r>
      <w:r w:rsidR="00392094">
        <w:rPr>
          <w:lang w:val="en-AU"/>
        </w:rPr>
        <w:t xml:space="preserve"> </w:t>
      </w:r>
      <w:r w:rsidR="0041447E">
        <w:rPr>
          <w:lang w:val="en-AU"/>
        </w:rPr>
        <w:t>to</w:t>
      </w:r>
      <w:r w:rsidR="00392094">
        <w:rPr>
          <w:lang w:val="en-AU"/>
        </w:rPr>
        <w:t xml:space="preserve"> the</w:t>
      </w:r>
      <w:r w:rsidR="004C58F0">
        <w:rPr>
          <w:lang w:val="en-AU"/>
        </w:rPr>
        <w:t xml:space="preserve"> specific</w:t>
      </w:r>
      <w:r w:rsidR="00392094">
        <w:rPr>
          <w:lang w:val="en-AU"/>
        </w:rPr>
        <w:t xml:space="preserve"> layouts </w:t>
      </w:r>
      <w:r w:rsidR="004C58F0">
        <w:rPr>
          <w:lang w:val="en-AU"/>
        </w:rPr>
        <w:t>of</w:t>
      </w:r>
      <w:r w:rsidR="00392094">
        <w:rPr>
          <w:lang w:val="en-AU"/>
        </w:rPr>
        <w:t xml:space="preserve"> the </w:t>
      </w:r>
      <w:proofErr w:type="spellStart"/>
      <w:r w:rsidR="00392094">
        <w:rPr>
          <w:lang w:val="en-AU"/>
        </w:rPr>
        <w:t>MovieLens</w:t>
      </w:r>
      <w:proofErr w:type="spellEnd"/>
      <w:r w:rsidR="00392094">
        <w:rPr>
          <w:lang w:val="en-AU"/>
        </w:rPr>
        <w:t xml:space="preserve"> 1M datasets. </w:t>
      </w:r>
      <w:r w:rsidR="004740B5">
        <w:rPr>
          <w:lang w:val="en-AU"/>
        </w:rPr>
        <w:t xml:space="preserve"> </w:t>
      </w:r>
    </w:p>
    <w:p w14:paraId="2D8ADC13" w14:textId="5754100E" w:rsidR="00320151" w:rsidRDefault="00320151" w:rsidP="00320151">
      <w:pPr>
        <w:rPr>
          <w:lang w:val="en-AU"/>
        </w:rPr>
      </w:pPr>
      <w:r w:rsidRPr="00320151">
        <w:rPr>
          <w:lang w:val="en-AU"/>
        </w:rPr>
        <w:t xml:space="preserve">After loading the data into separate </w:t>
      </w:r>
      <w:r w:rsidR="00EB0929">
        <w:rPr>
          <w:lang w:val="en-AU"/>
        </w:rPr>
        <w:t>d</w:t>
      </w:r>
      <w:r w:rsidRPr="00320151">
        <w:rPr>
          <w:lang w:val="en-AU"/>
        </w:rPr>
        <w:t>ata</w:t>
      </w:r>
      <w:r w:rsidR="00EB0929">
        <w:rPr>
          <w:lang w:val="en-AU"/>
        </w:rPr>
        <w:t xml:space="preserve"> f</w:t>
      </w:r>
      <w:r w:rsidRPr="00320151">
        <w:rPr>
          <w:lang w:val="en-AU"/>
        </w:rPr>
        <w:t xml:space="preserve">rames, I use the </w:t>
      </w:r>
      <w:proofErr w:type="spellStart"/>
      <w:proofErr w:type="gramStart"/>
      <w:r w:rsidRPr="00320151">
        <w:rPr>
          <w:lang w:val="en-AU"/>
        </w:rPr>
        <w:t>pd.merge</w:t>
      </w:r>
      <w:proofErr w:type="spellEnd"/>
      <w:proofErr w:type="gramEnd"/>
      <w:r w:rsidRPr="00320151">
        <w:rPr>
          <w:lang w:val="en-AU"/>
        </w:rPr>
        <w:t xml:space="preserve">() method from </w:t>
      </w:r>
      <w:r w:rsidR="00182337">
        <w:rPr>
          <w:lang w:val="en-AU"/>
        </w:rPr>
        <w:t>P</w:t>
      </w:r>
      <w:r w:rsidRPr="00320151">
        <w:rPr>
          <w:lang w:val="en-AU"/>
        </w:rPr>
        <w:t xml:space="preserve">andas to combine the ratings, users, and movies datasets. First, the ratings and users datasets are merged on the </w:t>
      </w:r>
      <w:proofErr w:type="spellStart"/>
      <w:r w:rsidRPr="00320151">
        <w:rPr>
          <w:lang w:val="en-AU"/>
        </w:rPr>
        <w:t>UserID</w:t>
      </w:r>
      <w:proofErr w:type="spellEnd"/>
      <w:r w:rsidRPr="00320151">
        <w:rPr>
          <w:lang w:val="en-AU"/>
        </w:rPr>
        <w:t xml:space="preserve"> </w:t>
      </w:r>
      <w:r w:rsidR="004C01FA">
        <w:rPr>
          <w:lang w:val="en-AU"/>
        </w:rPr>
        <w:t>feature</w:t>
      </w:r>
      <w:r w:rsidRPr="00320151">
        <w:rPr>
          <w:lang w:val="en-AU"/>
        </w:rPr>
        <w:t xml:space="preserve">, and then the resulting dataset is merged with the </w:t>
      </w:r>
      <w:proofErr w:type="gramStart"/>
      <w:r w:rsidRPr="00320151">
        <w:rPr>
          <w:lang w:val="en-AU"/>
        </w:rPr>
        <w:t>movies</w:t>
      </w:r>
      <w:proofErr w:type="gramEnd"/>
      <w:r w:rsidRPr="00320151">
        <w:rPr>
          <w:lang w:val="en-AU"/>
        </w:rPr>
        <w:t xml:space="preserve"> dataset on the </w:t>
      </w:r>
      <w:proofErr w:type="spellStart"/>
      <w:r w:rsidRPr="00320151">
        <w:rPr>
          <w:lang w:val="en-AU"/>
        </w:rPr>
        <w:t>MovieID</w:t>
      </w:r>
      <w:proofErr w:type="spellEnd"/>
      <w:r w:rsidRPr="00320151">
        <w:rPr>
          <w:lang w:val="en-AU"/>
        </w:rPr>
        <w:t xml:space="preserve"> </w:t>
      </w:r>
      <w:r w:rsidR="004C01FA">
        <w:rPr>
          <w:lang w:val="en-AU"/>
        </w:rPr>
        <w:t>feature</w:t>
      </w:r>
      <w:r w:rsidRPr="00320151">
        <w:rPr>
          <w:lang w:val="en-AU"/>
        </w:rPr>
        <w:t xml:space="preserve">. This produces a unified </w:t>
      </w:r>
      <w:r w:rsidR="000D262D">
        <w:rPr>
          <w:lang w:val="en-AU"/>
        </w:rPr>
        <w:t>d</w:t>
      </w:r>
      <w:r w:rsidRPr="00320151">
        <w:rPr>
          <w:lang w:val="en-AU"/>
        </w:rPr>
        <w:t>ata</w:t>
      </w:r>
      <w:r w:rsidR="000D262D">
        <w:rPr>
          <w:lang w:val="en-AU"/>
        </w:rPr>
        <w:t xml:space="preserve"> f</w:t>
      </w:r>
      <w:r w:rsidRPr="00320151">
        <w:rPr>
          <w:lang w:val="en-AU"/>
        </w:rPr>
        <w:t xml:space="preserve">rame, assigned to the variable </w:t>
      </w:r>
      <w:r w:rsidR="001776AD">
        <w:rPr>
          <w:lang w:val="en-AU"/>
        </w:rPr>
        <w:t>‘</w:t>
      </w:r>
      <w:proofErr w:type="spellStart"/>
      <w:r w:rsidRPr="00320151">
        <w:rPr>
          <w:lang w:val="en-AU"/>
        </w:rPr>
        <w:t>df</w:t>
      </w:r>
      <w:proofErr w:type="spellEnd"/>
      <w:r w:rsidR="001776AD">
        <w:rPr>
          <w:lang w:val="en-AU"/>
        </w:rPr>
        <w:t>’</w:t>
      </w:r>
      <w:r w:rsidRPr="00320151">
        <w:rPr>
          <w:lang w:val="en-AU"/>
        </w:rPr>
        <w:t xml:space="preserve">, containing all the relevant user, movie, and rating </w:t>
      </w:r>
      <w:r w:rsidR="0021419F">
        <w:rPr>
          <w:lang w:val="en-AU"/>
        </w:rPr>
        <w:t>data</w:t>
      </w:r>
      <w:r w:rsidRPr="00320151">
        <w:rPr>
          <w:lang w:val="en-AU"/>
        </w:rPr>
        <w:t xml:space="preserve"> necessary for further analysis and model</w:t>
      </w:r>
      <w:r w:rsidR="005019B5">
        <w:rPr>
          <w:lang w:val="en-AU"/>
        </w:rPr>
        <w:t>ling</w:t>
      </w:r>
      <w:r w:rsidRPr="00320151">
        <w:rPr>
          <w:lang w:val="en-AU"/>
        </w:rPr>
        <w:t>.</w:t>
      </w:r>
    </w:p>
    <w:p w14:paraId="3574522F" w14:textId="77777777" w:rsidR="003636B8" w:rsidRPr="00320151" w:rsidRDefault="003636B8" w:rsidP="00320151">
      <w:pPr>
        <w:rPr>
          <w:lang w:val="en-AU"/>
        </w:rPr>
      </w:pPr>
    </w:p>
    <w:p w14:paraId="656C75C6" w14:textId="6BB5DEA5" w:rsidR="00EB5F30" w:rsidRDefault="003636B8" w:rsidP="00190516">
      <w:r w:rsidRPr="003636B8">
        <w:drawing>
          <wp:inline distT="0" distB="0" distL="0" distR="0" wp14:anchorId="3B2B5B20" wp14:editId="690BA43F">
            <wp:extent cx="1876687" cy="638264"/>
            <wp:effectExtent l="0" t="0" r="9525" b="9525"/>
            <wp:docPr id="56958851"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851" name="Picture 1" descr="A white box with black text&#10;&#10;Description automatically generated"/>
                    <pic:cNvPicPr/>
                  </pic:nvPicPr>
                  <pic:blipFill>
                    <a:blip r:embed="rId11"/>
                    <a:stretch>
                      <a:fillRect/>
                    </a:stretch>
                  </pic:blipFill>
                  <pic:spPr>
                    <a:xfrm>
                      <a:off x="0" y="0"/>
                      <a:ext cx="1876687" cy="638264"/>
                    </a:xfrm>
                    <a:prstGeom prst="rect">
                      <a:avLst/>
                    </a:prstGeom>
                  </pic:spPr>
                </pic:pic>
              </a:graphicData>
            </a:graphic>
          </wp:inline>
        </w:drawing>
      </w:r>
    </w:p>
    <w:p w14:paraId="53FA1657" w14:textId="2DEDF10A" w:rsidR="002F356E" w:rsidRDefault="002F356E" w:rsidP="002F356E">
      <w:r>
        <w:t xml:space="preserve">Currently, the dataset dimensions before data </w:t>
      </w:r>
      <w:r>
        <w:t>pre-processing</w:t>
      </w:r>
      <w:r>
        <w:t>: 1,</w:t>
      </w:r>
      <w:r w:rsidR="001309D9">
        <w:t>000,209</w:t>
      </w:r>
      <w:r>
        <w:t xml:space="preserve"> rows and </w:t>
      </w:r>
      <w:r w:rsidR="001309D9">
        <w:t>10</w:t>
      </w:r>
      <w:r>
        <w:t xml:space="preserve"> columns. This is verified by the shape attribute from Pandas which returns the dimensions of the dataset.</w:t>
      </w:r>
    </w:p>
    <w:p w14:paraId="5972F350" w14:textId="5F083F86" w:rsidR="00223756" w:rsidRDefault="00223756" w:rsidP="002F356E">
      <w:r>
        <w:lastRenderedPageBreak/>
        <w:t>Identifying and removing duplicates if they are present</w:t>
      </w:r>
      <w:r w:rsidR="002C53C9">
        <w:t xml:space="preserve"> with the </w:t>
      </w:r>
      <w:proofErr w:type="spellStart"/>
      <w:r w:rsidR="002C53C9">
        <w:t>drop_</w:t>
      </w:r>
      <w:proofErr w:type="gramStart"/>
      <w:r w:rsidR="002C53C9">
        <w:t>duplicates</w:t>
      </w:r>
      <w:proofErr w:type="spellEnd"/>
      <w:r w:rsidR="002C53C9">
        <w:t>(</w:t>
      </w:r>
      <w:proofErr w:type="gramEnd"/>
      <w:r w:rsidR="002C53C9">
        <w:t>) method</w:t>
      </w:r>
      <w:r w:rsidR="00071381">
        <w:t xml:space="preserve"> from Pandas</w:t>
      </w:r>
      <w:r>
        <w:t>:</w:t>
      </w:r>
    </w:p>
    <w:p w14:paraId="26B1E641" w14:textId="083E47FA" w:rsidR="00FF4642" w:rsidRDefault="006C18CE" w:rsidP="002F356E">
      <w:r w:rsidRPr="006C18CE">
        <w:drawing>
          <wp:inline distT="0" distB="0" distL="0" distR="0" wp14:anchorId="585BE9FB" wp14:editId="2498E6D3">
            <wp:extent cx="2610214" cy="933580"/>
            <wp:effectExtent l="0" t="0" r="0" b="0"/>
            <wp:docPr id="16356359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35962" name="Picture 1" descr="A screenshot of a computer code&#10;&#10;Description automatically generated"/>
                    <pic:cNvPicPr/>
                  </pic:nvPicPr>
                  <pic:blipFill>
                    <a:blip r:embed="rId12"/>
                    <a:stretch>
                      <a:fillRect/>
                    </a:stretch>
                  </pic:blipFill>
                  <pic:spPr>
                    <a:xfrm>
                      <a:off x="0" y="0"/>
                      <a:ext cx="2610214" cy="933580"/>
                    </a:xfrm>
                    <a:prstGeom prst="rect">
                      <a:avLst/>
                    </a:prstGeom>
                  </pic:spPr>
                </pic:pic>
              </a:graphicData>
            </a:graphic>
          </wp:inline>
        </w:drawing>
      </w:r>
    </w:p>
    <w:p w14:paraId="6718A1CC" w14:textId="478E7000" w:rsidR="00077CED" w:rsidRDefault="00223756" w:rsidP="00190516">
      <w:r>
        <w:t>There are no duplicates present in the dataset.</w:t>
      </w:r>
    </w:p>
    <w:p w14:paraId="07E291B5" w14:textId="6655A87A" w:rsidR="009416C5" w:rsidRDefault="009416C5" w:rsidP="00190516">
      <w:r w:rsidRPr="009416C5">
        <w:drawing>
          <wp:inline distT="0" distB="0" distL="0" distR="0" wp14:anchorId="7F2D2B81" wp14:editId="44F7E6CA">
            <wp:extent cx="3181794" cy="1952898"/>
            <wp:effectExtent l="0" t="0" r="0" b="9525"/>
            <wp:docPr id="51409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9914" name="Picture 1" descr="A screenshot of a computer&#10;&#10;Description automatically generated"/>
                    <pic:cNvPicPr/>
                  </pic:nvPicPr>
                  <pic:blipFill>
                    <a:blip r:embed="rId13"/>
                    <a:stretch>
                      <a:fillRect/>
                    </a:stretch>
                  </pic:blipFill>
                  <pic:spPr>
                    <a:xfrm>
                      <a:off x="0" y="0"/>
                      <a:ext cx="3181794" cy="1952898"/>
                    </a:xfrm>
                    <a:prstGeom prst="rect">
                      <a:avLst/>
                    </a:prstGeom>
                  </pic:spPr>
                </pic:pic>
              </a:graphicData>
            </a:graphic>
          </wp:inline>
        </w:drawing>
      </w:r>
    </w:p>
    <w:p w14:paraId="3084907B" w14:textId="7856D9E2" w:rsidR="00077CED" w:rsidRDefault="004253DF" w:rsidP="00111852">
      <w:r>
        <w:t>Checking for NULLS/missing values within the dataset</w:t>
      </w:r>
      <w:r w:rsidR="009959AA">
        <w:t xml:space="preserve"> by utilizing the </w:t>
      </w:r>
      <w:proofErr w:type="spellStart"/>
      <w:proofErr w:type="gramStart"/>
      <w:r w:rsidR="009959AA">
        <w:t>isnull</w:t>
      </w:r>
      <w:proofErr w:type="spellEnd"/>
      <w:r w:rsidR="009959AA">
        <w:t>(</w:t>
      </w:r>
      <w:proofErr w:type="gramEnd"/>
      <w:r w:rsidR="009959AA">
        <w:t>) and sum() methods</w:t>
      </w:r>
      <w:r>
        <w:t xml:space="preserve"> – there is none. </w:t>
      </w:r>
    </w:p>
    <w:p w14:paraId="7C2C510B" w14:textId="77777777" w:rsidR="00077CED" w:rsidRDefault="00077CED" w:rsidP="00190516"/>
    <w:p w14:paraId="754AB0B7" w14:textId="480B4097" w:rsidR="00946F60" w:rsidRDefault="00946F60" w:rsidP="00190516">
      <w:r w:rsidRPr="00946F60">
        <w:drawing>
          <wp:inline distT="0" distB="0" distL="0" distR="0" wp14:anchorId="72B9CED9" wp14:editId="2B17F6E0">
            <wp:extent cx="2476846" cy="1933845"/>
            <wp:effectExtent l="0" t="0" r="0" b="9525"/>
            <wp:docPr id="28514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4226" name="Picture 1" descr="A screenshot of a computer&#10;&#10;Description automatically generated"/>
                    <pic:cNvPicPr/>
                  </pic:nvPicPr>
                  <pic:blipFill>
                    <a:blip r:embed="rId14"/>
                    <a:stretch>
                      <a:fillRect/>
                    </a:stretch>
                  </pic:blipFill>
                  <pic:spPr>
                    <a:xfrm>
                      <a:off x="0" y="0"/>
                      <a:ext cx="2476846" cy="1933845"/>
                    </a:xfrm>
                    <a:prstGeom prst="rect">
                      <a:avLst/>
                    </a:prstGeom>
                  </pic:spPr>
                </pic:pic>
              </a:graphicData>
            </a:graphic>
          </wp:inline>
        </w:drawing>
      </w:r>
    </w:p>
    <w:p w14:paraId="65709C1F" w14:textId="5B005B41" w:rsidR="003F6EDB" w:rsidRDefault="00666E58" w:rsidP="000B21A0">
      <w:r>
        <w:t xml:space="preserve">Identifying the data types for all features within the dataset and ascertaining if they need to be amended by using the dtypes attribute from Pandas. </w:t>
      </w:r>
      <w:r w:rsidR="00F93E4C">
        <w:t>All data types are valid and align</w:t>
      </w:r>
      <w:r w:rsidR="00A35462">
        <w:t xml:space="preserve"> coherently</w:t>
      </w:r>
      <w:r w:rsidR="00F93E4C">
        <w:t xml:space="preserve"> </w:t>
      </w:r>
      <w:r w:rsidR="001B07F3">
        <w:t>to</w:t>
      </w:r>
      <w:r w:rsidR="00F93E4C">
        <w:t xml:space="preserve"> their specific feature, however the Rating feature</w:t>
      </w:r>
      <w:r w:rsidR="00182C34">
        <w:t xml:space="preserve"> </w:t>
      </w:r>
      <w:r w:rsidR="002C38B7">
        <w:t>should</w:t>
      </w:r>
      <w:r w:rsidR="00182C34">
        <w:t xml:space="preserve"> be </w:t>
      </w:r>
      <w:r w:rsidR="00F14773">
        <w:t>transformed</w:t>
      </w:r>
      <w:r w:rsidR="00182C34">
        <w:t xml:space="preserve"> </w:t>
      </w:r>
      <w:r w:rsidR="003D2D4A">
        <w:t>in</w:t>
      </w:r>
      <w:r w:rsidR="00182C34">
        <w:t>to a float data type as it will be normalized</w:t>
      </w:r>
      <w:r w:rsidR="002B3F18">
        <w:t xml:space="preserve"> later</w:t>
      </w:r>
      <w:r w:rsidR="00182C34">
        <w:t xml:space="preserve">. </w:t>
      </w:r>
      <w:r w:rsidR="00313539">
        <w:t xml:space="preserve">Rating needs to be converted to a float </w:t>
      </w:r>
      <w:r w:rsidR="002548FC">
        <w:t>before</w:t>
      </w:r>
      <w:r w:rsidR="00313539">
        <w:t xml:space="preserve"> normalizing </w:t>
      </w:r>
      <w:r w:rsidR="00313539" w:rsidRPr="00BD0759">
        <w:t xml:space="preserve">because normalization typically produces values that are fractional (decimal values), and integers cannot represent these decimals </w:t>
      </w:r>
      <w:r w:rsidR="00313539" w:rsidRPr="00BD0759">
        <w:lastRenderedPageBreak/>
        <w:t>accurately</w:t>
      </w:r>
      <w:r w:rsidR="00BF5DA3">
        <w:t>;</w:t>
      </w:r>
      <w:r w:rsidR="000B21A0">
        <w:t xml:space="preserve"> </w:t>
      </w:r>
      <w:r w:rsidR="00BF5DA3">
        <w:t>a</w:t>
      </w:r>
      <w:r w:rsidR="000B21A0" w:rsidRPr="007F2203">
        <w:t>n integer data type would round these decimals to whole numbers, which would result in a loss of information</w:t>
      </w:r>
      <w:r w:rsidR="00AA4C2F">
        <w:t xml:space="preserve"> – negatively impacting our </w:t>
      </w:r>
      <w:r w:rsidR="002413F5">
        <w:t>recommend</w:t>
      </w:r>
      <w:r w:rsidR="00B90924">
        <w:t>er</w:t>
      </w:r>
      <w:r w:rsidR="00AA4C2F">
        <w:t xml:space="preserve"> system models performance</w:t>
      </w:r>
      <w:r w:rsidR="002413F5">
        <w:t xml:space="preserve">. </w:t>
      </w:r>
      <w:r w:rsidR="008C7EA1">
        <w:t>Essentially,</w:t>
      </w:r>
      <w:r w:rsidR="001C4400">
        <w:t xml:space="preserve"> our models need</w:t>
      </w:r>
      <w:r w:rsidR="008C7EA1">
        <w:t xml:space="preserve"> Rating to be converted to a float form for better precision when normalized.</w:t>
      </w:r>
    </w:p>
    <w:p w14:paraId="36761F3D" w14:textId="6C99275F" w:rsidR="003F6EDB" w:rsidRDefault="003F6EDB" w:rsidP="00190516">
      <w:r w:rsidRPr="003F6EDB">
        <w:drawing>
          <wp:inline distT="0" distB="0" distL="0" distR="0" wp14:anchorId="09D90AA7" wp14:editId="667A6C54">
            <wp:extent cx="2772162" cy="438211"/>
            <wp:effectExtent l="0" t="0" r="9525" b="0"/>
            <wp:docPr id="52526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69102" name=""/>
                    <pic:cNvPicPr/>
                  </pic:nvPicPr>
                  <pic:blipFill>
                    <a:blip r:embed="rId15"/>
                    <a:stretch>
                      <a:fillRect/>
                    </a:stretch>
                  </pic:blipFill>
                  <pic:spPr>
                    <a:xfrm>
                      <a:off x="0" y="0"/>
                      <a:ext cx="2772162" cy="438211"/>
                    </a:xfrm>
                    <a:prstGeom prst="rect">
                      <a:avLst/>
                    </a:prstGeom>
                  </pic:spPr>
                </pic:pic>
              </a:graphicData>
            </a:graphic>
          </wp:inline>
        </w:drawing>
      </w:r>
    </w:p>
    <w:p w14:paraId="6C141F44" w14:textId="7C4580D8" w:rsidR="003F6EDB" w:rsidRDefault="007F7E1F" w:rsidP="00E5294D">
      <w:pPr>
        <w:pStyle w:val="ListParagraph"/>
        <w:numPr>
          <w:ilvl w:val="0"/>
          <w:numId w:val="294"/>
        </w:numPr>
      </w:pPr>
      <w:r>
        <w:t>Transforming</w:t>
      </w:r>
      <w:r w:rsidR="003F6EDB">
        <w:t xml:space="preserve"> Rating from its original integer data type to its appropriate float data type</w:t>
      </w:r>
      <w:r>
        <w:t xml:space="preserve"> </w:t>
      </w:r>
      <w:r w:rsidR="00CC2558">
        <w:t>– ready</w:t>
      </w:r>
      <w:r>
        <w:t xml:space="preserve"> for normalization. This conversion was facilitated by using the </w:t>
      </w:r>
      <w:proofErr w:type="spellStart"/>
      <w:proofErr w:type="gramStart"/>
      <w:r>
        <w:t>astype</w:t>
      </w:r>
      <w:proofErr w:type="spellEnd"/>
      <w:r>
        <w:t>(</w:t>
      </w:r>
      <w:proofErr w:type="gramEnd"/>
      <w:r>
        <w:t>) method from Pandas.</w:t>
      </w:r>
      <w:r w:rsidR="00441CE6">
        <w:t xml:space="preserve"> It works by transforming the specified column to the specified data type (float in </w:t>
      </w:r>
      <w:r w:rsidR="00BE6710">
        <w:t>our</w:t>
      </w:r>
      <w:r w:rsidR="00441CE6">
        <w:t xml:space="preserve"> case). </w:t>
      </w:r>
    </w:p>
    <w:p w14:paraId="4284BC0A" w14:textId="6DE7AFC2" w:rsidR="00395B75" w:rsidRDefault="0043595B" w:rsidP="00190516">
      <w:r w:rsidRPr="0043595B">
        <w:drawing>
          <wp:inline distT="0" distB="0" distL="0" distR="0" wp14:anchorId="6C4E85AF" wp14:editId="1B6B6D1C">
            <wp:extent cx="2343477" cy="457264"/>
            <wp:effectExtent l="0" t="0" r="0" b="0"/>
            <wp:docPr id="84111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6726" name=""/>
                    <pic:cNvPicPr/>
                  </pic:nvPicPr>
                  <pic:blipFill>
                    <a:blip r:embed="rId16"/>
                    <a:stretch>
                      <a:fillRect/>
                    </a:stretch>
                  </pic:blipFill>
                  <pic:spPr>
                    <a:xfrm>
                      <a:off x="0" y="0"/>
                      <a:ext cx="2343477" cy="457264"/>
                    </a:xfrm>
                    <a:prstGeom prst="rect">
                      <a:avLst/>
                    </a:prstGeom>
                  </pic:spPr>
                </pic:pic>
              </a:graphicData>
            </a:graphic>
          </wp:inline>
        </w:drawing>
      </w:r>
    </w:p>
    <w:p w14:paraId="5E9F09C9" w14:textId="0EC5C690" w:rsidR="008C7EA1" w:rsidRDefault="002378BB" w:rsidP="00E5294D">
      <w:pPr>
        <w:pStyle w:val="ListParagraph"/>
        <w:numPr>
          <w:ilvl w:val="0"/>
          <w:numId w:val="295"/>
        </w:numPr>
      </w:pPr>
      <w:r>
        <w:t xml:space="preserve">Normalizing the Rating </w:t>
      </w:r>
      <w:r w:rsidR="00685732">
        <w:t>feature</w:t>
      </w:r>
      <w:r w:rsidR="00D057BC">
        <w:t xml:space="preserve"> </w:t>
      </w:r>
      <w:r w:rsidR="00D72641">
        <w:t>scale</w:t>
      </w:r>
      <w:r>
        <w:t xml:space="preserve"> from 1-5 to</w:t>
      </w:r>
      <w:r w:rsidR="00922BB8">
        <w:t xml:space="preserve"> a</w:t>
      </w:r>
      <w:r>
        <w:t xml:space="preserve"> 0-1</w:t>
      </w:r>
      <w:r w:rsidR="00922BB8">
        <w:t xml:space="preserve"> scale</w:t>
      </w:r>
      <w:r w:rsidR="006A2BC4">
        <w:t>.</w:t>
      </w:r>
      <w:r w:rsidR="00E84D0D">
        <w:t xml:space="preserve"> </w:t>
      </w:r>
      <w:r w:rsidR="001C4E3E">
        <w:t>Essentially, I am</w:t>
      </w:r>
      <w:r w:rsidR="008D3E82">
        <w:t xml:space="preserve"> manually</w:t>
      </w:r>
      <w:r w:rsidR="001C4E3E">
        <w:t xml:space="preserve"> applying Min-Max normalization</w:t>
      </w:r>
      <w:r w:rsidR="00D72641">
        <w:t xml:space="preserve"> here by</w:t>
      </w:r>
      <w:r w:rsidR="00D07584">
        <w:t xml:space="preserve"> dividing</w:t>
      </w:r>
      <w:r w:rsidR="00105E20">
        <w:t xml:space="preserve"> each value in</w:t>
      </w:r>
      <w:r w:rsidR="00D07584">
        <w:t xml:space="preserve"> the Rating column by 5</w:t>
      </w:r>
      <w:r w:rsidR="00D72641">
        <w:t xml:space="preserve"> </w:t>
      </w:r>
      <w:r w:rsidR="004E4007">
        <w:t xml:space="preserve">– </w:t>
      </w:r>
      <w:r w:rsidR="002B163D">
        <w:t>more efficient.</w:t>
      </w:r>
      <w:r w:rsidR="00ED2996">
        <w:t xml:space="preserve"> </w:t>
      </w:r>
      <w:r w:rsidR="00DB76E6" w:rsidRPr="009F3215">
        <w:t xml:space="preserve">Normalization is a crucial step in </w:t>
      </w:r>
      <w:r w:rsidR="002D0E18">
        <w:t>machine learning</w:t>
      </w:r>
      <w:r w:rsidR="00DB76E6" w:rsidRPr="009F3215">
        <w:t>, particularly for</w:t>
      </w:r>
      <w:r w:rsidR="002654AD">
        <w:t xml:space="preserve"> our</w:t>
      </w:r>
      <w:r w:rsidR="00DB76E6" w:rsidRPr="009F3215">
        <w:t xml:space="preserve"> deep learning </w:t>
      </w:r>
      <w:r w:rsidR="002654AD">
        <w:t xml:space="preserve">recommender system </w:t>
      </w:r>
      <w:r w:rsidR="00DB76E6" w:rsidRPr="009F3215">
        <w:t>models</w:t>
      </w:r>
      <w:r w:rsidR="002654AD">
        <w:t xml:space="preserve"> (</w:t>
      </w:r>
      <w:r w:rsidR="007A1ECF">
        <w:t>NCF, Hybrid)</w:t>
      </w:r>
      <w:r w:rsidR="00DB76E6" w:rsidRPr="009F3215">
        <w:t xml:space="preserve"> because it ensures that all inputs are on a similar scale. </w:t>
      </w:r>
      <w:r w:rsidR="009914C9">
        <w:t>D</w:t>
      </w:r>
      <w:r w:rsidR="00A27433" w:rsidRPr="00A27433">
        <w:t>eep learning models use activation functions (like ReLU</w:t>
      </w:r>
      <w:r w:rsidR="0068771F">
        <w:t xml:space="preserve"> in our case</w:t>
      </w:r>
      <w:r w:rsidR="00A27433" w:rsidRPr="00A27433">
        <w:t>) that work best when the inputs are within a small, consistent range. If the ratings remain between 1 and 5, it could slow down convergence during training because the model may struggle to adjust its parameters effectively.</w:t>
      </w:r>
      <w:r w:rsidR="008D38C3">
        <w:t xml:space="preserve"> O</w:t>
      </w:r>
      <w:r w:rsidR="00817A8A">
        <w:t>ur</w:t>
      </w:r>
      <w:r w:rsidR="001452BF">
        <w:t xml:space="preserve"> models</w:t>
      </w:r>
      <w:r w:rsidR="00795A03" w:rsidRPr="00795A03">
        <w:t xml:space="preserve"> </w:t>
      </w:r>
      <w:r w:rsidR="00817A8A">
        <w:t>will</w:t>
      </w:r>
      <w:r w:rsidR="00795A03" w:rsidRPr="00795A03">
        <w:t xml:space="preserve"> perform better when inputs are normalized. Scaling ratings from 1-5 to 0-</w:t>
      </w:r>
      <w:r w:rsidR="00C02EB3" w:rsidRPr="00795A03">
        <w:t xml:space="preserve">1 </w:t>
      </w:r>
      <w:r w:rsidR="00D45142">
        <w:t>boosts</w:t>
      </w:r>
      <w:r w:rsidR="00795A03" w:rsidRPr="00795A03">
        <w:t xml:space="preserve"> model convergence</w:t>
      </w:r>
      <w:r w:rsidR="00C02EB3">
        <w:t xml:space="preserve"> and </w:t>
      </w:r>
      <w:r w:rsidR="00C02EB3">
        <w:t>enhances</w:t>
      </w:r>
      <w:r w:rsidR="00C02EB3" w:rsidRPr="00795A03">
        <w:t xml:space="preserve"> gradient-based optimization algorithm</w:t>
      </w:r>
      <w:r w:rsidR="00C02EB3">
        <w:t xml:space="preserve"> </w:t>
      </w:r>
      <w:r w:rsidR="002E0422" w:rsidRPr="00795A03">
        <w:t>performance</w:t>
      </w:r>
      <w:r w:rsidR="002E0422">
        <w:t>,</w:t>
      </w:r>
      <w:r w:rsidR="005B53D4">
        <w:t xml:space="preserve"> which we will be</w:t>
      </w:r>
      <w:r w:rsidR="008D2387">
        <w:t xml:space="preserve"> utilizing</w:t>
      </w:r>
      <w:r w:rsidR="0019128A">
        <w:t xml:space="preserve"> later for</w:t>
      </w:r>
      <w:r w:rsidR="008D2387">
        <w:t xml:space="preserve"> optimization</w:t>
      </w:r>
      <w:r w:rsidR="0019128A">
        <w:t xml:space="preserve"> (Adam)</w:t>
      </w:r>
      <w:r w:rsidR="00795A03" w:rsidRPr="00795A03">
        <w:t>. It ensures that ratings are consistent and standardized across the data.</w:t>
      </w:r>
      <w:r w:rsidR="00A905DE">
        <w:t xml:space="preserve"> </w:t>
      </w:r>
      <w:r w:rsidR="00167E85">
        <w:t>Basically, n</w:t>
      </w:r>
      <w:r w:rsidR="008C7EA1" w:rsidRPr="00510A02">
        <w:t>ormalizing ratings ensures consistency and improve</w:t>
      </w:r>
      <w:r w:rsidR="002571CD">
        <w:t>s</w:t>
      </w:r>
      <w:r w:rsidR="008C7EA1" w:rsidRPr="00510A02">
        <w:t xml:space="preserve"> model training performance, especially for neural networks</w:t>
      </w:r>
      <w:r w:rsidR="00DA6476">
        <w:t>.</w:t>
      </w:r>
    </w:p>
    <w:p w14:paraId="2F89FA04" w14:textId="77777777" w:rsidR="00A845FA" w:rsidRDefault="00A845FA" w:rsidP="008C7EA1"/>
    <w:p w14:paraId="2C6C5416" w14:textId="5987C4E8" w:rsidR="00AF69B3" w:rsidRDefault="00A845FA" w:rsidP="008C7EA1">
      <w:r w:rsidRPr="00A845FA">
        <w:drawing>
          <wp:inline distT="0" distB="0" distL="0" distR="0" wp14:anchorId="4899D9D6" wp14:editId="253104F4">
            <wp:extent cx="2724530" cy="571580"/>
            <wp:effectExtent l="0" t="0" r="0" b="0"/>
            <wp:docPr id="1138852973"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52973" name="Picture 1" descr="A white background with text&#10;&#10;Description automatically generated"/>
                    <pic:cNvPicPr/>
                  </pic:nvPicPr>
                  <pic:blipFill>
                    <a:blip r:embed="rId17"/>
                    <a:stretch>
                      <a:fillRect/>
                    </a:stretch>
                  </pic:blipFill>
                  <pic:spPr>
                    <a:xfrm>
                      <a:off x="0" y="0"/>
                      <a:ext cx="2724530" cy="571580"/>
                    </a:xfrm>
                    <a:prstGeom prst="rect">
                      <a:avLst/>
                    </a:prstGeom>
                  </pic:spPr>
                </pic:pic>
              </a:graphicData>
            </a:graphic>
          </wp:inline>
        </w:drawing>
      </w:r>
    </w:p>
    <w:p w14:paraId="7CB9ECD4" w14:textId="2331E036" w:rsidR="00A845FA" w:rsidRPr="0064149B" w:rsidRDefault="0064149B" w:rsidP="008C7EA1">
      <w:pPr>
        <w:rPr>
          <w:b/>
          <w:bCs/>
        </w:rPr>
      </w:pPr>
      <w:r w:rsidRPr="0064149B">
        <w:rPr>
          <w:b/>
          <w:bCs/>
        </w:rPr>
        <w:t>Irrelevant features removed:</w:t>
      </w:r>
    </w:p>
    <w:p w14:paraId="1DB1190A" w14:textId="7C513AE2" w:rsidR="00D04C64" w:rsidRPr="001A7684" w:rsidRDefault="00ED4254" w:rsidP="00E012E7">
      <w:pPr>
        <w:pStyle w:val="ListParagraph"/>
        <w:numPr>
          <w:ilvl w:val="0"/>
          <w:numId w:val="285"/>
        </w:numPr>
      </w:pPr>
      <w:r w:rsidRPr="003B12FC">
        <w:rPr>
          <w:b/>
          <w:bCs/>
        </w:rPr>
        <w:t>Timestamp</w:t>
      </w:r>
      <w:r w:rsidRPr="001A7684">
        <w:t>:</w:t>
      </w:r>
      <w:r w:rsidR="00FE64F9" w:rsidRPr="001A7684">
        <w:t xml:space="preserve"> </w:t>
      </w:r>
      <w:r w:rsidR="00A3543E" w:rsidRPr="001A7684">
        <w:t xml:space="preserve">We </w:t>
      </w:r>
      <w:r w:rsidR="00D804F4" w:rsidRPr="001A7684">
        <w:t>drop</w:t>
      </w:r>
      <w:r w:rsidR="00A3543E" w:rsidRPr="001A7684">
        <w:t xml:space="preserve"> </w:t>
      </w:r>
      <w:r w:rsidR="007F795A" w:rsidRPr="001A7684">
        <w:rPr>
          <w:lang w:val="en-AU"/>
        </w:rPr>
        <w:t xml:space="preserve">Timestamp </w:t>
      </w:r>
      <w:r w:rsidR="004B53C4" w:rsidRPr="001A7684">
        <w:t>d</w:t>
      </w:r>
      <w:r w:rsidR="00A3543E" w:rsidRPr="001A7684">
        <w:t>ue to its irrelevancy</w:t>
      </w:r>
      <w:r w:rsidR="004B53C4" w:rsidRPr="001A7684">
        <w:t xml:space="preserve">; </w:t>
      </w:r>
      <w:r w:rsidR="00D04C64" w:rsidRPr="001A7684">
        <w:t>In collaborative filtering</w:t>
      </w:r>
      <w:r w:rsidR="007B795F" w:rsidRPr="001A7684">
        <w:t xml:space="preserve"> and hybrid recommender system models</w:t>
      </w:r>
      <w:r w:rsidR="00D04C64" w:rsidRPr="001A7684">
        <w:t xml:space="preserve">, the core focus is on user-item interactions and </w:t>
      </w:r>
      <w:r w:rsidR="007B795F" w:rsidRPr="001A7684">
        <w:t xml:space="preserve">content features </w:t>
      </w:r>
      <w:r w:rsidR="006157B4">
        <w:t>such as</w:t>
      </w:r>
      <w:r w:rsidR="007B795F" w:rsidRPr="001A7684">
        <w:t xml:space="preserve"> genres</w:t>
      </w:r>
      <w:r w:rsidR="00D04C64" w:rsidRPr="001A7684">
        <w:t>, rather than when the interactions occurred</w:t>
      </w:r>
      <w:r w:rsidR="007D32D7" w:rsidRPr="001A7684">
        <w:t xml:space="preserve"> – doesn’t </w:t>
      </w:r>
      <w:r w:rsidR="00C35BD4" w:rsidRPr="001A7684">
        <w:t>require</w:t>
      </w:r>
      <w:r w:rsidR="007D32D7" w:rsidRPr="001A7684">
        <w:t xml:space="preserve"> time-based features</w:t>
      </w:r>
      <w:r w:rsidR="00D04C64" w:rsidRPr="001A7684">
        <w:t>.</w:t>
      </w:r>
      <w:r w:rsidR="00AA0DD6" w:rsidRPr="001A7684">
        <w:t xml:space="preserve"> </w:t>
      </w:r>
      <w:r w:rsidR="00AA0DD6" w:rsidRPr="001A7684">
        <w:t xml:space="preserve">Including irrelevant features </w:t>
      </w:r>
      <w:r w:rsidR="005B1F59" w:rsidRPr="001A7684">
        <w:t>like Timestamp</w:t>
      </w:r>
      <w:r w:rsidR="008953BD" w:rsidRPr="001A7684">
        <w:t xml:space="preserve"> could</w:t>
      </w:r>
      <w:r w:rsidR="005B1F59" w:rsidRPr="001A7684">
        <w:t xml:space="preserve"> </w:t>
      </w:r>
      <w:r w:rsidR="00AA0DD6" w:rsidRPr="001A7684">
        <w:t xml:space="preserve">lead to noise that might distract the model from focusing on the </w:t>
      </w:r>
      <w:r w:rsidR="00AA0DD6" w:rsidRPr="001A7684">
        <w:lastRenderedPageBreak/>
        <w:t xml:space="preserve">features that actually drive performance (like UserID, </w:t>
      </w:r>
      <w:proofErr w:type="spellStart"/>
      <w:r w:rsidR="00AA0DD6" w:rsidRPr="001A7684">
        <w:t>MovieID</w:t>
      </w:r>
      <w:proofErr w:type="spellEnd"/>
      <w:r w:rsidR="00AA0DD6" w:rsidRPr="001A7684">
        <w:t>, Rating, and Genres</w:t>
      </w:r>
      <w:r w:rsidR="0007044D">
        <w:t xml:space="preserve">, </w:t>
      </w:r>
      <w:r w:rsidR="00F32878">
        <w:t>etc.</w:t>
      </w:r>
      <w:r w:rsidR="00AA0DD6" w:rsidRPr="001A7684">
        <w:t>)</w:t>
      </w:r>
      <w:r w:rsidR="00566126" w:rsidRPr="001A7684">
        <w:t xml:space="preserve">. </w:t>
      </w:r>
      <w:r w:rsidR="005B7D14" w:rsidRPr="001A7684">
        <w:t>Ultimately, Timestamp doesn’t provide any valuable information for our models.</w:t>
      </w:r>
      <w:r w:rsidR="00C36BAF" w:rsidRPr="001A7684">
        <w:t xml:space="preserve"> Removing Timestamp</w:t>
      </w:r>
      <w:r w:rsidR="0050735D" w:rsidRPr="001A7684">
        <w:t xml:space="preserve"> avoids irrelevant information</w:t>
      </w:r>
      <w:r w:rsidR="00E069AD" w:rsidRPr="001A7684">
        <w:t xml:space="preserve"> feeding into our models</w:t>
      </w:r>
      <w:r w:rsidR="00A37864" w:rsidRPr="001A7684">
        <w:t xml:space="preserve"> – reducing </w:t>
      </w:r>
      <w:r w:rsidR="00A37864" w:rsidRPr="001A7684">
        <w:t>noise to our model</w:t>
      </w:r>
      <w:r w:rsidR="00A37864" w:rsidRPr="001A7684">
        <w:t>s</w:t>
      </w:r>
      <w:r w:rsidR="00A37864" w:rsidRPr="001A7684">
        <w:t>, subsequently enhancing</w:t>
      </w:r>
      <w:r w:rsidR="002D6299" w:rsidRPr="001A7684">
        <w:t xml:space="preserve"> our</w:t>
      </w:r>
      <w:r w:rsidR="00A37864" w:rsidRPr="001A7684">
        <w:t xml:space="preserve"> model</w:t>
      </w:r>
      <w:r w:rsidR="00A255FA" w:rsidRPr="001A7684">
        <w:t>ling</w:t>
      </w:r>
      <w:r w:rsidR="00A37864" w:rsidRPr="001A7684">
        <w:t xml:space="preserve"> performance</w:t>
      </w:r>
      <w:r w:rsidR="009D6274" w:rsidRPr="001A7684">
        <w:t>.</w:t>
      </w:r>
    </w:p>
    <w:p w14:paraId="014E4B4E" w14:textId="77777777" w:rsidR="00ED4254" w:rsidRPr="001A7684" w:rsidRDefault="00ED4254" w:rsidP="00ED4254">
      <w:pPr>
        <w:pStyle w:val="ListParagraph"/>
      </w:pPr>
    </w:p>
    <w:p w14:paraId="6DB1B30C" w14:textId="1960BB8B" w:rsidR="00BF6E73" w:rsidRPr="00CC285E" w:rsidRDefault="00ED4254" w:rsidP="006173D3">
      <w:pPr>
        <w:pStyle w:val="ListParagraph"/>
        <w:numPr>
          <w:ilvl w:val="0"/>
          <w:numId w:val="285"/>
        </w:numPr>
        <w:rPr>
          <w:lang w:val="en-AU"/>
        </w:rPr>
      </w:pPr>
      <w:r w:rsidRPr="003B12FC">
        <w:rPr>
          <w:b/>
          <w:bCs/>
        </w:rPr>
        <w:t>Title</w:t>
      </w:r>
      <w:r w:rsidRPr="001A7684">
        <w:t>:</w:t>
      </w:r>
      <w:r w:rsidR="00670B94" w:rsidRPr="001A7684">
        <w:t xml:space="preserve"> </w:t>
      </w:r>
      <w:r w:rsidR="001D7590" w:rsidRPr="001A7684">
        <w:t xml:space="preserve">We remove the </w:t>
      </w:r>
      <w:r w:rsidR="00DE1947" w:rsidRPr="001A7684">
        <w:t>T</w:t>
      </w:r>
      <w:r w:rsidR="001D7590" w:rsidRPr="001A7684">
        <w:t>itle feature</w:t>
      </w:r>
      <w:r w:rsidR="00A12B93" w:rsidRPr="001A7684">
        <w:t xml:space="preserve"> mainly</w:t>
      </w:r>
      <w:r w:rsidR="001D7590" w:rsidRPr="001A7684">
        <w:t xml:space="preserve"> because of its redundancy;</w:t>
      </w:r>
      <w:r w:rsidR="0087559A" w:rsidRPr="001A7684">
        <w:t xml:space="preserve"> </w:t>
      </w:r>
      <w:r w:rsidR="00DE1947" w:rsidRPr="001A7684">
        <w:t>T</w:t>
      </w:r>
      <w:r w:rsidR="0087559A" w:rsidRPr="001A7684">
        <w:t>itle is redundant because</w:t>
      </w:r>
      <w:r w:rsidR="004D5D75" w:rsidRPr="001A7684">
        <w:t xml:space="preserve"> the</w:t>
      </w:r>
      <w:r w:rsidR="0087559A" w:rsidRPr="001A7684">
        <w:t xml:space="preserve"> </w:t>
      </w:r>
      <w:proofErr w:type="spellStart"/>
      <w:r w:rsidR="0087559A" w:rsidRPr="001A7684">
        <w:t>MovieID</w:t>
      </w:r>
      <w:proofErr w:type="spellEnd"/>
      <w:r w:rsidR="004D5D75" w:rsidRPr="001A7684">
        <w:t xml:space="preserve"> feature</w:t>
      </w:r>
      <w:r w:rsidR="0087559A" w:rsidRPr="001A7684">
        <w:t xml:space="preserve"> uniquely identifies each movie in the dataset. Since the model will use </w:t>
      </w:r>
      <w:proofErr w:type="spellStart"/>
      <w:r w:rsidR="0087559A" w:rsidRPr="001A7684">
        <w:t>MovieID</w:t>
      </w:r>
      <w:proofErr w:type="spellEnd"/>
      <w:r w:rsidR="0087559A" w:rsidRPr="001A7684">
        <w:t xml:space="preserve"> to represent and learn the movie-related information (via embeddings), the Title does not provide any additional benefit beyond what </w:t>
      </w:r>
      <w:proofErr w:type="spellStart"/>
      <w:r w:rsidR="0087559A" w:rsidRPr="001A7684">
        <w:t>MovieID</w:t>
      </w:r>
      <w:proofErr w:type="spellEnd"/>
      <w:r w:rsidR="0087559A" w:rsidRPr="001A7684">
        <w:t xml:space="preserve"> already offers.</w:t>
      </w:r>
      <w:r w:rsidR="00814C9D" w:rsidRPr="001A7684">
        <w:t xml:space="preserve"> Furthermore, the </w:t>
      </w:r>
      <w:r w:rsidR="00085D18" w:rsidRPr="001A7684">
        <w:t>ti</w:t>
      </w:r>
      <w:r w:rsidR="00814C9D" w:rsidRPr="001A7684">
        <w:t>tle of a movie is just a string identifier and doesn’t carry any meaningful information that can improve the model's predictive ability</w:t>
      </w:r>
      <w:r w:rsidR="00B63519" w:rsidRPr="001A7684">
        <w:t>. Essentially, if we k</w:t>
      </w:r>
      <w:r w:rsidR="00B63519" w:rsidRPr="001A7684">
        <w:t>e</w:t>
      </w:r>
      <w:r w:rsidR="00B63519" w:rsidRPr="001A7684">
        <w:t>pt</w:t>
      </w:r>
      <w:r w:rsidR="00B63519" w:rsidRPr="001A7684">
        <w:t xml:space="preserve"> both Title and </w:t>
      </w:r>
      <w:proofErr w:type="spellStart"/>
      <w:r w:rsidR="00B63519" w:rsidRPr="001A7684">
        <w:t>MovieID</w:t>
      </w:r>
      <w:proofErr w:type="spellEnd"/>
      <w:r w:rsidR="00B63519" w:rsidRPr="001A7684">
        <w:t xml:space="preserve"> it would</w:t>
      </w:r>
      <w:r w:rsidR="00B63519" w:rsidRPr="001A7684">
        <w:t xml:space="preserve"> introduce redundancy because both features are essentially serving the same purpose (identifying the movie). The model</w:t>
      </w:r>
      <w:r w:rsidR="00B63519" w:rsidRPr="001A7684">
        <w:t>s</w:t>
      </w:r>
      <w:r w:rsidR="00B63519" w:rsidRPr="001A7684">
        <w:t xml:space="preserve"> do</w:t>
      </w:r>
      <w:r w:rsidR="00592DD1" w:rsidRPr="001A7684">
        <w:t>n</w:t>
      </w:r>
      <w:r w:rsidR="00B63519" w:rsidRPr="001A7684">
        <w:t>’t need two identifiers for the same movie</w:t>
      </w:r>
      <w:r w:rsidR="00C43AFD" w:rsidRPr="001A7684">
        <w:t xml:space="preserve"> – </w:t>
      </w:r>
      <w:r w:rsidR="004F58E3" w:rsidRPr="001A7684">
        <w:t>mitigating noise</w:t>
      </w:r>
      <w:r w:rsidR="003D3FA0" w:rsidRPr="001A7684">
        <w:t>,</w:t>
      </w:r>
      <w:r w:rsidR="004F58E3" w:rsidRPr="001A7684">
        <w:t xml:space="preserve"> which would otherwise adversely affect our </w:t>
      </w:r>
      <w:r w:rsidR="00894708" w:rsidRPr="001A7684">
        <w:t>recommend</w:t>
      </w:r>
      <w:r w:rsidR="003739FA" w:rsidRPr="001A7684">
        <w:t>ation</w:t>
      </w:r>
      <w:r w:rsidR="004F58E3" w:rsidRPr="001A7684">
        <w:t xml:space="preserve"> system models performance.</w:t>
      </w:r>
    </w:p>
    <w:p w14:paraId="54FB2925" w14:textId="77777777" w:rsidR="00CC285E" w:rsidRPr="00020C3C" w:rsidRDefault="00CC285E" w:rsidP="00020C3C">
      <w:pPr>
        <w:rPr>
          <w:lang w:val="en-AU"/>
        </w:rPr>
      </w:pPr>
    </w:p>
    <w:p w14:paraId="7D63707E" w14:textId="3EB820E4" w:rsidR="00BF6E73" w:rsidRPr="001A7684" w:rsidRDefault="00BF6E73" w:rsidP="004F58E3">
      <w:r w:rsidRPr="001A7684">
        <w:rPr>
          <w:lang w:val="en-AU"/>
        </w:rPr>
        <w:t xml:space="preserve">I deal with </w:t>
      </w:r>
      <w:r w:rsidR="003C28DC" w:rsidRPr="001A7684">
        <w:rPr>
          <w:lang w:val="en-AU"/>
        </w:rPr>
        <w:t>both</w:t>
      </w:r>
      <w:r w:rsidRPr="001A7684">
        <w:rPr>
          <w:lang w:val="en-AU"/>
        </w:rPr>
        <w:t xml:space="preserve"> irrelevant feature</w:t>
      </w:r>
      <w:r w:rsidR="00897DC2" w:rsidRPr="001A7684">
        <w:rPr>
          <w:lang w:val="en-AU"/>
        </w:rPr>
        <w:t>s</w:t>
      </w:r>
      <w:r w:rsidRPr="001A7684">
        <w:rPr>
          <w:lang w:val="en-AU"/>
        </w:rPr>
        <w:t xml:space="preserve"> in the same way, utilizing the </w:t>
      </w:r>
      <w:proofErr w:type="gramStart"/>
      <w:r w:rsidRPr="001A7684">
        <w:rPr>
          <w:lang w:val="en-AU"/>
        </w:rPr>
        <w:t>drop(</w:t>
      </w:r>
      <w:proofErr w:type="gramEnd"/>
      <w:r w:rsidRPr="001A7684">
        <w:rPr>
          <w:lang w:val="en-AU"/>
        </w:rPr>
        <w:t xml:space="preserve">) method from Pandas. </w:t>
      </w:r>
      <w:r w:rsidRPr="001A7684">
        <w:t>it works by removing the specified column – in our case the columns above</w:t>
      </w:r>
      <w:r w:rsidRPr="001A7684">
        <w:rPr>
          <w:lang w:val="en-AU"/>
        </w:rPr>
        <w:t xml:space="preserve">. Overall, this is done to improve data quality, whilst simultaneously </w:t>
      </w:r>
      <w:r w:rsidR="00BF03B4" w:rsidRPr="001A7684">
        <w:rPr>
          <w:lang w:val="en-AU"/>
        </w:rPr>
        <w:t>reducing</w:t>
      </w:r>
      <w:r w:rsidRPr="001A7684">
        <w:rPr>
          <w:lang w:val="en-AU"/>
        </w:rPr>
        <w:t xml:space="preserve"> noise,</w:t>
      </w:r>
      <w:r w:rsidR="00C36BAF" w:rsidRPr="001A7684">
        <w:rPr>
          <w:lang w:val="en-AU"/>
        </w:rPr>
        <w:t xml:space="preserve"> dimensionality,</w:t>
      </w:r>
      <w:r w:rsidRPr="001A7684">
        <w:rPr>
          <w:lang w:val="en-AU"/>
        </w:rPr>
        <w:t xml:space="preserve"> and optimizing modelling performance.</w:t>
      </w:r>
    </w:p>
    <w:p w14:paraId="2A3F6F56" w14:textId="77777777" w:rsidR="008C7EA1" w:rsidRDefault="008C7EA1" w:rsidP="00190516"/>
    <w:p w14:paraId="730F0F04" w14:textId="0D878315" w:rsidR="00DC6E50" w:rsidRDefault="00F44362" w:rsidP="00190516">
      <w:r w:rsidRPr="00F44362">
        <w:drawing>
          <wp:inline distT="0" distB="0" distL="0" distR="0" wp14:anchorId="22BC659E" wp14:editId="172F9862">
            <wp:extent cx="4629796" cy="2048161"/>
            <wp:effectExtent l="0" t="0" r="0" b="9525"/>
            <wp:docPr id="16655074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07466" name="Picture 1" descr="A screen shot of a computer code&#10;&#10;Description automatically generated"/>
                    <pic:cNvPicPr/>
                  </pic:nvPicPr>
                  <pic:blipFill>
                    <a:blip r:embed="rId18"/>
                    <a:stretch>
                      <a:fillRect/>
                    </a:stretch>
                  </pic:blipFill>
                  <pic:spPr>
                    <a:xfrm>
                      <a:off x="0" y="0"/>
                      <a:ext cx="4629796" cy="2048161"/>
                    </a:xfrm>
                    <a:prstGeom prst="rect">
                      <a:avLst/>
                    </a:prstGeom>
                  </pic:spPr>
                </pic:pic>
              </a:graphicData>
            </a:graphic>
          </wp:inline>
        </w:drawing>
      </w:r>
    </w:p>
    <w:p w14:paraId="751E3AEC" w14:textId="38AC168F" w:rsidR="00D658BB" w:rsidRPr="009C3EFD" w:rsidRDefault="00D658BB" w:rsidP="00E17438">
      <w:pPr>
        <w:rPr>
          <w:lang w:val="en-AU"/>
        </w:rPr>
      </w:pPr>
      <w:r w:rsidRPr="009C3EFD">
        <w:rPr>
          <w:lang w:val="en-AU"/>
        </w:rPr>
        <w:t xml:space="preserve">Encoding Categorical Data: In machine learning models, especially in deep learning for recommendation systems, the model can only process numerical inputs. Features like </w:t>
      </w:r>
      <w:proofErr w:type="spellStart"/>
      <w:r w:rsidRPr="009C3EFD">
        <w:rPr>
          <w:lang w:val="en-AU"/>
        </w:rPr>
        <w:t>UserID</w:t>
      </w:r>
      <w:proofErr w:type="spellEnd"/>
      <w:r w:rsidRPr="009C3EFD">
        <w:rPr>
          <w:lang w:val="en-AU"/>
        </w:rPr>
        <w:t xml:space="preserve">, </w:t>
      </w:r>
      <w:proofErr w:type="spellStart"/>
      <w:r w:rsidRPr="009C3EFD">
        <w:rPr>
          <w:lang w:val="en-AU"/>
        </w:rPr>
        <w:t>MovieID</w:t>
      </w:r>
      <w:proofErr w:type="spellEnd"/>
      <w:r w:rsidRPr="009C3EFD">
        <w:rPr>
          <w:lang w:val="en-AU"/>
        </w:rPr>
        <w:t xml:space="preserve">, Gender, Occupation, and Zip-code are either inherently categorical or represent categorical concepts. Even if some of these features are already represented as </w:t>
      </w:r>
      <w:r w:rsidRPr="009C3EFD">
        <w:rPr>
          <w:lang w:val="en-AU"/>
        </w:rPr>
        <w:lastRenderedPageBreak/>
        <w:t>numbers</w:t>
      </w:r>
      <w:r w:rsidRPr="009C3EFD">
        <w:rPr>
          <w:lang w:val="en-AU"/>
        </w:rPr>
        <w:t>,</w:t>
      </w:r>
      <w:r w:rsidRPr="009C3EFD">
        <w:rPr>
          <w:lang w:val="en-AU"/>
        </w:rPr>
        <w:t xml:space="preserve"> the model still needs to understand them as categories, not as continuous numerical values.</w:t>
      </w:r>
    </w:p>
    <w:p w14:paraId="30E18EBF" w14:textId="0AF9F5AE" w:rsidR="00B410D3" w:rsidRPr="009C3EFD" w:rsidRDefault="00D658BB" w:rsidP="00F15308">
      <w:pPr>
        <w:pStyle w:val="ListParagraph"/>
        <w:numPr>
          <w:ilvl w:val="0"/>
          <w:numId w:val="288"/>
        </w:numPr>
        <w:rPr>
          <w:lang w:val="en-AU"/>
        </w:rPr>
      </w:pPr>
      <w:r w:rsidRPr="009C3EFD">
        <w:rPr>
          <w:lang w:val="en-AU"/>
        </w:rPr>
        <w:t>Gender needed to be encoded because its values contain words ('M' for Male, 'F' for Female), and machine learning models can’t process words, only numbers.</w:t>
      </w:r>
    </w:p>
    <w:p w14:paraId="2CBDBCDF" w14:textId="77777777" w:rsidR="00F15308" w:rsidRPr="009C3EFD" w:rsidRDefault="00F15308" w:rsidP="00F15308">
      <w:pPr>
        <w:pStyle w:val="ListParagraph"/>
        <w:rPr>
          <w:lang w:val="en-AU"/>
        </w:rPr>
      </w:pPr>
    </w:p>
    <w:p w14:paraId="367CCC28" w14:textId="374860CB" w:rsidR="00D658BB" w:rsidRPr="009C3EFD" w:rsidRDefault="00D658BB" w:rsidP="00F15308">
      <w:pPr>
        <w:pStyle w:val="ListParagraph"/>
        <w:numPr>
          <w:ilvl w:val="0"/>
          <w:numId w:val="288"/>
        </w:numPr>
        <w:rPr>
          <w:lang w:val="en-AU"/>
        </w:rPr>
      </w:pPr>
      <w:proofErr w:type="spellStart"/>
      <w:r w:rsidRPr="009C3EFD">
        <w:rPr>
          <w:lang w:val="en-AU"/>
        </w:rPr>
        <w:t>UserID</w:t>
      </w:r>
      <w:proofErr w:type="spellEnd"/>
      <w:r w:rsidRPr="009C3EFD">
        <w:rPr>
          <w:lang w:val="en-AU"/>
        </w:rPr>
        <w:t xml:space="preserve">, </w:t>
      </w:r>
      <w:proofErr w:type="spellStart"/>
      <w:r w:rsidRPr="009C3EFD">
        <w:rPr>
          <w:lang w:val="en-AU"/>
        </w:rPr>
        <w:t>MovieID</w:t>
      </w:r>
      <w:proofErr w:type="spellEnd"/>
      <w:r w:rsidRPr="009C3EFD">
        <w:rPr>
          <w:lang w:val="en-AU"/>
        </w:rPr>
        <w:t xml:space="preserve">, Occupation, and Zip-code were encoded to ensure our models understand them correctly. These features represent distinct </w:t>
      </w:r>
      <w:r w:rsidR="00F15308" w:rsidRPr="009C3EFD">
        <w:rPr>
          <w:lang w:val="en-AU"/>
        </w:rPr>
        <w:t>categories and</w:t>
      </w:r>
      <w:r w:rsidRPr="009C3EFD">
        <w:rPr>
          <w:lang w:val="en-AU"/>
        </w:rPr>
        <w:t xml:space="preserve"> leaving them as-is might cause the m</w:t>
      </w:r>
      <w:r w:rsidRPr="001A7684">
        <w:rPr>
          <w:lang w:val="en-AU"/>
        </w:rPr>
        <w:t xml:space="preserve">odels to mistakenly assume there’s an ordinal or continuous relationship between the numbers </w:t>
      </w:r>
      <w:r w:rsidRPr="009C3EFD">
        <w:rPr>
          <w:lang w:val="en-AU"/>
        </w:rPr>
        <w:t>(e.g., the model might assume that a higher value for Occupation implies a better or more significant occupation). In reality, occupations, zip codes, and user/movie IDs are simply labels with no inherent numerical order or significance.</w:t>
      </w:r>
    </w:p>
    <w:p w14:paraId="4D167C7D" w14:textId="3F6EF72F" w:rsidR="00F23508" w:rsidRDefault="00D658BB" w:rsidP="00BE239A">
      <w:pPr>
        <w:rPr>
          <w:lang w:val="en-AU"/>
        </w:rPr>
      </w:pPr>
      <w:r w:rsidRPr="009C3EFD">
        <w:rPr>
          <w:lang w:val="en-AU"/>
        </w:rPr>
        <w:t xml:space="preserve">Label Encoding ensures that these features are treated appropriately as categorical </w:t>
      </w:r>
      <w:r w:rsidR="006264A3" w:rsidRPr="009C3EFD">
        <w:rPr>
          <w:lang w:val="en-AU"/>
        </w:rPr>
        <w:t>variables</w:t>
      </w:r>
      <w:r w:rsidRPr="009C3EFD">
        <w:rPr>
          <w:lang w:val="en-AU"/>
        </w:rPr>
        <w:t>, where the model understands each as a distinct category, not a continuous value.</w:t>
      </w:r>
      <w:r w:rsidR="00A177D5" w:rsidRPr="009C3EFD">
        <w:rPr>
          <w:lang w:val="en-AU"/>
        </w:rPr>
        <w:t xml:space="preserve"> </w:t>
      </w:r>
      <w:r w:rsidRPr="009C3EFD">
        <w:rPr>
          <w:lang w:val="en-AU"/>
        </w:rPr>
        <w:t xml:space="preserve">The encoding was achieved by utilizing </w:t>
      </w:r>
      <w:proofErr w:type="spellStart"/>
      <w:r w:rsidRPr="009C3EFD">
        <w:rPr>
          <w:lang w:val="en-AU"/>
        </w:rPr>
        <w:t>LabelEncoder</w:t>
      </w:r>
      <w:proofErr w:type="spellEnd"/>
      <w:r w:rsidRPr="009C3EFD">
        <w:rPr>
          <w:lang w:val="en-AU"/>
        </w:rPr>
        <w:t xml:space="preserve">, a tool from the </w:t>
      </w:r>
      <w:proofErr w:type="spellStart"/>
      <w:r w:rsidRPr="009C3EFD">
        <w:rPr>
          <w:lang w:val="en-AU"/>
        </w:rPr>
        <w:t>sklearn</w:t>
      </w:r>
      <w:proofErr w:type="spellEnd"/>
      <w:r w:rsidRPr="009C3EFD">
        <w:rPr>
          <w:lang w:val="en-AU"/>
        </w:rPr>
        <w:t xml:space="preserve"> </w:t>
      </w:r>
      <w:r w:rsidR="00D84100">
        <w:rPr>
          <w:lang w:val="en-AU"/>
        </w:rPr>
        <w:t xml:space="preserve">pre-processing </w:t>
      </w:r>
      <w:r w:rsidRPr="009C3EFD">
        <w:rPr>
          <w:lang w:val="en-AU"/>
        </w:rPr>
        <w:t>package that converts categorical features into numerical labels. It assigns each unique category in a feature to a distinct integer value.</w:t>
      </w:r>
      <w:r w:rsidR="00B070AE" w:rsidRPr="009C3EFD">
        <w:rPr>
          <w:lang w:val="en-AU"/>
        </w:rPr>
        <w:t xml:space="preserve"> </w:t>
      </w:r>
      <w:r w:rsidR="00FB0FB7" w:rsidRPr="009C3EFD">
        <w:rPr>
          <w:lang w:val="en-AU"/>
        </w:rPr>
        <w:t>The encoding worked by</w:t>
      </w:r>
      <w:r w:rsidR="004C3739" w:rsidRPr="009C3EFD">
        <w:rPr>
          <w:lang w:val="en-AU"/>
        </w:rPr>
        <w:t xml:space="preserve"> initializ</w:t>
      </w:r>
      <w:r w:rsidR="00FB0FB7" w:rsidRPr="009C3EFD">
        <w:rPr>
          <w:lang w:val="en-AU"/>
        </w:rPr>
        <w:t>ing</w:t>
      </w:r>
      <w:r w:rsidR="004C3739" w:rsidRPr="009C3EFD">
        <w:rPr>
          <w:lang w:val="en-AU"/>
        </w:rPr>
        <w:t xml:space="preserve"> the </w:t>
      </w:r>
      <w:proofErr w:type="spellStart"/>
      <w:r w:rsidR="004C3739" w:rsidRPr="009C3EFD">
        <w:rPr>
          <w:lang w:val="en-AU"/>
        </w:rPr>
        <w:t>LabelEncoder</w:t>
      </w:r>
      <w:proofErr w:type="spellEnd"/>
      <w:r w:rsidR="00452347">
        <w:rPr>
          <w:lang w:val="en-AU"/>
        </w:rPr>
        <w:t xml:space="preserve"> for all features </w:t>
      </w:r>
      <w:r w:rsidR="00512F03">
        <w:rPr>
          <w:lang w:val="en-AU"/>
        </w:rPr>
        <w:t>separately</w:t>
      </w:r>
      <w:r w:rsidR="000F005A">
        <w:rPr>
          <w:lang w:val="en-AU"/>
        </w:rPr>
        <w:t>.</w:t>
      </w:r>
      <w:r w:rsidR="00376C2F">
        <w:rPr>
          <w:lang w:val="en-AU"/>
        </w:rPr>
        <w:t xml:space="preserve"> </w:t>
      </w:r>
      <w:r w:rsidR="00072313" w:rsidRPr="009C3EFD">
        <w:t xml:space="preserve">Then, the </w:t>
      </w:r>
      <w:proofErr w:type="spellStart"/>
      <w:r w:rsidR="006E0BA4" w:rsidRPr="009C3EFD">
        <w:t>fit_</w:t>
      </w:r>
      <w:proofErr w:type="gramStart"/>
      <w:r w:rsidR="006E0BA4" w:rsidRPr="009C3EFD">
        <w:t>transform</w:t>
      </w:r>
      <w:proofErr w:type="spellEnd"/>
      <w:r w:rsidR="006E0BA4" w:rsidRPr="009C3EFD">
        <w:t>(</w:t>
      </w:r>
      <w:proofErr w:type="gramEnd"/>
      <w:r w:rsidR="006E0BA4" w:rsidRPr="009C3EFD">
        <w:t>)</w:t>
      </w:r>
      <w:r w:rsidR="00072313" w:rsidRPr="009C3EFD">
        <w:t xml:space="preserve"> method </w:t>
      </w:r>
      <w:r w:rsidR="006E0BA4" w:rsidRPr="009C3EFD">
        <w:t xml:space="preserve">is applied to each categorical feature. It fits the encoder </w:t>
      </w:r>
      <w:r w:rsidR="00F23508" w:rsidRPr="009C3EFD">
        <w:rPr>
          <w:lang w:val="en-AU"/>
        </w:rPr>
        <w:t>t</w:t>
      </w:r>
      <w:r w:rsidR="00F23508" w:rsidRPr="00F23508">
        <w:rPr>
          <w:lang w:val="en-AU"/>
        </w:rPr>
        <w:t>o the unique values of each column (learning the unique categories</w:t>
      </w:r>
      <w:r w:rsidR="00F23508" w:rsidRPr="009C3EFD">
        <w:rPr>
          <w:lang w:val="en-AU"/>
        </w:rPr>
        <w:t>) and transforms the column by replacing each unique category with a corresponding integer label.</w:t>
      </w:r>
    </w:p>
    <w:p w14:paraId="73C2E17E" w14:textId="77777777" w:rsidR="001307EA" w:rsidRDefault="001307EA" w:rsidP="00F23508">
      <w:pPr>
        <w:rPr>
          <w:lang w:val="en-AU"/>
        </w:rPr>
      </w:pPr>
    </w:p>
    <w:p w14:paraId="54440EE1" w14:textId="632B6E2D" w:rsidR="001307EA" w:rsidRDefault="00BC3D8E" w:rsidP="00F23508">
      <w:pPr>
        <w:rPr>
          <w:lang w:val="en-AU"/>
        </w:rPr>
      </w:pPr>
      <w:r w:rsidRPr="00BC3D8E">
        <w:rPr>
          <w:lang w:val="en-AU"/>
        </w:rPr>
        <w:drawing>
          <wp:inline distT="0" distB="0" distL="0" distR="0" wp14:anchorId="142E8F3D" wp14:editId="1B056B08">
            <wp:extent cx="3848637" cy="1209844"/>
            <wp:effectExtent l="0" t="0" r="0" b="9525"/>
            <wp:docPr id="7969547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54794" name="Picture 1" descr="A screen shot of a computer code&#10;&#10;Description automatically generated"/>
                    <pic:cNvPicPr/>
                  </pic:nvPicPr>
                  <pic:blipFill>
                    <a:blip r:embed="rId19"/>
                    <a:stretch>
                      <a:fillRect/>
                    </a:stretch>
                  </pic:blipFill>
                  <pic:spPr>
                    <a:xfrm>
                      <a:off x="0" y="0"/>
                      <a:ext cx="3848637" cy="1209844"/>
                    </a:xfrm>
                    <a:prstGeom prst="rect">
                      <a:avLst/>
                    </a:prstGeom>
                  </pic:spPr>
                </pic:pic>
              </a:graphicData>
            </a:graphic>
          </wp:inline>
        </w:drawing>
      </w:r>
    </w:p>
    <w:p w14:paraId="2460647B" w14:textId="173E85CE" w:rsidR="00AE4E16" w:rsidRPr="00EF7112" w:rsidRDefault="00915B93" w:rsidP="00EF7112">
      <w:pPr>
        <w:pStyle w:val="ListParagraph"/>
        <w:numPr>
          <w:ilvl w:val="0"/>
          <w:numId w:val="296"/>
        </w:numPr>
        <w:rPr>
          <w:lang w:val="en-AU"/>
        </w:rPr>
      </w:pPr>
      <w:r w:rsidRPr="00EF7112">
        <w:rPr>
          <w:lang w:val="en-AU"/>
        </w:rPr>
        <w:t>The last feature that requires encoding is Genres, but unlike the other features, Genres needs special handling due to its structure. The genres for each movie are stored as a single string, with multiple genres separated by the pipe symbol (|), for example, "</w:t>
      </w:r>
      <w:proofErr w:type="spellStart"/>
      <w:r w:rsidRPr="00EF7112">
        <w:rPr>
          <w:lang w:val="en-AU"/>
        </w:rPr>
        <w:t>Action|Comedy|Drama</w:t>
      </w:r>
      <w:proofErr w:type="spellEnd"/>
      <w:r w:rsidRPr="00EF7112">
        <w:rPr>
          <w:lang w:val="en-AU"/>
        </w:rPr>
        <w:t>".</w:t>
      </w:r>
      <w:r w:rsidRPr="00EF7112">
        <w:rPr>
          <w:lang w:val="en-AU"/>
        </w:rPr>
        <w:t xml:space="preserve"> </w:t>
      </w:r>
      <w:r w:rsidRPr="00EF7112">
        <w:rPr>
          <w:lang w:val="en-AU"/>
        </w:rPr>
        <w:t xml:space="preserve">Before encoding, it’s necessary to split these genre strings into individual components. Each movie can belong to multiple genres (e.g., Action, Comedy, Drama), so simply label encoding them would not capture this multi-label nature. Instead, we use one-hot encoding via </w:t>
      </w:r>
      <w:proofErr w:type="spellStart"/>
      <w:r w:rsidRPr="00EF7112">
        <w:rPr>
          <w:lang w:val="en-AU"/>
        </w:rPr>
        <w:t>MultiLabelBinarizer</w:t>
      </w:r>
      <w:proofErr w:type="spellEnd"/>
      <w:r w:rsidRPr="00EF7112">
        <w:rPr>
          <w:lang w:val="en-AU"/>
        </w:rPr>
        <w:t>.</w:t>
      </w:r>
      <w:r w:rsidRPr="00EF7112">
        <w:rPr>
          <w:lang w:val="en-AU"/>
        </w:rPr>
        <w:t xml:space="preserve"> </w:t>
      </w:r>
      <w:r w:rsidRPr="00EF7112">
        <w:rPr>
          <w:lang w:val="en-AU"/>
        </w:rPr>
        <w:t xml:space="preserve">The </w:t>
      </w:r>
      <w:proofErr w:type="spellStart"/>
      <w:r w:rsidRPr="00EF7112">
        <w:rPr>
          <w:lang w:val="en-AU"/>
        </w:rPr>
        <w:t>MultiLabelBinarizer</w:t>
      </w:r>
      <w:proofErr w:type="spellEnd"/>
      <w:r w:rsidRPr="00EF7112">
        <w:rPr>
          <w:lang w:val="en-AU"/>
        </w:rPr>
        <w:t xml:space="preserve"> is specifically designed for handling multi-label categorical data, converting it into a set of binary columns where each column represents a genre. For each movie, the model</w:t>
      </w:r>
      <w:r w:rsidR="007108E3" w:rsidRPr="00EF7112">
        <w:rPr>
          <w:lang w:val="en-AU"/>
        </w:rPr>
        <w:t>s</w:t>
      </w:r>
      <w:r w:rsidRPr="00EF7112">
        <w:rPr>
          <w:lang w:val="en-AU"/>
        </w:rPr>
        <w:t xml:space="preserve"> assigns a 1 to the genres it </w:t>
      </w:r>
      <w:r w:rsidRPr="00EF7112">
        <w:rPr>
          <w:lang w:val="en-AU"/>
        </w:rPr>
        <w:lastRenderedPageBreak/>
        <w:t>belongs to and a 0 to the others.</w:t>
      </w:r>
      <w:r w:rsidRPr="00EF7112">
        <w:rPr>
          <w:lang w:val="en-AU"/>
        </w:rPr>
        <w:t xml:space="preserve"> </w:t>
      </w:r>
      <w:r w:rsidRPr="00EF7112">
        <w:rPr>
          <w:lang w:val="en-AU"/>
        </w:rPr>
        <w:t>This process is critical for our hybrid recommendation system</w:t>
      </w:r>
      <w:r w:rsidR="00493F4D" w:rsidRPr="00EF7112">
        <w:rPr>
          <w:lang w:val="en-AU"/>
        </w:rPr>
        <w:t xml:space="preserve"> model</w:t>
      </w:r>
      <w:r w:rsidRPr="00EF7112">
        <w:rPr>
          <w:lang w:val="en-AU"/>
        </w:rPr>
        <w:t>, where movie genres provide valuable content-based information. By one-hot encoding genres, we allow the model to include movie content in its predictions, thereby enhancing the quality of recommendations beyond user-item interactions alone.</w:t>
      </w:r>
      <w:r w:rsidR="00A24368" w:rsidRPr="00EF7112">
        <w:rPr>
          <w:lang w:val="en-AU"/>
        </w:rPr>
        <w:t xml:space="preserve"> </w:t>
      </w:r>
      <w:r w:rsidRPr="00EF7112">
        <w:rPr>
          <w:lang w:val="en-AU"/>
        </w:rPr>
        <w:t>One-hot encoding is necessary in this case because it preserves the multi-label relationships between genres, which would be lost if we used label encoding. Label encoding would assign a single number to each unique genre combination, misrepresenting the individual genres and their importance. In contrast, one-hot encoding gives each genre its own binary feature, ensuring that the model can capture these complex content-based relationships accurately.</w:t>
      </w:r>
    </w:p>
    <w:p w14:paraId="2169B61C" w14:textId="376AF51B" w:rsidR="007108E3" w:rsidRPr="00EF7112" w:rsidRDefault="007108E3" w:rsidP="00EF7112">
      <w:pPr>
        <w:pStyle w:val="ListParagraph"/>
        <w:numPr>
          <w:ilvl w:val="0"/>
          <w:numId w:val="296"/>
        </w:numPr>
        <w:rPr>
          <w:lang w:val="en-AU"/>
        </w:rPr>
      </w:pPr>
      <w:r w:rsidRPr="00EF7112">
        <w:rPr>
          <w:lang w:val="en-AU"/>
        </w:rPr>
        <w:t xml:space="preserve">The one-hot encoding was achieved by </w:t>
      </w:r>
      <w:r w:rsidR="00E75D03" w:rsidRPr="00EF7112">
        <w:rPr>
          <w:lang w:val="en-AU"/>
        </w:rPr>
        <w:t xml:space="preserve">first </w:t>
      </w:r>
      <w:r w:rsidR="00241F4B" w:rsidRPr="00EF7112">
        <w:rPr>
          <w:lang w:val="en-AU"/>
        </w:rPr>
        <w:t xml:space="preserve">splitting each string in the Genres </w:t>
      </w:r>
      <w:r w:rsidR="0098337B" w:rsidRPr="00EF7112">
        <w:rPr>
          <w:lang w:val="en-AU"/>
        </w:rPr>
        <w:t>column</w:t>
      </w:r>
      <w:r w:rsidR="00241F4B" w:rsidRPr="00EF7112">
        <w:rPr>
          <w:lang w:val="en-AU"/>
        </w:rPr>
        <w:t xml:space="preserve"> into a list of genres using the </w:t>
      </w:r>
      <w:r w:rsidR="001D19C4" w:rsidRPr="00EF7112">
        <w:rPr>
          <w:lang w:val="en-AU"/>
        </w:rPr>
        <w:t>apply</w:t>
      </w:r>
      <w:r w:rsidR="00241F4B" w:rsidRPr="00EF7112">
        <w:rPr>
          <w:lang w:val="en-AU"/>
        </w:rPr>
        <w:t xml:space="preserve"> function</w:t>
      </w:r>
      <w:r w:rsidR="00161203" w:rsidRPr="00EF7112">
        <w:rPr>
          <w:lang w:val="en-AU"/>
        </w:rPr>
        <w:t xml:space="preserve"> along with a lambda function</w:t>
      </w:r>
      <w:r w:rsidR="00241F4B" w:rsidRPr="00EF7112">
        <w:rPr>
          <w:lang w:val="en-AU"/>
        </w:rPr>
        <w:t xml:space="preserve">. </w:t>
      </w:r>
      <w:r w:rsidR="00B72AE3" w:rsidRPr="00EF7112">
        <w:rPr>
          <w:lang w:val="en-AU"/>
        </w:rPr>
        <w:t>Follow</w:t>
      </w:r>
      <w:r w:rsidR="007C735F" w:rsidRPr="00EF7112">
        <w:rPr>
          <w:lang w:val="en-AU"/>
        </w:rPr>
        <w:t>ed</w:t>
      </w:r>
      <w:r w:rsidR="00B72AE3" w:rsidRPr="00EF7112">
        <w:rPr>
          <w:lang w:val="en-AU"/>
        </w:rPr>
        <w:t xml:space="preserve"> up by </w:t>
      </w:r>
      <w:r w:rsidR="00D84100" w:rsidRPr="00EF7112">
        <w:rPr>
          <w:lang w:val="en-AU"/>
        </w:rPr>
        <w:t xml:space="preserve">initializing the </w:t>
      </w:r>
      <w:proofErr w:type="spellStart"/>
      <w:r w:rsidR="00D84100" w:rsidRPr="00EF7112">
        <w:rPr>
          <w:lang w:val="en-AU"/>
        </w:rPr>
        <w:t>MultiLabelBinarizer</w:t>
      </w:r>
      <w:proofErr w:type="spellEnd"/>
      <w:r w:rsidR="00D84100" w:rsidRPr="00EF7112">
        <w:rPr>
          <w:lang w:val="en-AU"/>
        </w:rPr>
        <w:t xml:space="preserve"> – a tool from the </w:t>
      </w:r>
      <w:proofErr w:type="spellStart"/>
      <w:r w:rsidR="00D84100" w:rsidRPr="00EF7112">
        <w:rPr>
          <w:lang w:val="en-AU"/>
        </w:rPr>
        <w:t>sklearn</w:t>
      </w:r>
      <w:proofErr w:type="spellEnd"/>
      <w:r w:rsidR="00D84100" w:rsidRPr="00EF7112">
        <w:rPr>
          <w:lang w:val="en-AU"/>
        </w:rPr>
        <w:t xml:space="preserve"> pre-processing package. </w:t>
      </w:r>
      <w:r w:rsidR="00AD5620" w:rsidRPr="00EF7112">
        <w:rPr>
          <w:lang w:val="en-AU"/>
        </w:rPr>
        <w:t xml:space="preserve">Then, </w:t>
      </w:r>
      <w:r w:rsidR="003E029D" w:rsidRPr="00EF7112">
        <w:rPr>
          <w:lang w:val="en-AU"/>
        </w:rPr>
        <w:t>t</w:t>
      </w:r>
      <w:r w:rsidR="003E029D" w:rsidRPr="00EF7112">
        <w:rPr>
          <w:lang w:val="en-AU"/>
        </w:rPr>
        <w:t xml:space="preserve">he </w:t>
      </w:r>
      <w:proofErr w:type="spellStart"/>
      <w:r w:rsidR="003E029D" w:rsidRPr="00EF7112">
        <w:rPr>
          <w:lang w:val="en-AU"/>
        </w:rPr>
        <w:t>fit_</w:t>
      </w:r>
      <w:proofErr w:type="gramStart"/>
      <w:r w:rsidR="003E029D" w:rsidRPr="00EF7112">
        <w:rPr>
          <w:lang w:val="en-AU"/>
        </w:rPr>
        <w:t>transform</w:t>
      </w:r>
      <w:proofErr w:type="spellEnd"/>
      <w:r w:rsidR="003E029D" w:rsidRPr="00EF7112">
        <w:rPr>
          <w:lang w:val="en-AU"/>
        </w:rPr>
        <w:t>(</w:t>
      </w:r>
      <w:proofErr w:type="gramEnd"/>
      <w:r w:rsidR="003E029D" w:rsidRPr="00EF7112">
        <w:rPr>
          <w:lang w:val="en-AU"/>
        </w:rPr>
        <w:t xml:space="preserve">) method was then applied to the Genres column. The </w:t>
      </w:r>
      <w:proofErr w:type="gramStart"/>
      <w:r w:rsidR="003E029D" w:rsidRPr="00EF7112">
        <w:rPr>
          <w:lang w:val="en-AU"/>
        </w:rPr>
        <w:t>fit(</w:t>
      </w:r>
      <w:proofErr w:type="gramEnd"/>
      <w:r w:rsidR="003E029D" w:rsidRPr="00EF7112">
        <w:rPr>
          <w:lang w:val="en-AU"/>
        </w:rPr>
        <w:t xml:space="preserve">) part learns all the unique genre classes across the dataset, storing these unique values in the </w:t>
      </w:r>
      <w:proofErr w:type="spellStart"/>
      <w:r w:rsidR="003E029D" w:rsidRPr="00EF7112">
        <w:rPr>
          <w:lang w:val="en-AU"/>
        </w:rPr>
        <w:t>mlb.classes</w:t>
      </w:r>
      <w:proofErr w:type="spellEnd"/>
      <w:r w:rsidR="003E029D" w:rsidRPr="00EF7112">
        <w:rPr>
          <w:lang w:val="en-AU"/>
        </w:rPr>
        <w:t xml:space="preserve">_ </w:t>
      </w:r>
      <w:r w:rsidR="00B5173B" w:rsidRPr="00992C70">
        <w:t xml:space="preserve">attribute. </w:t>
      </w:r>
      <w:r w:rsidR="00B5173B" w:rsidRPr="00EF7112">
        <w:rPr>
          <w:lang w:val="en-AU"/>
        </w:rPr>
        <w:t xml:space="preserve">The </w:t>
      </w:r>
      <w:proofErr w:type="gramStart"/>
      <w:r w:rsidR="00B5173B" w:rsidRPr="00EF7112">
        <w:rPr>
          <w:lang w:val="en-AU"/>
        </w:rPr>
        <w:t>transform(</w:t>
      </w:r>
      <w:proofErr w:type="gramEnd"/>
      <w:r w:rsidR="00B5173B" w:rsidRPr="00EF7112">
        <w:rPr>
          <w:lang w:val="en-AU"/>
        </w:rPr>
        <w:t>) part converts each movie’s genre data into a binary array</w:t>
      </w:r>
      <w:r w:rsidR="00D136E1" w:rsidRPr="00992C70">
        <w:t xml:space="preserve">, </w:t>
      </w:r>
      <w:r w:rsidR="00D136E1" w:rsidRPr="00EF7112">
        <w:rPr>
          <w:lang w:val="en-AU"/>
        </w:rPr>
        <w:t>where each column corresponds to a genre, and each movie has a 1 if it belongs to that genre and 0 otherwise</w:t>
      </w:r>
      <w:r w:rsidR="00D136E1" w:rsidRPr="00992C70">
        <w:t>.</w:t>
      </w:r>
      <w:r w:rsidR="00BC3D8E" w:rsidRPr="00992C70">
        <w:t xml:space="preserve"> Finally, we </w:t>
      </w:r>
      <w:r w:rsidR="005B39FF" w:rsidRPr="00992C70">
        <w:t xml:space="preserve">utilize the </w:t>
      </w:r>
      <w:proofErr w:type="gramStart"/>
      <w:r w:rsidR="005B39FF" w:rsidRPr="00992C70">
        <w:t>drop(</w:t>
      </w:r>
      <w:proofErr w:type="gramEnd"/>
      <w:r w:rsidR="005B39FF" w:rsidRPr="00992C70">
        <w:t xml:space="preserve">) method to </w:t>
      </w:r>
      <w:r w:rsidR="00BC3D8E" w:rsidRPr="00992C70">
        <w:t>remove the Genres column</w:t>
      </w:r>
      <w:r w:rsidR="003B3078" w:rsidRPr="00992C70">
        <w:t xml:space="preserve"> as it’s no longer needed</w:t>
      </w:r>
      <w:r w:rsidR="00BC3D8E" w:rsidRPr="00992C70">
        <w:t xml:space="preserve"> </w:t>
      </w:r>
      <w:r w:rsidR="00051063" w:rsidRPr="00992C70">
        <w:t>due to its</w:t>
      </w:r>
      <w:r w:rsidR="005B39FF" w:rsidRPr="00992C70">
        <w:t xml:space="preserve"> redundancy.</w:t>
      </w:r>
      <w:r w:rsidR="005B39FF" w:rsidRPr="00EF7112">
        <w:rPr>
          <w:lang w:val="en-AU"/>
        </w:rPr>
        <w:t xml:space="preserve"> </w:t>
      </w:r>
    </w:p>
    <w:p w14:paraId="7DBB6DFE" w14:textId="689CF6B9" w:rsidR="00F7383F" w:rsidRDefault="00A91B8B" w:rsidP="0076354A">
      <w:r w:rsidRPr="00A91B8B">
        <w:t>Ultimately, this encoding process was essential so our recommender system models can interpret the categorical features correctly and process them as distinct entities, enabling the model to learn meaningful relationships and patterns from the data</w:t>
      </w:r>
      <w:r w:rsidR="00BC5AB8">
        <w:t>.</w:t>
      </w:r>
    </w:p>
    <w:p w14:paraId="466506E8" w14:textId="77777777" w:rsidR="00636FED" w:rsidRDefault="00636FED" w:rsidP="0076354A"/>
    <w:p w14:paraId="7E25CC07" w14:textId="216E8DD0" w:rsidR="00F83F84" w:rsidRDefault="000B1C11" w:rsidP="0076354A">
      <w:r w:rsidRPr="000B1C11">
        <w:drawing>
          <wp:inline distT="0" distB="0" distL="0" distR="0" wp14:anchorId="29432D2B" wp14:editId="5F4873E4">
            <wp:extent cx="5115639" cy="485843"/>
            <wp:effectExtent l="0" t="0" r="0" b="9525"/>
            <wp:docPr id="377844406"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44406" name="Picture 1" descr="A white card with black text&#10;&#10;Description automatically generated"/>
                    <pic:cNvPicPr/>
                  </pic:nvPicPr>
                  <pic:blipFill>
                    <a:blip r:embed="rId20"/>
                    <a:stretch>
                      <a:fillRect/>
                    </a:stretch>
                  </pic:blipFill>
                  <pic:spPr>
                    <a:xfrm>
                      <a:off x="0" y="0"/>
                      <a:ext cx="5115639" cy="485843"/>
                    </a:xfrm>
                    <a:prstGeom prst="rect">
                      <a:avLst/>
                    </a:prstGeom>
                  </pic:spPr>
                </pic:pic>
              </a:graphicData>
            </a:graphic>
          </wp:inline>
        </w:drawing>
      </w:r>
    </w:p>
    <w:p w14:paraId="4BA3BDAD" w14:textId="2D25D594" w:rsidR="007F7877" w:rsidRPr="007F7877" w:rsidRDefault="00CD5E04" w:rsidP="00B522AB">
      <w:r>
        <w:t>W</w:t>
      </w:r>
      <w:r w:rsidR="00C216A7" w:rsidRPr="00C216A7">
        <w:t xml:space="preserve">e split our data into train and test sets by using the </w:t>
      </w:r>
      <w:proofErr w:type="spellStart"/>
      <w:r w:rsidR="00C216A7" w:rsidRPr="00C216A7">
        <w:t>train_test_</w:t>
      </w:r>
      <w:proofErr w:type="gramStart"/>
      <w:r w:rsidR="00C216A7" w:rsidRPr="00C216A7">
        <w:t>split</w:t>
      </w:r>
      <w:proofErr w:type="spellEnd"/>
      <w:r w:rsidR="00C216A7" w:rsidRPr="00C216A7">
        <w:t>(</w:t>
      </w:r>
      <w:proofErr w:type="gramEnd"/>
      <w:r w:rsidR="00C216A7" w:rsidRPr="00C216A7">
        <w:t xml:space="preserve">) method from </w:t>
      </w:r>
      <w:proofErr w:type="spellStart"/>
      <w:r w:rsidR="00C216A7" w:rsidRPr="00C216A7">
        <w:t>sklearn</w:t>
      </w:r>
      <w:proofErr w:type="spellEnd"/>
      <w:r w:rsidR="00C216A7" w:rsidRPr="00C216A7">
        <w:t xml:space="preserve">. </w:t>
      </w:r>
      <w:r w:rsidR="00B522AB">
        <w:t xml:space="preserve">The method splits the data into </w:t>
      </w:r>
      <w:proofErr w:type="spellStart"/>
      <w:r w:rsidR="00B522AB">
        <w:t>train_data</w:t>
      </w:r>
      <w:proofErr w:type="spellEnd"/>
      <w:r w:rsidR="00B522AB">
        <w:t xml:space="preserve"> (80%) and </w:t>
      </w:r>
      <w:proofErr w:type="spellStart"/>
      <w:r w:rsidR="00B522AB">
        <w:t>test_data</w:t>
      </w:r>
      <w:proofErr w:type="spellEnd"/>
      <w:r w:rsidR="00B522AB">
        <w:t xml:space="preserve"> (20%). The </w:t>
      </w:r>
      <w:proofErr w:type="spellStart"/>
      <w:r w:rsidR="00B522AB">
        <w:t>train_data</w:t>
      </w:r>
      <w:proofErr w:type="spellEnd"/>
      <w:r w:rsidR="00B522AB">
        <w:t xml:space="preserve"> will be used to train our recommendation</w:t>
      </w:r>
      <w:r w:rsidR="007B4D24">
        <w:t xml:space="preserve"> system</w:t>
      </w:r>
      <w:r w:rsidR="00B522AB">
        <w:t xml:space="preserve"> model</w:t>
      </w:r>
      <w:r w:rsidR="007B4D24">
        <w:t>s</w:t>
      </w:r>
      <w:r w:rsidR="00B522AB">
        <w:t xml:space="preserve">, while the </w:t>
      </w:r>
      <w:proofErr w:type="spellStart"/>
      <w:r w:rsidR="00B522AB">
        <w:t>test_data</w:t>
      </w:r>
      <w:proofErr w:type="spellEnd"/>
      <w:r w:rsidR="00B522AB">
        <w:t xml:space="preserve"> is </w:t>
      </w:r>
      <w:r w:rsidR="00741BFC">
        <w:t>used</w:t>
      </w:r>
      <w:r w:rsidR="00B522AB">
        <w:t xml:space="preserve"> to evaluate the models performance.</w:t>
      </w:r>
      <w:r w:rsidR="00104052">
        <w:t xml:space="preserve"> </w:t>
      </w:r>
      <w:r w:rsidR="00B522AB">
        <w:t>In</w:t>
      </w:r>
      <w:r w:rsidR="00AE4C49">
        <w:t xml:space="preserve"> our</w:t>
      </w:r>
      <w:r w:rsidR="00B522AB">
        <w:t xml:space="preserve"> recommendation system</w:t>
      </w:r>
      <w:r w:rsidR="00AE4C49">
        <w:t xml:space="preserve"> models</w:t>
      </w:r>
      <w:r w:rsidR="00B522AB">
        <w:t xml:space="preserve">, the entire dataset represents user-item interactions, where each interaction involves a UserID, </w:t>
      </w:r>
      <w:proofErr w:type="spellStart"/>
      <w:r w:rsidR="00B522AB">
        <w:t>MovieID</w:t>
      </w:r>
      <w:proofErr w:type="spellEnd"/>
      <w:r w:rsidR="00B522AB">
        <w:t>, and Rating (along with other possible features like genres). The goal of the model is to predict how users will rate movies they haven’t seen, based on their historical ratings and interactions with other movies.</w:t>
      </w:r>
      <w:r w:rsidR="00202281">
        <w:t xml:space="preserve"> </w:t>
      </w:r>
      <w:r w:rsidR="00B522AB">
        <w:t>During training, the model learns from the user-movie interactions in the training set. It captures latent patterns and relationships between users and movies, such as user preferences and movie characteristics. This allows the model to understand the underlying factors that drive user behavior and helps it predict future interactions.</w:t>
      </w:r>
      <w:r w:rsidR="0023053E">
        <w:t xml:space="preserve"> </w:t>
      </w:r>
      <w:r w:rsidR="00B522AB">
        <w:t xml:space="preserve">Once the model is trained, we assess its performance on the </w:t>
      </w:r>
      <w:r w:rsidR="00B522AB">
        <w:lastRenderedPageBreak/>
        <w:t>test set, which contains unseen user-movie interactions. This split ensures that we can evaluate the model’s ability to generalize and make accurate recommendations for movies that users have not previously rated. By comparing the predicted ratings with the actual ratings in the test set, we can measure the model’s effectiveness in recommending movies to users.</w:t>
      </w:r>
      <w:r w:rsidR="00D523EE">
        <w:t xml:space="preserve"> </w:t>
      </w:r>
    </w:p>
    <w:p w14:paraId="2C76D42A" w14:textId="77777777" w:rsidR="00C9191A" w:rsidRDefault="00C9191A" w:rsidP="0055602F"/>
    <w:p w14:paraId="53EAEE46" w14:textId="277DD378" w:rsidR="00E02E39" w:rsidRDefault="00E02E39" w:rsidP="00E02E39">
      <w:pPr>
        <w:rPr>
          <w:lang w:val="en-AU"/>
        </w:rPr>
      </w:pPr>
      <w:r w:rsidRPr="00E02E39">
        <w:rPr>
          <w:lang w:val="en-AU"/>
        </w:rPr>
        <w:t>I</w:t>
      </w:r>
      <w:r w:rsidRPr="00E02E39">
        <w:rPr>
          <w:lang w:val="en-AU"/>
        </w:rPr>
        <w:t xml:space="preserve">n order to accommodate the different input requirements for </w:t>
      </w:r>
      <w:r w:rsidR="003041C6">
        <w:rPr>
          <w:lang w:val="en-AU"/>
        </w:rPr>
        <w:t>our recommendation system</w:t>
      </w:r>
      <w:r w:rsidRPr="00E02E39">
        <w:rPr>
          <w:lang w:val="en-AU"/>
        </w:rPr>
        <w:t xml:space="preserve"> models, we need to</w:t>
      </w:r>
      <w:r w:rsidR="002E039F">
        <w:rPr>
          <w:lang w:val="en-AU"/>
        </w:rPr>
        <w:t xml:space="preserve"> further refine </w:t>
      </w:r>
      <w:r w:rsidRPr="00E02E39">
        <w:rPr>
          <w:lang w:val="en-AU"/>
        </w:rPr>
        <w:t>how we split the data into train and test sets for each type of model</w:t>
      </w:r>
      <w:r w:rsidR="001E58BF">
        <w:rPr>
          <w:lang w:val="en-AU"/>
        </w:rPr>
        <w:t>:</w:t>
      </w:r>
    </w:p>
    <w:p w14:paraId="245A59D6" w14:textId="7A8B7358" w:rsidR="00BF1E73" w:rsidRDefault="00E44440" w:rsidP="00E02E39">
      <w:pPr>
        <w:rPr>
          <w:lang w:val="en-AU"/>
        </w:rPr>
      </w:pPr>
      <w:r w:rsidRPr="00E44440">
        <w:rPr>
          <w:lang w:val="en-AU"/>
        </w:rPr>
        <w:drawing>
          <wp:inline distT="0" distB="0" distL="0" distR="0" wp14:anchorId="52D4E710" wp14:editId="7587AD6A">
            <wp:extent cx="5486400" cy="1019175"/>
            <wp:effectExtent l="0" t="0" r="0" b="9525"/>
            <wp:docPr id="7107221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2128" name="Picture 1" descr="A screen shot of a computer code&#10;&#10;Description automatically generated"/>
                    <pic:cNvPicPr/>
                  </pic:nvPicPr>
                  <pic:blipFill>
                    <a:blip r:embed="rId21"/>
                    <a:stretch>
                      <a:fillRect/>
                    </a:stretch>
                  </pic:blipFill>
                  <pic:spPr>
                    <a:xfrm>
                      <a:off x="0" y="0"/>
                      <a:ext cx="5486400" cy="1019175"/>
                    </a:xfrm>
                    <a:prstGeom prst="rect">
                      <a:avLst/>
                    </a:prstGeom>
                  </pic:spPr>
                </pic:pic>
              </a:graphicData>
            </a:graphic>
          </wp:inline>
        </w:drawing>
      </w:r>
    </w:p>
    <w:p w14:paraId="0F222F89" w14:textId="67E09777" w:rsidR="00FC466C" w:rsidRDefault="005829B9" w:rsidP="00F305A1">
      <w:pPr>
        <w:pStyle w:val="ListParagraph"/>
        <w:numPr>
          <w:ilvl w:val="0"/>
          <w:numId w:val="289"/>
        </w:numPr>
        <w:rPr>
          <w:lang w:val="en-AU"/>
        </w:rPr>
      </w:pPr>
      <w:r w:rsidRPr="00F305A1">
        <w:rPr>
          <w:lang w:val="en-AU"/>
        </w:rPr>
        <w:t xml:space="preserve">The </w:t>
      </w:r>
      <w:r w:rsidR="00D621A3" w:rsidRPr="00F305A1">
        <w:rPr>
          <w:lang w:val="en-AU"/>
        </w:rPr>
        <w:t>Collaborative Filtering</w:t>
      </w:r>
      <w:r w:rsidRPr="00F305A1">
        <w:rPr>
          <w:lang w:val="en-AU"/>
        </w:rPr>
        <w:t xml:space="preserve"> recommendation system</w:t>
      </w:r>
      <w:r w:rsidR="00D621A3" w:rsidRPr="00F305A1">
        <w:rPr>
          <w:lang w:val="en-AU"/>
        </w:rPr>
        <w:t xml:space="preserve"> models </w:t>
      </w:r>
      <w:r w:rsidRPr="00F305A1">
        <w:rPr>
          <w:lang w:val="en-AU"/>
        </w:rPr>
        <w:t>(</w:t>
      </w:r>
      <w:r w:rsidR="00D621A3" w:rsidRPr="00F305A1">
        <w:rPr>
          <w:lang w:val="en-AU"/>
        </w:rPr>
        <w:t>Neural Collaborative Filtering</w:t>
      </w:r>
      <w:r w:rsidRPr="00F305A1">
        <w:rPr>
          <w:lang w:val="en-AU"/>
        </w:rPr>
        <w:t xml:space="preserve"> </w:t>
      </w:r>
      <w:r w:rsidR="00D621A3" w:rsidRPr="00F305A1">
        <w:rPr>
          <w:lang w:val="en-AU"/>
        </w:rPr>
        <w:t>and Matrix Factorization</w:t>
      </w:r>
      <w:r w:rsidRPr="00F305A1">
        <w:rPr>
          <w:lang w:val="en-AU"/>
        </w:rPr>
        <w:t>)</w:t>
      </w:r>
      <w:r w:rsidR="00D621A3" w:rsidRPr="00F305A1">
        <w:rPr>
          <w:lang w:val="en-AU"/>
        </w:rPr>
        <w:t xml:space="preserve">, rely exclusively on user-item interaction data. </w:t>
      </w:r>
      <w:r w:rsidR="00244E4C" w:rsidRPr="00F305A1">
        <w:rPr>
          <w:lang w:val="en-AU"/>
        </w:rPr>
        <w:t>T</w:t>
      </w:r>
      <w:r w:rsidR="00244E4C" w:rsidRPr="00F305A1">
        <w:rPr>
          <w:lang w:val="en-AU"/>
        </w:rPr>
        <w:t>he model</w:t>
      </w:r>
      <w:r w:rsidR="009F2D10" w:rsidRPr="00F305A1">
        <w:rPr>
          <w:lang w:val="en-AU"/>
        </w:rPr>
        <w:t>s</w:t>
      </w:r>
      <w:r w:rsidR="00244E4C" w:rsidRPr="00F305A1">
        <w:rPr>
          <w:lang w:val="en-AU"/>
        </w:rPr>
        <w:t xml:space="preserve"> assume that the latent preferences of a user and the latent characteristics of a movie can be inferred purely from the user’s interactions with items (their historical ratings).</w:t>
      </w:r>
      <w:r w:rsidR="009F2D10" w:rsidRPr="00F305A1">
        <w:rPr>
          <w:lang w:val="en-AU"/>
        </w:rPr>
        <w:t xml:space="preserve"> </w:t>
      </w:r>
      <w:r w:rsidR="009F2D10" w:rsidRPr="00F305A1">
        <w:rPr>
          <w:lang w:val="en-AU"/>
        </w:rPr>
        <w:t xml:space="preserve">For this reason, we only need to provide </w:t>
      </w:r>
      <w:proofErr w:type="spellStart"/>
      <w:r w:rsidR="009F2D10" w:rsidRPr="00F305A1">
        <w:rPr>
          <w:lang w:val="en-AU"/>
        </w:rPr>
        <w:t>UserID</w:t>
      </w:r>
      <w:proofErr w:type="spellEnd"/>
      <w:r w:rsidR="009F2D10" w:rsidRPr="00F305A1">
        <w:rPr>
          <w:lang w:val="en-AU"/>
        </w:rPr>
        <w:t xml:space="preserve"> and </w:t>
      </w:r>
      <w:proofErr w:type="spellStart"/>
      <w:r w:rsidR="009F2D10" w:rsidRPr="00F305A1">
        <w:rPr>
          <w:lang w:val="en-AU"/>
        </w:rPr>
        <w:t>MovieID</w:t>
      </w:r>
      <w:proofErr w:type="spellEnd"/>
      <w:r w:rsidR="009F2D10" w:rsidRPr="00F305A1">
        <w:rPr>
          <w:lang w:val="en-AU"/>
        </w:rPr>
        <w:t xml:space="preserve"> as the input features, and the model will learn latent representations (embeddings) for users and movies. This allows the model</w:t>
      </w:r>
      <w:r w:rsidR="009E4B53">
        <w:rPr>
          <w:lang w:val="en-AU"/>
        </w:rPr>
        <w:t>s</w:t>
      </w:r>
      <w:r w:rsidR="009F2D10" w:rsidRPr="00F305A1">
        <w:rPr>
          <w:lang w:val="en-AU"/>
        </w:rPr>
        <w:t xml:space="preserve"> to predict how a user will rate a movie based on patterns it has learned from other users and movies. Ratings are the target feature the model</w:t>
      </w:r>
      <w:r w:rsidR="002F0DC2" w:rsidRPr="00F305A1">
        <w:rPr>
          <w:lang w:val="en-AU"/>
        </w:rPr>
        <w:t>s</w:t>
      </w:r>
      <w:r w:rsidR="009F2D10" w:rsidRPr="00F305A1">
        <w:rPr>
          <w:lang w:val="en-AU"/>
        </w:rPr>
        <w:t xml:space="preserve"> </w:t>
      </w:r>
      <w:r w:rsidR="002F0DC2" w:rsidRPr="00F305A1">
        <w:rPr>
          <w:lang w:val="en-AU"/>
        </w:rPr>
        <w:t>are</w:t>
      </w:r>
      <w:r w:rsidR="009F2D10" w:rsidRPr="00F305A1">
        <w:rPr>
          <w:lang w:val="en-AU"/>
        </w:rPr>
        <w:t xml:space="preserve"> trying to predict based on the input features.</w:t>
      </w:r>
      <w:r w:rsidR="00C44EF4" w:rsidRPr="00F305A1">
        <w:rPr>
          <w:lang w:val="en-AU"/>
        </w:rPr>
        <w:t xml:space="preserve"> </w:t>
      </w:r>
      <w:r w:rsidR="00C44EF4" w:rsidRPr="00F305A1">
        <w:rPr>
          <w:lang w:val="en-AU"/>
        </w:rPr>
        <w:t>Since collaborative filtering models operate purely on user-item interaction data, there’s no need to include additional features when preparing the inputs for these models.</w:t>
      </w:r>
    </w:p>
    <w:p w14:paraId="50FF6575" w14:textId="77777777" w:rsidR="00F305A1" w:rsidRDefault="00F305A1" w:rsidP="00F305A1">
      <w:pPr>
        <w:pStyle w:val="ListParagraph"/>
        <w:rPr>
          <w:lang w:val="en-AU"/>
        </w:rPr>
      </w:pPr>
    </w:p>
    <w:p w14:paraId="3B57ADB7" w14:textId="44C2BE8B" w:rsidR="00ED6905" w:rsidRPr="00275E96" w:rsidRDefault="0033640D" w:rsidP="00C42F9B">
      <w:pPr>
        <w:pStyle w:val="ListParagraph"/>
        <w:numPr>
          <w:ilvl w:val="0"/>
          <w:numId w:val="289"/>
        </w:numPr>
        <w:rPr>
          <w:lang w:val="en-AU"/>
        </w:rPr>
      </w:pPr>
      <w:r w:rsidRPr="00275E96">
        <w:rPr>
          <w:lang w:val="en-AU"/>
        </w:rPr>
        <w:t xml:space="preserve">To achieve the data split for the Collaborative Filtering models (Neural Collaborative Filtering and Matrix Factorization), </w:t>
      </w:r>
      <w:r w:rsidR="00C42F9B" w:rsidRPr="00275E96">
        <w:t xml:space="preserve">we first extract the UserID and </w:t>
      </w:r>
      <w:proofErr w:type="spellStart"/>
      <w:r w:rsidR="00C42F9B" w:rsidRPr="00275E96">
        <w:t>MovieID</w:t>
      </w:r>
      <w:proofErr w:type="spellEnd"/>
      <w:r w:rsidR="00C42F9B" w:rsidRPr="00275E96">
        <w:t xml:space="preserve"> columns from the </w:t>
      </w:r>
      <w:proofErr w:type="spellStart"/>
      <w:r w:rsidR="00C42F9B" w:rsidRPr="00275E96">
        <w:t>train_data</w:t>
      </w:r>
      <w:proofErr w:type="spellEnd"/>
      <w:r w:rsidR="00C42F9B" w:rsidRPr="00275E96">
        <w:t xml:space="preserve"> to form </w:t>
      </w:r>
      <w:proofErr w:type="spellStart"/>
      <w:r w:rsidR="00C42F9B" w:rsidRPr="00275E96">
        <w:t>X_train</w:t>
      </w:r>
      <w:proofErr w:type="spellEnd"/>
      <w:r w:rsidR="00C42F9B" w:rsidRPr="00275E96">
        <w:t xml:space="preserve">, which will serve as the input features during training. Then, we extract the Rating column from </w:t>
      </w:r>
      <w:proofErr w:type="spellStart"/>
      <w:r w:rsidR="00C42F9B" w:rsidRPr="00275E96">
        <w:t>train_data</w:t>
      </w:r>
      <w:proofErr w:type="spellEnd"/>
      <w:r w:rsidR="00C42F9B" w:rsidRPr="00275E96">
        <w:t xml:space="preserve"> to create </w:t>
      </w:r>
      <w:proofErr w:type="spellStart"/>
      <w:r w:rsidR="00C42F9B" w:rsidRPr="00275E96">
        <w:t>y_train</w:t>
      </w:r>
      <w:proofErr w:type="spellEnd"/>
      <w:r w:rsidR="00C42F9B" w:rsidRPr="00275E96">
        <w:t xml:space="preserve">, which holds the target ratings for the model to predict. Similarly, we extract UserID and </w:t>
      </w:r>
      <w:proofErr w:type="spellStart"/>
      <w:r w:rsidR="00C42F9B" w:rsidRPr="00275E96">
        <w:t>MovieID</w:t>
      </w:r>
      <w:proofErr w:type="spellEnd"/>
      <w:r w:rsidR="00C42F9B" w:rsidRPr="00275E96">
        <w:t xml:space="preserve"> from </w:t>
      </w:r>
      <w:proofErr w:type="spellStart"/>
      <w:r w:rsidR="00C42F9B" w:rsidRPr="00275E96">
        <w:t>test_data</w:t>
      </w:r>
      <w:proofErr w:type="spellEnd"/>
      <w:r w:rsidR="00C42F9B" w:rsidRPr="00275E96">
        <w:t xml:space="preserve"> to form </w:t>
      </w:r>
      <w:proofErr w:type="spellStart"/>
      <w:r w:rsidR="00C42F9B" w:rsidRPr="00275E96">
        <w:t>X_test</w:t>
      </w:r>
      <w:proofErr w:type="spellEnd"/>
      <w:r w:rsidR="00C42F9B" w:rsidRPr="00275E96">
        <w:t xml:space="preserve"> for testing, and the Rating column from </w:t>
      </w:r>
      <w:proofErr w:type="spellStart"/>
      <w:r w:rsidR="00C42F9B" w:rsidRPr="00275E96">
        <w:t>test_data</w:t>
      </w:r>
      <w:proofErr w:type="spellEnd"/>
      <w:r w:rsidR="00C42F9B" w:rsidRPr="00275E96">
        <w:t xml:space="preserve"> to create </w:t>
      </w:r>
      <w:proofErr w:type="spellStart"/>
      <w:r w:rsidR="00C42F9B" w:rsidRPr="00275E96">
        <w:t>y_test</w:t>
      </w:r>
      <w:proofErr w:type="spellEnd"/>
      <w:r w:rsidR="00C42F9B" w:rsidRPr="00275E96">
        <w:t>, which will be used to evaluate the model's performance. This splits the data into inputs (user-item interactions) and the target (ratings) for both training and testing.</w:t>
      </w:r>
    </w:p>
    <w:p w14:paraId="4CD4887A" w14:textId="77777777" w:rsidR="00F305A1" w:rsidRDefault="00F305A1" w:rsidP="00496572">
      <w:pPr>
        <w:rPr>
          <w:lang w:val="en-AU"/>
        </w:rPr>
      </w:pPr>
    </w:p>
    <w:p w14:paraId="77244E5B" w14:textId="77777777" w:rsidR="003276C4" w:rsidRPr="00E02E39" w:rsidRDefault="003276C4" w:rsidP="00E02E39">
      <w:pPr>
        <w:rPr>
          <w:lang w:val="en-AU"/>
        </w:rPr>
      </w:pPr>
    </w:p>
    <w:p w14:paraId="672A2D7E" w14:textId="46DEEC13" w:rsidR="00E44440" w:rsidRDefault="00016324" w:rsidP="0055602F">
      <w:r w:rsidRPr="00016324">
        <w:lastRenderedPageBreak/>
        <w:drawing>
          <wp:inline distT="0" distB="0" distL="0" distR="0" wp14:anchorId="3F00F4B0" wp14:editId="58898278">
            <wp:extent cx="5486400" cy="1062990"/>
            <wp:effectExtent l="0" t="0" r="0" b="3810"/>
            <wp:docPr id="610679380"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79380" name="Picture 1" descr="A close-up of a screen&#10;&#10;Description automatically generated"/>
                    <pic:cNvPicPr/>
                  </pic:nvPicPr>
                  <pic:blipFill>
                    <a:blip r:embed="rId22"/>
                    <a:stretch>
                      <a:fillRect/>
                    </a:stretch>
                  </pic:blipFill>
                  <pic:spPr>
                    <a:xfrm>
                      <a:off x="0" y="0"/>
                      <a:ext cx="5486400" cy="1062990"/>
                    </a:xfrm>
                    <a:prstGeom prst="rect">
                      <a:avLst/>
                    </a:prstGeom>
                  </pic:spPr>
                </pic:pic>
              </a:graphicData>
            </a:graphic>
          </wp:inline>
        </w:drawing>
      </w:r>
    </w:p>
    <w:p w14:paraId="160AE74A" w14:textId="6CC61BCC" w:rsidR="00ED6905" w:rsidRDefault="00E87BB9" w:rsidP="00ED6905">
      <w:pPr>
        <w:pStyle w:val="ListParagraph"/>
        <w:numPr>
          <w:ilvl w:val="0"/>
          <w:numId w:val="290"/>
        </w:numPr>
      </w:pPr>
      <w:r w:rsidRPr="00E87BB9">
        <w:t>The Hybrid</w:t>
      </w:r>
      <w:r>
        <w:t xml:space="preserve"> </w:t>
      </w:r>
      <w:r w:rsidR="00F26F65">
        <w:t>recommendation</w:t>
      </w:r>
      <w:r>
        <w:t xml:space="preserve"> system</w:t>
      </w:r>
      <w:r w:rsidRPr="00E87BB9">
        <w:t xml:space="preserve"> </w:t>
      </w:r>
      <w:r>
        <w:t>m</w:t>
      </w:r>
      <w:r w:rsidRPr="00E87BB9">
        <w:t xml:space="preserve">odel combines both collaborative filtering and content-based filtering, which means it uses user-item interaction data (like UserID and </w:t>
      </w:r>
      <w:proofErr w:type="spellStart"/>
      <w:r w:rsidRPr="00E87BB9">
        <w:t>MovieID</w:t>
      </w:r>
      <w:proofErr w:type="spellEnd"/>
      <w:r w:rsidRPr="00E87BB9">
        <w:t xml:space="preserve">) alongside additional metadata (such as user demographics and movie genres). For this reason, the train-test split for the hybrid model includes not just UserID and </w:t>
      </w:r>
      <w:proofErr w:type="spellStart"/>
      <w:r w:rsidRPr="00E87BB9">
        <w:t>MovieID</w:t>
      </w:r>
      <w:proofErr w:type="spellEnd"/>
      <w:r w:rsidRPr="00E87BB9">
        <w:t xml:space="preserve">, but also other features such as Gender, Age, Occupation, Zip-code, and the one-hot encoded </w:t>
      </w:r>
      <w:r w:rsidR="001A144C">
        <w:t>G</w:t>
      </w:r>
      <w:r w:rsidRPr="00E87BB9">
        <w:t>enres (e.g., Action, Comedy, Drama, etc.).</w:t>
      </w:r>
      <w:r w:rsidR="003B2B43">
        <w:t xml:space="preserve"> The</w:t>
      </w:r>
      <w:r w:rsidR="00E05674">
        <w:t xml:space="preserve"> </w:t>
      </w:r>
      <w:r w:rsidR="00E05674" w:rsidRPr="00E05674">
        <w:t xml:space="preserve">Hybrid </w:t>
      </w:r>
      <w:r w:rsidR="003B2B43">
        <w:t>model</w:t>
      </w:r>
      <w:r w:rsidR="00E05674" w:rsidRPr="00E05674">
        <w:t xml:space="preserve"> combine</w:t>
      </w:r>
      <w:r w:rsidR="003B2B43">
        <w:t>s</w:t>
      </w:r>
      <w:r w:rsidR="00E05674" w:rsidRPr="00E05674">
        <w:t xml:space="preserve"> the strengths of collaborative filtering (user-item interactions) with content-based filtering (metadata like genres or user demographics</w:t>
      </w:r>
      <w:r w:rsidR="00001E18" w:rsidRPr="00E05674">
        <w:t>). By</w:t>
      </w:r>
      <w:r w:rsidR="00E05674" w:rsidRPr="00E05674">
        <w:t xml:space="preserve"> including additional features like genres and user demographics, the model can make more informed recommendations. These features help the model understand who the user is and what kind of movies the user might prefer, beyond just the user’s interaction history.</w:t>
      </w:r>
      <w:r w:rsidR="00B755C1">
        <w:t xml:space="preserve"> </w:t>
      </w:r>
      <w:r w:rsidR="00001E18" w:rsidRPr="00001E18">
        <w:t>This is particularly useful in situations where there isn’t enough user-item interaction data (the cold-start problem), such as when a user is new to the system or when a movie hasn’t been rated by many users. In these cases, the model can fall back on content-based features like genres to make better recommendations.</w:t>
      </w:r>
      <w:r w:rsidR="00B208C1">
        <w:t xml:space="preserve"> Essentially, since the Hybrid model </w:t>
      </w:r>
      <w:r w:rsidR="00D25D09">
        <w:t>utilizes</w:t>
      </w:r>
      <w:r w:rsidR="005B0F2C">
        <w:t xml:space="preserve"> </w:t>
      </w:r>
      <w:r w:rsidR="00B208C1">
        <w:t xml:space="preserve">both filtering </w:t>
      </w:r>
      <w:r w:rsidR="003F1A46">
        <w:t>techniques,</w:t>
      </w:r>
      <w:r w:rsidR="00B208C1">
        <w:t xml:space="preserve"> we </w:t>
      </w:r>
      <w:r w:rsidR="009D75EE">
        <w:t>use</w:t>
      </w:r>
      <w:r w:rsidR="00B208C1">
        <w:t xml:space="preserve"> additional features</w:t>
      </w:r>
      <w:r w:rsidR="009D75EE">
        <w:t xml:space="preserve"> for </w:t>
      </w:r>
      <w:r w:rsidR="0083676D">
        <w:t>the train and test sets</w:t>
      </w:r>
      <w:r w:rsidR="00B208C1">
        <w:t xml:space="preserve"> to </w:t>
      </w:r>
      <w:r w:rsidR="0023343C">
        <w:t>maximize</w:t>
      </w:r>
      <w:r w:rsidR="00B208C1">
        <w:t xml:space="preserve"> </w:t>
      </w:r>
      <w:r w:rsidR="0023343C">
        <w:t>results</w:t>
      </w:r>
      <w:r w:rsidR="00B208C1">
        <w:t xml:space="preserve">. </w:t>
      </w:r>
    </w:p>
    <w:p w14:paraId="40102C04" w14:textId="77777777" w:rsidR="00ED6905" w:rsidRDefault="00ED6905" w:rsidP="00ED6905">
      <w:pPr>
        <w:pStyle w:val="ListParagraph"/>
      </w:pPr>
    </w:p>
    <w:p w14:paraId="25BD3D89" w14:textId="2DFDF650" w:rsidR="00ED6905" w:rsidRDefault="00BB32B5" w:rsidP="00ED6905">
      <w:pPr>
        <w:pStyle w:val="ListParagraph"/>
        <w:numPr>
          <w:ilvl w:val="0"/>
          <w:numId w:val="290"/>
        </w:numPr>
      </w:pPr>
      <w:r>
        <w:t>To achieve the</w:t>
      </w:r>
      <w:r w:rsidR="00AF05F8" w:rsidRPr="00AF05F8">
        <w:t xml:space="preserve"> Hybrid </w:t>
      </w:r>
      <w:r w:rsidR="00551D50">
        <w:t>m</w:t>
      </w:r>
      <w:r w:rsidR="00AF05F8" w:rsidRPr="00AF05F8">
        <w:t xml:space="preserve">odel data split, we first created a list of the one-hot encoded genre columns using </w:t>
      </w:r>
      <w:proofErr w:type="spellStart"/>
      <w:proofErr w:type="gramStart"/>
      <w:r w:rsidR="00AF05F8" w:rsidRPr="00AF05F8">
        <w:t>mlb.classes</w:t>
      </w:r>
      <w:proofErr w:type="spellEnd"/>
      <w:proofErr w:type="gramEnd"/>
      <w:r w:rsidR="00AF05F8" w:rsidRPr="00AF05F8">
        <w:t xml:space="preserve">_, which contains </w:t>
      </w:r>
      <w:r w:rsidR="005411BE">
        <w:t xml:space="preserve">the </w:t>
      </w:r>
      <w:r w:rsidR="00AF05F8" w:rsidRPr="00AF05F8">
        <w:t xml:space="preserve">binary representations of the various movie genres. These genre columns represent additional movie metadata that will be included in the model alongside other features. Next, we prepared the input features for the Hybrid Model by combining the UserID and </w:t>
      </w:r>
      <w:proofErr w:type="spellStart"/>
      <w:r w:rsidR="00AF05F8" w:rsidRPr="00AF05F8">
        <w:t>MovieID</w:t>
      </w:r>
      <w:proofErr w:type="spellEnd"/>
      <w:r w:rsidR="00AF05F8" w:rsidRPr="00AF05F8">
        <w:t xml:space="preserve"> with relevant user demographic features (Gender, Age, Occupation, Zip-code) and the one-hot encoded genre columns. These features collectively provide the model with both user-item interaction data and additional movie content-based metadata.</w:t>
      </w:r>
      <w:r w:rsidR="002742F3">
        <w:t xml:space="preserve"> </w:t>
      </w:r>
      <w:r w:rsidR="00AF05F8" w:rsidRPr="00AF05F8">
        <w:t>Finally, we split the data into the train and test sets, where the input features (</w:t>
      </w:r>
      <w:proofErr w:type="spellStart"/>
      <w:r w:rsidR="00AF05F8" w:rsidRPr="00AF05F8">
        <w:t>X_train_hybrid</w:t>
      </w:r>
      <w:proofErr w:type="spellEnd"/>
      <w:r w:rsidR="00AF05F8" w:rsidRPr="00AF05F8">
        <w:t xml:space="preserve">, </w:t>
      </w:r>
      <w:proofErr w:type="spellStart"/>
      <w:r w:rsidR="00AF05F8" w:rsidRPr="00AF05F8">
        <w:t>X_test_hybrid</w:t>
      </w:r>
      <w:proofErr w:type="spellEnd"/>
      <w:r w:rsidR="00AF05F8" w:rsidRPr="00AF05F8">
        <w:t>) include all the user, movie, and genre-related features, and the target variable (</w:t>
      </w:r>
      <w:proofErr w:type="spellStart"/>
      <w:r w:rsidR="00AF05F8" w:rsidRPr="00AF05F8">
        <w:t>y_train_hybrid</w:t>
      </w:r>
      <w:proofErr w:type="spellEnd"/>
      <w:r w:rsidR="00AF05F8" w:rsidRPr="00AF05F8">
        <w:t xml:space="preserve">, </w:t>
      </w:r>
      <w:proofErr w:type="spellStart"/>
      <w:r w:rsidR="00AF05F8" w:rsidRPr="00AF05F8">
        <w:t>y_test_hybrid</w:t>
      </w:r>
      <w:proofErr w:type="spellEnd"/>
      <w:r w:rsidR="00AF05F8" w:rsidRPr="00AF05F8">
        <w:t>) is the Rating</w:t>
      </w:r>
      <w:r w:rsidR="00B857EF">
        <w:t xml:space="preserve"> target feature</w:t>
      </w:r>
      <w:r w:rsidR="00AF05F8" w:rsidRPr="00AF05F8">
        <w:t xml:space="preserve"> that the model will predict. This setup allows the Hybrid Model to learn from both collaborative filtering data (user-item interactions) and content-based data (movie metadata and user demographics).</w:t>
      </w:r>
    </w:p>
    <w:p w14:paraId="09A73E82" w14:textId="77777777" w:rsidR="003B0B55" w:rsidRDefault="003B0B55" w:rsidP="003B0B55">
      <w:pPr>
        <w:pStyle w:val="ListParagraph"/>
      </w:pPr>
    </w:p>
    <w:p w14:paraId="35A4ADAB" w14:textId="77777777" w:rsidR="003B0B55" w:rsidRDefault="003B0B55" w:rsidP="003B0B55"/>
    <w:p w14:paraId="39F764F7" w14:textId="18DDC6EE" w:rsidR="003B0B55" w:rsidRDefault="00C93BEE" w:rsidP="003B0B55">
      <w:r>
        <w:lastRenderedPageBreak/>
        <w:t xml:space="preserve">Building and training our </w:t>
      </w:r>
      <w:r w:rsidR="007F1B7B">
        <w:t>recommend</w:t>
      </w:r>
      <w:r w:rsidR="00E43598">
        <w:t>ation</w:t>
      </w:r>
      <w:r w:rsidR="007F1B7B">
        <w:t xml:space="preserve"> </w:t>
      </w:r>
      <w:r>
        <w:t>system models</w:t>
      </w:r>
      <w:r w:rsidR="002C0FB5">
        <w:t xml:space="preserve"> with Keras</w:t>
      </w:r>
      <w:r>
        <w:t>:</w:t>
      </w:r>
    </w:p>
    <w:p w14:paraId="24194F70" w14:textId="121195E0" w:rsidR="0028788C" w:rsidRPr="003F7BAD" w:rsidRDefault="00DF1CC3" w:rsidP="003F7BAD">
      <w:pPr>
        <w:pStyle w:val="ListParagraph"/>
        <w:numPr>
          <w:ilvl w:val="0"/>
          <w:numId w:val="303"/>
        </w:numPr>
        <w:rPr>
          <w:b/>
          <w:bCs/>
        </w:rPr>
      </w:pPr>
      <w:r w:rsidRPr="00F244BE">
        <w:rPr>
          <w:b/>
          <w:bCs/>
        </w:rPr>
        <w:t>NCF Model:</w:t>
      </w:r>
    </w:p>
    <w:p w14:paraId="516B2180" w14:textId="15F115AD" w:rsidR="0028788C" w:rsidRDefault="0028788C" w:rsidP="00DF1CC3">
      <w:pPr>
        <w:pStyle w:val="ListParagraph"/>
        <w:rPr>
          <w:b/>
          <w:bCs/>
        </w:rPr>
      </w:pPr>
      <w:r w:rsidRPr="005762C1">
        <w:rPr>
          <w:b/>
          <w:bCs/>
        </w:rPr>
        <w:drawing>
          <wp:inline distT="0" distB="0" distL="0" distR="0" wp14:anchorId="5CD95015" wp14:editId="15176308">
            <wp:extent cx="5486400" cy="6144895"/>
            <wp:effectExtent l="0" t="0" r="0" b="8255"/>
            <wp:docPr id="1702466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66544" name="Picture 1" descr="A screenshot of a computer program&#10;&#10;Description automatically generated"/>
                    <pic:cNvPicPr/>
                  </pic:nvPicPr>
                  <pic:blipFill>
                    <a:blip r:embed="rId23"/>
                    <a:stretch>
                      <a:fillRect/>
                    </a:stretch>
                  </pic:blipFill>
                  <pic:spPr>
                    <a:xfrm>
                      <a:off x="0" y="0"/>
                      <a:ext cx="5486400" cy="6144895"/>
                    </a:xfrm>
                    <a:prstGeom prst="rect">
                      <a:avLst/>
                    </a:prstGeom>
                  </pic:spPr>
                </pic:pic>
              </a:graphicData>
            </a:graphic>
          </wp:inline>
        </w:drawing>
      </w:r>
    </w:p>
    <w:p w14:paraId="1C94C2E2" w14:textId="77777777" w:rsidR="00575C1E" w:rsidRDefault="00575C1E" w:rsidP="00575C1E">
      <w:pPr>
        <w:pStyle w:val="ListParagraph"/>
      </w:pPr>
    </w:p>
    <w:p w14:paraId="6F74948D" w14:textId="6F7DE94D" w:rsidR="00FA3F4C" w:rsidRPr="00F244BE" w:rsidRDefault="00FA3F4C" w:rsidP="00E7069A">
      <w:pPr>
        <w:pStyle w:val="ListParagraph"/>
        <w:numPr>
          <w:ilvl w:val="0"/>
          <w:numId w:val="304"/>
        </w:numPr>
      </w:pPr>
      <w:r w:rsidRPr="00F244BE">
        <w:t xml:space="preserve">The Neural Collaborative Filtering (NCF) model is built using Keras, a high-level deep learning library, which simplifies the construction of neural networks. To </w:t>
      </w:r>
      <w:r w:rsidR="00E43598" w:rsidRPr="00F244BE">
        <w:t>begin with</w:t>
      </w:r>
      <w:r w:rsidR="00575C1E">
        <w:t>,</w:t>
      </w:r>
      <w:r w:rsidRPr="00F244BE">
        <w:t xml:space="preserve"> the number of unique users and movies in the dataset is determined, setting the dimensions for the embedding layers. Using the Embedding layer in Keras, both user and movie IDs are mapped to dense vectors (embeddings) that represent latent factors for each user and movie in a shared space. These </w:t>
      </w:r>
      <w:r w:rsidRPr="00F244BE">
        <w:lastRenderedPageBreak/>
        <w:t>embeddings capture the preferences of users and the characteristics of movies in a high-dimensional vector format.</w:t>
      </w:r>
    </w:p>
    <w:p w14:paraId="6673DA7C" w14:textId="77777777" w:rsidR="00FA3F4C" w:rsidRPr="00F244BE" w:rsidRDefault="00FA3F4C" w:rsidP="00F244BE"/>
    <w:p w14:paraId="4062A44A" w14:textId="06996C5B" w:rsidR="00FA3F4C" w:rsidRPr="00F244BE" w:rsidRDefault="00FA3F4C" w:rsidP="00E7069A">
      <w:pPr>
        <w:pStyle w:val="ListParagraph"/>
        <w:numPr>
          <w:ilvl w:val="0"/>
          <w:numId w:val="304"/>
        </w:numPr>
      </w:pPr>
      <w:r w:rsidRPr="00F244BE">
        <w:t xml:space="preserve">Once the embeddings are created, they are flattened using Keras’ </w:t>
      </w:r>
      <w:proofErr w:type="gramStart"/>
      <w:r w:rsidRPr="00F244BE">
        <w:t>Flatten(</w:t>
      </w:r>
      <w:proofErr w:type="gramEnd"/>
      <w:r w:rsidRPr="00F244BE">
        <w:t xml:space="preserve">) function and concatenated using Concatenate(), combining the user and movie information into a single vector. This combined vector is passed through two fully connected layers (implemented with Keras' </w:t>
      </w:r>
      <w:proofErr w:type="gramStart"/>
      <w:r w:rsidRPr="00F244BE">
        <w:t>Dense(</w:t>
      </w:r>
      <w:proofErr w:type="gramEnd"/>
      <w:r w:rsidRPr="00F244BE">
        <w:t xml:space="preserve">) layers), where ReLU (Rectified Linear Unit) activation functions are applied to introduce non-linearities and allow the model to learn complex patterns in the user-movie interactions. A </w:t>
      </w:r>
      <w:proofErr w:type="gramStart"/>
      <w:r w:rsidRPr="00F244BE">
        <w:t>Dropout(</w:t>
      </w:r>
      <w:proofErr w:type="gramEnd"/>
      <w:r w:rsidRPr="00F244BE">
        <w:t>) layer is added to prevent overfitting by randomly disabling a fraction of neurons during training, ensuring the model generalizes better to unseen data.</w:t>
      </w:r>
    </w:p>
    <w:p w14:paraId="3DF2F404" w14:textId="3559A769" w:rsidR="00FA3F4C" w:rsidRPr="00F244BE" w:rsidRDefault="00FA3F4C" w:rsidP="00E7069A">
      <w:pPr>
        <w:pStyle w:val="ListParagraph"/>
        <w:numPr>
          <w:ilvl w:val="0"/>
          <w:numId w:val="304"/>
        </w:numPr>
      </w:pPr>
      <w:r w:rsidRPr="00F244BE">
        <w:t xml:space="preserve">The final output is produced through a </w:t>
      </w:r>
      <w:proofErr w:type="gramStart"/>
      <w:r w:rsidRPr="00F244BE">
        <w:t>Dense(</w:t>
      </w:r>
      <w:proofErr w:type="gramEnd"/>
      <w:r w:rsidRPr="00F244BE">
        <w:t xml:space="preserve">) layer with a linear activation, which predicts a continuous value representing the user's rating for the movie. The model is then compiled using Keras' </w:t>
      </w:r>
      <w:proofErr w:type="gramStart"/>
      <w:r w:rsidRPr="00F244BE">
        <w:t>compile(</w:t>
      </w:r>
      <w:proofErr w:type="gramEnd"/>
      <w:r w:rsidRPr="00F244BE">
        <w:t>) function, with the Adam optimizer (which adjusts learning rates during training) and the Mean Squared Error (MSE) loss function, which is appropriate for regression tasks like rating prediction.</w:t>
      </w:r>
    </w:p>
    <w:p w14:paraId="1D71C860" w14:textId="2C8815F2" w:rsidR="00E52C1C" w:rsidRDefault="00FA3F4C" w:rsidP="00E7069A">
      <w:pPr>
        <w:pStyle w:val="ListParagraph"/>
        <w:numPr>
          <w:ilvl w:val="0"/>
          <w:numId w:val="304"/>
        </w:numPr>
      </w:pPr>
      <w:r w:rsidRPr="00F244BE">
        <w:t xml:space="preserve">The training process is initiated using </w:t>
      </w:r>
      <w:proofErr w:type="gramStart"/>
      <w:r w:rsidRPr="00F244BE">
        <w:t>fit(</w:t>
      </w:r>
      <w:proofErr w:type="gramEnd"/>
      <w:r w:rsidRPr="00F244BE">
        <w:t xml:space="preserve">), which feeds the model the training data (user IDs, movie IDs, and corresponding ratings) over 10 epochs. This process involves backpropagation, where the model iteratively adjusts its weights to minimize the difference between predicted and actual ratings. The </w:t>
      </w:r>
      <w:proofErr w:type="spellStart"/>
      <w:r w:rsidRPr="00F244BE">
        <w:t>validation_data</w:t>
      </w:r>
      <w:proofErr w:type="spellEnd"/>
      <w:r w:rsidRPr="00F244BE">
        <w:t xml:space="preserve"> argument ensures that the model's performance is evaluated on unseen data during training, preventing overfitting and guiding the learning process.</w:t>
      </w:r>
    </w:p>
    <w:p w14:paraId="0391FB43" w14:textId="380840BB" w:rsidR="00673285" w:rsidRPr="00F244BE" w:rsidRDefault="00673285" w:rsidP="00E7069A">
      <w:pPr>
        <w:pStyle w:val="ListParagraph"/>
        <w:numPr>
          <w:ilvl w:val="0"/>
          <w:numId w:val="304"/>
        </w:numPr>
      </w:pPr>
      <w:r w:rsidRPr="00673285">
        <w:t>The output from the model training process shows how the model’s performance evolves over each epoch</w:t>
      </w:r>
      <w:r w:rsidR="006C669E">
        <w:t xml:space="preserve">. </w:t>
      </w:r>
      <w:r w:rsidR="00692F3C" w:rsidRPr="00692F3C">
        <w:t xml:space="preserve">Convergence is indicated by the decreasing training loss (MSE) and MAE, meaning the model is learning to reduce prediction errors. </w:t>
      </w:r>
      <w:r w:rsidR="006E7C95" w:rsidRPr="006E7C95">
        <w:t>The validation loss and MAE are reasonably close to the training loss and MAE, indicating that the model is not overfitting or underfitting</w:t>
      </w:r>
      <w:r w:rsidR="000945EB">
        <w:t xml:space="preserve"> – generalizing well.</w:t>
      </w:r>
    </w:p>
    <w:p w14:paraId="3469527F" w14:textId="3A5C8E34" w:rsidR="004A72E2" w:rsidRDefault="004A72E2" w:rsidP="00E43598">
      <w:r w:rsidRPr="004A72E2">
        <w:t>Training the NCF model allows it to learn the relationship between users and movies based on their interactions. Through multiple iterations, the model adjusts its internal parameters (embeddings and weights) to minimize the error in predicting ratings. In the context of the project, training enables the model to improve its ability to predict how much a user will like a particular movie, based on their past preferences and the characteristics of other movies they have rated, resulting in more accurate and personalized recommendations.</w:t>
      </w:r>
    </w:p>
    <w:p w14:paraId="55595AB7" w14:textId="77777777" w:rsidR="001F4BF8" w:rsidRDefault="001F4BF8" w:rsidP="00E43598"/>
    <w:p w14:paraId="16D18FC5" w14:textId="77777777" w:rsidR="001F4BF8" w:rsidRDefault="001F4BF8" w:rsidP="00E43598"/>
    <w:p w14:paraId="1777FF77" w14:textId="77777777" w:rsidR="00AC47E5" w:rsidRDefault="00AC47E5" w:rsidP="00E43598"/>
    <w:p w14:paraId="43372CEF" w14:textId="77777777" w:rsidR="00AC47E5" w:rsidRDefault="00AC47E5" w:rsidP="00E43598"/>
    <w:p w14:paraId="0B61D37C" w14:textId="65BEF1F1" w:rsidR="00AC47E5" w:rsidRDefault="00F93536" w:rsidP="00874AB3">
      <w:pPr>
        <w:pStyle w:val="ListParagraph"/>
        <w:numPr>
          <w:ilvl w:val="0"/>
          <w:numId w:val="303"/>
        </w:numPr>
        <w:rPr>
          <w:b/>
          <w:bCs/>
        </w:rPr>
      </w:pPr>
      <w:r w:rsidRPr="00874AB3">
        <w:rPr>
          <w:b/>
          <w:bCs/>
        </w:rPr>
        <w:lastRenderedPageBreak/>
        <w:t>Matrix Factorization Model</w:t>
      </w:r>
      <w:r w:rsidR="002D7C40">
        <w:rPr>
          <w:b/>
          <w:bCs/>
        </w:rPr>
        <w:t>:</w:t>
      </w:r>
    </w:p>
    <w:p w14:paraId="7B96B61F" w14:textId="14486483" w:rsidR="00874AB3" w:rsidRDefault="006E1948" w:rsidP="00874AB3">
      <w:pPr>
        <w:ind w:left="360"/>
        <w:rPr>
          <w:b/>
          <w:bCs/>
        </w:rPr>
      </w:pPr>
      <w:r w:rsidRPr="006E1948">
        <w:rPr>
          <w:b/>
          <w:bCs/>
        </w:rPr>
        <w:drawing>
          <wp:inline distT="0" distB="0" distL="0" distR="0" wp14:anchorId="3844AAA4" wp14:editId="7E39D752">
            <wp:extent cx="5486400" cy="7052310"/>
            <wp:effectExtent l="0" t="0" r="0" b="0"/>
            <wp:docPr id="91090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06847" name=""/>
                    <pic:cNvPicPr/>
                  </pic:nvPicPr>
                  <pic:blipFill>
                    <a:blip r:embed="rId24"/>
                    <a:stretch>
                      <a:fillRect/>
                    </a:stretch>
                  </pic:blipFill>
                  <pic:spPr>
                    <a:xfrm>
                      <a:off x="0" y="0"/>
                      <a:ext cx="5486400" cy="7052310"/>
                    </a:xfrm>
                    <a:prstGeom prst="rect">
                      <a:avLst/>
                    </a:prstGeom>
                  </pic:spPr>
                </pic:pic>
              </a:graphicData>
            </a:graphic>
          </wp:inline>
        </w:drawing>
      </w:r>
    </w:p>
    <w:p w14:paraId="3FC7B29B" w14:textId="670ECB39" w:rsidR="00323061" w:rsidRDefault="00323061" w:rsidP="00323061">
      <w:pPr>
        <w:pStyle w:val="ListParagraph"/>
        <w:numPr>
          <w:ilvl w:val="0"/>
          <w:numId w:val="305"/>
        </w:numPr>
      </w:pPr>
      <w:r>
        <w:t xml:space="preserve">The Matrix Factorization model is developed using Keras, which simplifies the process of building neural network models. To start, we determine the number </w:t>
      </w:r>
      <w:r>
        <w:lastRenderedPageBreak/>
        <w:t>of users and movies in the dataset, which allows us to set up embedding layers for both users and movies. The core idea of Matrix Factorization is to represent users and movies as vectors in a shared latent space, with each vector capturing certain hidden features or latent factors, such as user preferences or movie characteristics.</w:t>
      </w:r>
    </w:p>
    <w:p w14:paraId="22888769" w14:textId="76166629" w:rsidR="00323061" w:rsidRDefault="00323061" w:rsidP="00323061">
      <w:pPr>
        <w:pStyle w:val="ListParagraph"/>
        <w:numPr>
          <w:ilvl w:val="0"/>
          <w:numId w:val="305"/>
        </w:numPr>
      </w:pPr>
      <w:r>
        <w:t xml:space="preserve">Using Keras' Embedding layer, we create dense vector representations for both user IDs and movie IDs, where each ID is mapped to a latent space of a defined dimension (set to 50 in this model). These embeddings, once flattened by </w:t>
      </w:r>
      <w:proofErr w:type="gramStart"/>
      <w:r>
        <w:t>Flatten(</w:t>
      </w:r>
      <w:proofErr w:type="gramEnd"/>
      <w:r>
        <w:t>), are passed through a Dot product, which measures the similarity between the user and movie vectors. This dot product essentially represents the predicted rating, as it captures the relationship between the user and the movie in terms of their latent factors.</w:t>
      </w:r>
    </w:p>
    <w:p w14:paraId="50626554" w14:textId="26105F81" w:rsidR="00323061" w:rsidRDefault="00323061" w:rsidP="00323061">
      <w:pPr>
        <w:pStyle w:val="ListParagraph"/>
        <w:numPr>
          <w:ilvl w:val="0"/>
          <w:numId w:val="305"/>
        </w:numPr>
      </w:pPr>
      <w:r>
        <w:t xml:space="preserve">In addition to the dot product, we include bias terms for users and movies. These bias terms adjust the predictions to account for individual tendencies (e.g., some users give higher ratings on average) and general movie popularity. These biases are added to the dot product using </w:t>
      </w:r>
      <w:proofErr w:type="gramStart"/>
      <w:r>
        <w:t>Add(</w:t>
      </w:r>
      <w:proofErr w:type="gramEnd"/>
      <w:r>
        <w:t>) to produce the final rating prediction.</w:t>
      </w:r>
    </w:p>
    <w:p w14:paraId="567FB518" w14:textId="53AC6190" w:rsidR="00323061" w:rsidRDefault="00323061" w:rsidP="00323061">
      <w:pPr>
        <w:pStyle w:val="ListParagraph"/>
        <w:numPr>
          <w:ilvl w:val="0"/>
          <w:numId w:val="305"/>
        </w:numPr>
      </w:pPr>
      <w:r>
        <w:t>The model is compiled using the Adam optimizer, known for its ability to adjust learning rates during training, and the Mean Squared Error (MSE) loss function, which minimizes the difference between the predicted and actual ratings. MSE is chosen because this is a regression task where we predict continuous ratings.</w:t>
      </w:r>
    </w:p>
    <w:p w14:paraId="5B378C7D" w14:textId="4BB16A87" w:rsidR="00323061" w:rsidRDefault="00323061" w:rsidP="00323061">
      <w:pPr>
        <w:pStyle w:val="ListParagraph"/>
        <w:numPr>
          <w:ilvl w:val="0"/>
          <w:numId w:val="305"/>
        </w:numPr>
      </w:pPr>
      <w:r>
        <w:t xml:space="preserve">Training the model is done through the </w:t>
      </w:r>
      <w:proofErr w:type="gramStart"/>
      <w:r>
        <w:t>fit(</w:t>
      </w:r>
      <w:proofErr w:type="gramEnd"/>
      <w:r>
        <w:t xml:space="preserve">) method, which iterates over the training data (user and movie IDs, and their ratings) across 10 epochs. During this process, the model updates its internal parameters to reduce prediction </w:t>
      </w:r>
      <w:proofErr w:type="gramStart"/>
      <w:r>
        <w:t>error</w:t>
      </w:r>
      <w:proofErr w:type="gramEnd"/>
      <w:r>
        <w:t>. The inclusion of validation data helps monitor how well the model generalizes to new, unseen data during training, ensuring it doesn't overfit.</w:t>
      </w:r>
    </w:p>
    <w:p w14:paraId="60B8D6C0" w14:textId="55C6239B" w:rsidR="00323061" w:rsidRDefault="003247D4" w:rsidP="001D3579">
      <w:pPr>
        <w:pStyle w:val="ListParagraph"/>
        <w:numPr>
          <w:ilvl w:val="0"/>
          <w:numId w:val="305"/>
        </w:numPr>
      </w:pPr>
      <w:r w:rsidRPr="003247D4">
        <w:t>The output shows the training progress of the Matrix Factorization model over 10 epochs, tracking metrics like loss (MSE) and MAE for both training and validation data. As the epochs progress, both the loss and MAE decrease, indicating the model is learning and improving prediction accuracy. The validation metrics closely follow the training metrics, showing the model is generalizing well without overfitting. The consistent reduction in errors suggests successful convergence, meaning the model is effectively learning to predict ratings more accurately with each epoch.</w:t>
      </w:r>
    </w:p>
    <w:p w14:paraId="4397BEAF" w14:textId="77777777" w:rsidR="00A72732" w:rsidRDefault="00A72732" w:rsidP="00A72732">
      <w:pPr>
        <w:pStyle w:val="ListParagraph"/>
        <w:ind w:left="1080"/>
      </w:pPr>
    </w:p>
    <w:p w14:paraId="01EF7DF0" w14:textId="4C5A79A5" w:rsidR="00323061" w:rsidRDefault="00323061" w:rsidP="00323061">
      <w:r w:rsidRPr="00323061">
        <w:t>Training the Matrix Factorization model enables it to uncover latent patterns in user preferences and movie attributes, allowing it to predict how a user might rate a particular movie. This process helps the model refine its understanding of how users interact with different types of movies, resulting in more accurate and personalized recommendations.</w:t>
      </w:r>
    </w:p>
    <w:p w14:paraId="7CF585BF" w14:textId="77777777" w:rsidR="00584D42" w:rsidRDefault="00584D42" w:rsidP="00323061"/>
    <w:p w14:paraId="439E8DE9" w14:textId="5434CDD5" w:rsidR="00584D42" w:rsidRDefault="007D3353" w:rsidP="007D3353">
      <w:pPr>
        <w:pStyle w:val="ListParagraph"/>
        <w:numPr>
          <w:ilvl w:val="0"/>
          <w:numId w:val="303"/>
        </w:numPr>
        <w:rPr>
          <w:b/>
          <w:bCs/>
        </w:rPr>
      </w:pPr>
      <w:r w:rsidRPr="007D3353">
        <w:rPr>
          <w:b/>
          <w:bCs/>
        </w:rPr>
        <w:lastRenderedPageBreak/>
        <w:t>Hybrid Model</w:t>
      </w:r>
      <w:r>
        <w:rPr>
          <w:b/>
          <w:bCs/>
        </w:rPr>
        <w:t>:</w:t>
      </w:r>
    </w:p>
    <w:p w14:paraId="3C5F0024" w14:textId="77777777" w:rsidR="00AE7C36" w:rsidRDefault="0024412F" w:rsidP="00573620">
      <w:r w:rsidRPr="0024412F">
        <w:rPr>
          <w:b/>
          <w:bCs/>
        </w:rPr>
        <w:drawing>
          <wp:inline distT="0" distB="0" distL="0" distR="0" wp14:anchorId="017AF0F0" wp14:editId="158A4B50">
            <wp:extent cx="5486400" cy="7389495"/>
            <wp:effectExtent l="0" t="0" r="0" b="1905"/>
            <wp:docPr id="134203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30756" name=""/>
                    <pic:cNvPicPr/>
                  </pic:nvPicPr>
                  <pic:blipFill>
                    <a:blip r:embed="rId25"/>
                    <a:stretch>
                      <a:fillRect/>
                    </a:stretch>
                  </pic:blipFill>
                  <pic:spPr>
                    <a:xfrm>
                      <a:off x="0" y="0"/>
                      <a:ext cx="5486400" cy="7389495"/>
                    </a:xfrm>
                    <a:prstGeom prst="rect">
                      <a:avLst/>
                    </a:prstGeom>
                  </pic:spPr>
                </pic:pic>
              </a:graphicData>
            </a:graphic>
          </wp:inline>
        </w:drawing>
      </w:r>
    </w:p>
    <w:p w14:paraId="1F4EB13D" w14:textId="5D7D29C8" w:rsidR="00AE7C36" w:rsidRPr="00573620" w:rsidRDefault="00573620" w:rsidP="00AE7C36">
      <w:pPr>
        <w:pStyle w:val="ListParagraph"/>
        <w:numPr>
          <w:ilvl w:val="0"/>
          <w:numId w:val="308"/>
        </w:numPr>
      </w:pPr>
      <w:r w:rsidRPr="00573620">
        <w:lastRenderedPageBreak/>
        <w:t>The Hybrid Recommender System is built using Keras, integrating both collaborative filtering (user-item interactions) and content-based filtering (movie metadata). The process starts by determining the number of unique users and movies, which are used to set the dimensions for the embedding layers, similar to previous models. Keras' Embedding layer is utilized to map user and movie IDs into dense vectors that represent the latent factors for users and movies, capturing their underlying preferences and characteristics.</w:t>
      </w:r>
    </w:p>
    <w:p w14:paraId="7996ABF9" w14:textId="30709628" w:rsidR="00573620" w:rsidRPr="00573620" w:rsidRDefault="00573620" w:rsidP="00AE7C36">
      <w:pPr>
        <w:pStyle w:val="ListParagraph"/>
        <w:numPr>
          <w:ilvl w:val="0"/>
          <w:numId w:val="308"/>
        </w:numPr>
      </w:pPr>
      <w:r w:rsidRPr="00573620">
        <w:t>Unlike pure collaborative filtering models, this hybrid model incorporates additional user and movie metadata (like age, gender, occupation, zip code, and movie genres). These additional inputs are processed directly without embeddings and concatenated with the user and movie embeddings. This allows the model to learn from both interaction data and content-based information, improving its ability to generalize and make recommendations, especially in cases where collaborative filtering alone would struggle (such as with new users or items).</w:t>
      </w:r>
    </w:p>
    <w:p w14:paraId="3C909B73" w14:textId="65F2AA5D" w:rsidR="00573620" w:rsidRPr="00573620" w:rsidRDefault="00573620" w:rsidP="00AE7C36">
      <w:pPr>
        <w:pStyle w:val="ListParagraph"/>
        <w:numPr>
          <w:ilvl w:val="0"/>
          <w:numId w:val="308"/>
        </w:numPr>
      </w:pPr>
      <w:r w:rsidRPr="00573620">
        <w:t xml:space="preserve">After combining the user and movie embeddings with the metadata, the model uses Keras’ </w:t>
      </w:r>
      <w:proofErr w:type="gramStart"/>
      <w:r w:rsidRPr="00573620">
        <w:t>Concatenate(</w:t>
      </w:r>
      <w:proofErr w:type="gramEnd"/>
      <w:r w:rsidRPr="00573620">
        <w:t xml:space="preserve">) function to merge these features into a single input vector. This combined vector is then passed through fully connected layers (Dense layers) with ReLU activation functions, which introduce non-linearity and enable the model to learn complex relationships between users, movies, and their respective metadata. A </w:t>
      </w:r>
      <w:proofErr w:type="gramStart"/>
      <w:r w:rsidRPr="00573620">
        <w:t>Dropout(</w:t>
      </w:r>
      <w:proofErr w:type="gramEnd"/>
      <w:r w:rsidRPr="00573620">
        <w:t>) layer is used to prevent overfitting by randomly disabling a fraction of neurons during training, ensuring that the model generalizes well to unseen data.</w:t>
      </w:r>
    </w:p>
    <w:p w14:paraId="615F709D" w14:textId="555DC0B3" w:rsidR="00573620" w:rsidRPr="00573620" w:rsidRDefault="00573620" w:rsidP="00AE7C36">
      <w:pPr>
        <w:pStyle w:val="ListParagraph"/>
        <w:numPr>
          <w:ilvl w:val="0"/>
          <w:numId w:val="308"/>
        </w:numPr>
      </w:pPr>
      <w:r w:rsidRPr="00573620">
        <w:t xml:space="preserve">The output layer, implemented as a </w:t>
      </w:r>
      <w:proofErr w:type="gramStart"/>
      <w:r w:rsidRPr="00573620">
        <w:t>Dense(</w:t>
      </w:r>
      <w:proofErr w:type="gramEnd"/>
      <w:r w:rsidRPr="00573620">
        <w:t>) layer with a linear activation function, predicts a continuous value representing the user's rating for the movie. This structure allows the model to output a rating prediction based on the combination of both collaborative and content-based information.</w:t>
      </w:r>
    </w:p>
    <w:p w14:paraId="2B4C3AC4" w14:textId="25700EDA" w:rsidR="007B2316" w:rsidRDefault="00573620" w:rsidP="00AE7C36">
      <w:pPr>
        <w:pStyle w:val="ListParagraph"/>
        <w:numPr>
          <w:ilvl w:val="0"/>
          <w:numId w:val="308"/>
        </w:numPr>
      </w:pPr>
      <w:r w:rsidRPr="00573620">
        <w:t xml:space="preserve">To train the model, Keras’ </w:t>
      </w:r>
      <w:proofErr w:type="gramStart"/>
      <w:r w:rsidRPr="00573620">
        <w:t>fit(</w:t>
      </w:r>
      <w:proofErr w:type="gramEnd"/>
      <w:r w:rsidRPr="00573620">
        <w:t>) function is employed, feeding the hybrid model with both the user-item interaction data and the content features (e.g., user demographics and movie genres) over 10 epochs. The Adam optimizer is used for training, which dynamically adjusts learning rates during the process, and the Mean Squared Error (MSE) loss function is chosen since we are predicting continuous values (ratings). During training, the validation data is used to assess how well the model generalizes, helping avoid overfitting by checking performance on unseen examples after each epoch.</w:t>
      </w:r>
    </w:p>
    <w:p w14:paraId="41C61A2A" w14:textId="72C458B6" w:rsidR="00AE7C36" w:rsidRDefault="00BF2930" w:rsidP="00AE7C36">
      <w:pPr>
        <w:pStyle w:val="ListParagraph"/>
        <w:numPr>
          <w:ilvl w:val="0"/>
          <w:numId w:val="308"/>
        </w:numPr>
      </w:pPr>
      <w:r w:rsidRPr="00BF2930">
        <w:t xml:space="preserve">The output shows the hybrid model’s </w:t>
      </w:r>
      <w:proofErr w:type="gramStart"/>
      <w:r w:rsidRPr="00BF2930">
        <w:t>performance</w:t>
      </w:r>
      <w:proofErr w:type="gramEnd"/>
      <w:r w:rsidRPr="00BF2930">
        <w:t xml:space="preserve"> over 10 epochs. Both training and validation losses (MSE) and MAE decrease steadily, indicating the model is learning and improving its predictions. By the final epoch, the losses have dropped significantly, suggesting the model has converged well. The close match between training and validation loss shows good generalization, meaning the model is performing effectively on both seen and unseen data. Overall, the model is successfully learning from user-item interactions and movie metadata to predict ratings accurately.</w:t>
      </w:r>
    </w:p>
    <w:p w14:paraId="5AD4B666" w14:textId="3B9CE6B0" w:rsidR="00AE7C36" w:rsidRDefault="00AE7C36" w:rsidP="00AE7C36">
      <w:r w:rsidRPr="00AE7C36">
        <w:lastRenderedPageBreak/>
        <w:t>Training the Hybrid model enables it to learn from both collaborative and content-based information, enhancing its ability to provide diverse, accurate, and personalized recommendations. By leveraging both the interaction data and metadata, the hybrid approach mitigates the limitations of pure collaborative filtering (such as the cold-start problem) and can make more robust predictions in real-world scenarios.</w:t>
      </w:r>
    </w:p>
    <w:p w14:paraId="46753B15" w14:textId="77777777" w:rsidR="001837CF" w:rsidRDefault="001837CF" w:rsidP="00AE7C36"/>
    <w:p w14:paraId="73AB7823" w14:textId="77110684" w:rsidR="00017B96" w:rsidRDefault="0081184D" w:rsidP="00076A0C">
      <w:r>
        <w:t>Before</w:t>
      </w:r>
      <w:r w:rsidR="002413A5">
        <w:t xml:space="preserve"> moving onto the results and performance analysis phase and</w:t>
      </w:r>
      <w:r>
        <w:t xml:space="preserve"> </w:t>
      </w:r>
      <w:r w:rsidR="00966DC4" w:rsidRPr="00966DC4">
        <w:t>employing our models for testing, we have defined multiple helper functions along with a primary evaluation function to evaluate, record, and print out the performance metrics for our recommendation system</w:t>
      </w:r>
      <w:r w:rsidR="00FE1FE4">
        <w:t xml:space="preserve"> models</w:t>
      </w:r>
      <w:r w:rsidR="00966DC4" w:rsidRPr="00966DC4">
        <w:t xml:space="preserve">. These functions focus on assessing the effectiveness of our model’s predictions using both traditional error metrics and ranking-based metrics for </w:t>
      </w:r>
      <w:proofErr w:type="gramStart"/>
      <w:r w:rsidR="00966DC4" w:rsidRPr="00966DC4">
        <w:t>top-K</w:t>
      </w:r>
      <w:proofErr w:type="gramEnd"/>
      <w:r w:rsidR="00966DC4" w:rsidRPr="00966DC4">
        <w:t xml:space="preserve"> recommendations</w:t>
      </w:r>
      <w:r w:rsidR="00740E42">
        <w:t>:</w:t>
      </w:r>
    </w:p>
    <w:p w14:paraId="62A242F8" w14:textId="77777777" w:rsidR="00E047DC" w:rsidRDefault="00E047DC" w:rsidP="00076A0C"/>
    <w:p w14:paraId="0256624C" w14:textId="156AF8AC" w:rsidR="002413A5" w:rsidRDefault="00092E14" w:rsidP="00AE7C36">
      <w:r w:rsidRPr="00092E14">
        <w:lastRenderedPageBreak/>
        <w:drawing>
          <wp:inline distT="0" distB="0" distL="0" distR="0" wp14:anchorId="43D2A31E" wp14:editId="6F983109">
            <wp:extent cx="5486400" cy="7649845"/>
            <wp:effectExtent l="0" t="0" r="0" b="8255"/>
            <wp:docPr id="32524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42853" name=""/>
                    <pic:cNvPicPr/>
                  </pic:nvPicPr>
                  <pic:blipFill>
                    <a:blip r:embed="rId26"/>
                    <a:stretch>
                      <a:fillRect/>
                    </a:stretch>
                  </pic:blipFill>
                  <pic:spPr>
                    <a:xfrm>
                      <a:off x="0" y="0"/>
                      <a:ext cx="5486400" cy="7649845"/>
                    </a:xfrm>
                    <a:prstGeom prst="rect">
                      <a:avLst/>
                    </a:prstGeom>
                  </pic:spPr>
                </pic:pic>
              </a:graphicData>
            </a:graphic>
          </wp:inline>
        </w:drawing>
      </w:r>
    </w:p>
    <w:p w14:paraId="0897FEB5" w14:textId="77777777" w:rsidR="008013D7" w:rsidRDefault="008013D7" w:rsidP="00AE7C36"/>
    <w:p w14:paraId="57435A8E" w14:textId="2E0760B3" w:rsidR="008013D7" w:rsidRDefault="008013D7" w:rsidP="00AE7C36"/>
    <w:p w14:paraId="6E4EE524" w14:textId="6907A462" w:rsidR="008013D7" w:rsidRDefault="004E548E" w:rsidP="00AE7C36">
      <w:r w:rsidRPr="004E548E">
        <w:drawing>
          <wp:inline distT="0" distB="0" distL="0" distR="0" wp14:anchorId="653A39FC" wp14:editId="6C15830C">
            <wp:extent cx="5486400" cy="1676400"/>
            <wp:effectExtent l="0" t="0" r="0" b="0"/>
            <wp:docPr id="11639089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08997" name="Picture 1" descr="A screenshot of a computer program&#10;&#10;Description automatically generated"/>
                    <pic:cNvPicPr/>
                  </pic:nvPicPr>
                  <pic:blipFill>
                    <a:blip r:embed="rId27"/>
                    <a:stretch>
                      <a:fillRect/>
                    </a:stretch>
                  </pic:blipFill>
                  <pic:spPr>
                    <a:xfrm>
                      <a:off x="0" y="0"/>
                      <a:ext cx="5486400" cy="1676400"/>
                    </a:xfrm>
                    <a:prstGeom prst="rect">
                      <a:avLst/>
                    </a:prstGeom>
                  </pic:spPr>
                </pic:pic>
              </a:graphicData>
            </a:graphic>
          </wp:inline>
        </w:drawing>
      </w:r>
    </w:p>
    <w:p w14:paraId="0183A54D" w14:textId="425068F4" w:rsidR="00C83F02" w:rsidRDefault="00C83F02" w:rsidP="008B418D">
      <w:r>
        <w:t xml:space="preserve">The primary function, </w:t>
      </w:r>
      <w:proofErr w:type="gramStart"/>
      <w:r>
        <w:t>evaluate(</w:t>
      </w:r>
      <w:proofErr w:type="gramEnd"/>
      <w:r>
        <w:t xml:space="preserve">), calculates and prints key performance metrics (RMSE, MAE, </w:t>
      </w:r>
      <w:proofErr w:type="spellStart"/>
      <w:r>
        <w:t>Precision@K</w:t>
      </w:r>
      <w:proofErr w:type="spellEnd"/>
      <w:r>
        <w:t xml:space="preserve">, </w:t>
      </w:r>
      <w:proofErr w:type="spellStart"/>
      <w:r>
        <w:t>Recall@K</w:t>
      </w:r>
      <w:proofErr w:type="spellEnd"/>
      <w:r>
        <w:t>, and NDCG@K) for a</w:t>
      </w:r>
      <w:r w:rsidR="00B42BC7">
        <w:t xml:space="preserve"> </w:t>
      </w:r>
      <w:r w:rsidR="00C87B01">
        <w:t>recommender</w:t>
      </w:r>
      <w:r w:rsidR="00B42BC7">
        <w:t xml:space="preserve"> system </w:t>
      </w:r>
      <w:r>
        <w:t>model on the test data. Here's how it works:</w:t>
      </w:r>
    </w:p>
    <w:p w14:paraId="32693857" w14:textId="77777777" w:rsidR="00C83F02" w:rsidRDefault="00C83F02" w:rsidP="008B418D">
      <w:pPr>
        <w:pStyle w:val="ListParagraph"/>
        <w:numPr>
          <w:ilvl w:val="0"/>
          <w:numId w:val="310"/>
        </w:numPr>
      </w:pPr>
      <w:r>
        <w:t>The function takes the trained model and test data (user IDs, movie IDs, and any additional features, depending on the model type) as inputs.</w:t>
      </w:r>
    </w:p>
    <w:p w14:paraId="09A33262" w14:textId="7CEBA91A" w:rsidR="00C83F02" w:rsidRDefault="00C83F02" w:rsidP="008B418D">
      <w:pPr>
        <w:pStyle w:val="ListParagraph"/>
        <w:numPr>
          <w:ilvl w:val="0"/>
          <w:numId w:val="310"/>
        </w:numPr>
      </w:pPr>
      <w:r>
        <w:t xml:space="preserve">If the model is a hybrid model, it passes all the necessary inputs (user and movie features) to the model for prediction; otherwise, it passes only the user and movie IDs for </w:t>
      </w:r>
      <w:r w:rsidR="00A92A2C">
        <w:t>collaborative filtering</w:t>
      </w:r>
      <w:r>
        <w:t xml:space="preserve"> models like NCF or matrix factorization.</w:t>
      </w:r>
    </w:p>
    <w:p w14:paraId="54D0913C" w14:textId="5F685A43" w:rsidR="00C83F02" w:rsidRDefault="00C83F02" w:rsidP="008B418D">
      <w:pPr>
        <w:pStyle w:val="ListParagraph"/>
        <w:numPr>
          <w:ilvl w:val="0"/>
          <w:numId w:val="310"/>
        </w:numPr>
      </w:pPr>
      <w:r>
        <w:t xml:space="preserve">Once the predictions are generated, the function computes regression metrics such as RMSE and MAE to evaluate how accurately the model is predicting </w:t>
      </w:r>
      <w:r w:rsidR="009533D7">
        <w:t xml:space="preserve">the target </w:t>
      </w:r>
      <w:r>
        <w:t>ratings.</w:t>
      </w:r>
    </w:p>
    <w:p w14:paraId="606092C2" w14:textId="77777777" w:rsidR="00C83F02" w:rsidRDefault="00C83F02" w:rsidP="008B418D">
      <w:pPr>
        <w:pStyle w:val="ListParagraph"/>
        <w:numPr>
          <w:ilvl w:val="0"/>
          <w:numId w:val="310"/>
        </w:numPr>
      </w:pPr>
      <w:r>
        <w:t xml:space="preserve">It then calculates ranking-based metrics like </w:t>
      </w:r>
      <w:proofErr w:type="spellStart"/>
      <w:r>
        <w:t>Precision@K</w:t>
      </w:r>
      <w:proofErr w:type="spellEnd"/>
      <w:r>
        <w:t xml:space="preserve">, </w:t>
      </w:r>
      <w:proofErr w:type="spellStart"/>
      <w:r>
        <w:t>Recall@K</w:t>
      </w:r>
      <w:proofErr w:type="spellEnd"/>
      <w:r>
        <w:t xml:space="preserve">, and NDCG@K by comparing the predicted </w:t>
      </w:r>
      <w:proofErr w:type="gramStart"/>
      <w:r>
        <w:t>top-K</w:t>
      </w:r>
      <w:proofErr w:type="gramEnd"/>
      <w:r>
        <w:t xml:space="preserve"> recommendations to the actual relevant items in the test data, based on a predefined rating threshold.</w:t>
      </w:r>
    </w:p>
    <w:p w14:paraId="73EB0A78" w14:textId="77777777" w:rsidR="00C83F02" w:rsidRDefault="00C83F02" w:rsidP="008B418D">
      <w:pPr>
        <w:pStyle w:val="ListParagraph"/>
        <w:numPr>
          <w:ilvl w:val="0"/>
          <w:numId w:val="310"/>
        </w:numPr>
      </w:pPr>
      <w:r>
        <w:t>Finally, the function prints out the calculated metrics for the test data, providing a clear snapshot of the model’s performance.</w:t>
      </w:r>
    </w:p>
    <w:p w14:paraId="1AFD9050" w14:textId="77777777" w:rsidR="00C83F02" w:rsidRDefault="00C83F02" w:rsidP="008B418D">
      <w:pPr>
        <w:pStyle w:val="ListParagraph"/>
        <w:numPr>
          <w:ilvl w:val="0"/>
          <w:numId w:val="310"/>
        </w:numPr>
      </w:pPr>
      <w:r>
        <w:t xml:space="preserve">Additionally, the helper functions </w:t>
      </w:r>
      <w:proofErr w:type="spellStart"/>
      <w:r>
        <w:t>precision_at_</w:t>
      </w:r>
      <w:proofErr w:type="gramStart"/>
      <w:r>
        <w:t>k</w:t>
      </w:r>
      <w:proofErr w:type="spellEnd"/>
      <w:r>
        <w:t>(</w:t>
      </w:r>
      <w:proofErr w:type="gramEnd"/>
      <w:r>
        <w:t xml:space="preserve">), </w:t>
      </w:r>
      <w:proofErr w:type="spellStart"/>
      <w:r>
        <w:t>recall_at_k</w:t>
      </w:r>
      <w:proofErr w:type="spellEnd"/>
      <w:r>
        <w:t xml:space="preserve">(), and </w:t>
      </w:r>
      <w:proofErr w:type="spellStart"/>
      <w:r>
        <w:t>ndcg_at_k</w:t>
      </w:r>
      <w:proofErr w:type="spellEnd"/>
      <w:r>
        <w:t>() are used to compute the ranking metrics by taking the top-K predicted movies for each user and comparing them with the actual relevant movies. These functions measure how well the model ranks the most relevant items for each user, which is crucial in evaluating recommendation systems.</w:t>
      </w:r>
    </w:p>
    <w:p w14:paraId="0C960423" w14:textId="77777777" w:rsidR="00C83F02" w:rsidRDefault="00C83F02" w:rsidP="00C83F02"/>
    <w:p w14:paraId="3710822D" w14:textId="77777777" w:rsidR="0063772D" w:rsidRPr="00573620" w:rsidRDefault="0063772D" w:rsidP="0063772D">
      <w:r>
        <w:t xml:space="preserve">Ultimately, </w:t>
      </w:r>
      <w:r w:rsidRPr="008013D7">
        <w:t>This code is useful for evaluating recommendation systems where you want to measure not just how well the model predicts ratings (RMSE/MAE), but also how well it ranks recommendations (</w:t>
      </w:r>
      <w:proofErr w:type="spellStart"/>
      <w:r w:rsidRPr="008013D7">
        <w:t>Precision@K</w:t>
      </w:r>
      <w:proofErr w:type="spellEnd"/>
      <w:r w:rsidRPr="008013D7">
        <w:t xml:space="preserve">, </w:t>
      </w:r>
      <w:proofErr w:type="spellStart"/>
      <w:r w:rsidRPr="008013D7">
        <w:t>Recall@K</w:t>
      </w:r>
      <w:proofErr w:type="spellEnd"/>
      <w:r w:rsidRPr="008013D7">
        <w:t>, NDCG@K). These ranking metrics are especially important in real-world recommendation tasks, where the order of the top recommendations matters for user satisfaction.</w:t>
      </w:r>
    </w:p>
    <w:p w14:paraId="7A5F3175" w14:textId="0F5ED629" w:rsidR="0063772D" w:rsidRDefault="0063772D" w:rsidP="00C83F02"/>
    <w:p w14:paraId="60CA2548" w14:textId="2E6FC562" w:rsidR="008013D7" w:rsidRDefault="00234C5E" w:rsidP="00C83F02">
      <w:r>
        <w:lastRenderedPageBreak/>
        <w:t>Essentially</w:t>
      </w:r>
      <w:r w:rsidR="00C83F02">
        <w:t>, this setup provides a comprehensive evaluation of the model on the test data, including both traditional error measures and ranking-based metrics, which are essential for assessing the quality of the recommendations generated by the system.</w:t>
      </w:r>
    </w:p>
    <w:p w14:paraId="3AEE9D98" w14:textId="77777777" w:rsidR="0082673F" w:rsidRDefault="0082673F" w:rsidP="00C83F02"/>
    <w:p w14:paraId="35260467" w14:textId="19E18B0D" w:rsidR="00D072E8" w:rsidRPr="00D30D6E" w:rsidRDefault="00264EEC" w:rsidP="00264EEC">
      <w:pPr>
        <w:pStyle w:val="Heading1"/>
        <w:rPr>
          <w:u w:val="single"/>
        </w:rPr>
      </w:pPr>
      <w:bookmarkStart w:id="8" w:name="_Toc180358321"/>
      <w:r w:rsidRPr="00D30D6E">
        <w:rPr>
          <w:u w:val="single"/>
        </w:rPr>
        <w:t>Results &amp; Performance Analysis</w:t>
      </w:r>
      <w:bookmarkEnd w:id="8"/>
    </w:p>
    <w:p w14:paraId="51FDE092" w14:textId="52F23B8A" w:rsidR="0082673F" w:rsidRDefault="00B17161" w:rsidP="00C83F02">
      <w:r w:rsidRPr="00B17161">
        <w:t>Before</w:t>
      </w:r>
      <w:r w:rsidR="00227752">
        <w:t xml:space="preserve"> </w:t>
      </w:r>
      <w:r w:rsidR="00227752" w:rsidRPr="00227752">
        <w:t>moving ahead with evaluating our models, it’s important to emphasize the significance of the testing scores and the evaluation metrics we will be using to measure the performance of our recommender system models. The metrics on the test set represent how well the models predict unseen data, simulating real-world scenarios where the model will recommend movies to users it hasn’t seen before. Hence, more emphasis is placed on the testing set metrics as they reflect real-world performance</w:t>
      </w:r>
      <w:r w:rsidR="00EA7E02">
        <w:t>; for this reason</w:t>
      </w:r>
      <w:r w:rsidR="00B555E1">
        <w:t>ing</w:t>
      </w:r>
      <w:r w:rsidR="00EA7E02">
        <w:t>, we are solely focusing on test</w:t>
      </w:r>
      <w:r w:rsidR="00FB5093">
        <w:t xml:space="preserve"> </w:t>
      </w:r>
      <w:r w:rsidR="000E31AF">
        <w:t>results</w:t>
      </w:r>
      <w:r w:rsidR="00EA7E02">
        <w:t>.</w:t>
      </w:r>
    </w:p>
    <w:p w14:paraId="6543C812" w14:textId="2226270C" w:rsidR="008013D7" w:rsidRPr="006A542E" w:rsidRDefault="00DD6FD9" w:rsidP="00AE7C36">
      <w:pPr>
        <w:rPr>
          <w:b/>
          <w:bCs/>
        </w:rPr>
      </w:pPr>
      <w:r w:rsidRPr="006A542E">
        <w:rPr>
          <w:b/>
          <w:bCs/>
        </w:rPr>
        <w:t>Evaluation Metrics:</w:t>
      </w:r>
    </w:p>
    <w:p w14:paraId="1AC80E48" w14:textId="431EA19C" w:rsidR="005F0BDC" w:rsidRDefault="00DD6FD9" w:rsidP="00170805">
      <w:pPr>
        <w:pStyle w:val="ListParagraph"/>
        <w:numPr>
          <w:ilvl w:val="0"/>
          <w:numId w:val="314"/>
        </w:numPr>
      </w:pPr>
      <w:r w:rsidRPr="00170805">
        <w:rPr>
          <w:b/>
          <w:bCs/>
        </w:rPr>
        <w:t>Root Mean Squared Error (RMSE</w:t>
      </w:r>
      <w:r w:rsidRPr="006A542E">
        <w:t xml:space="preserve">): </w:t>
      </w:r>
      <w:r w:rsidR="006B3B88" w:rsidRPr="006B3B88">
        <w:t>RMSE is a common metric used to evaluate the accuracy of regression models, including recommender systems. It represents the average magnitude of errors between the predicted and true values of the target (ratings). Specifically, RMSE is calculated as the square root of the average squared differences between predicted and actual ratings. RMSE penalizes larger errors more than smaller ones due to the squaring process. In this project, RMSE measures how closely the predicted movie ratings match the actual user ratings. A lower RMSE indicates better model performance, with zero being the ideal score, indicating perfect predictions.</w:t>
      </w:r>
      <w:r w:rsidRPr="006A542E">
        <w:t xml:space="preserve"> </w:t>
      </w:r>
    </w:p>
    <w:p w14:paraId="75833455" w14:textId="77777777" w:rsidR="00BD6AAA" w:rsidRPr="006A542E" w:rsidRDefault="00BD6AAA" w:rsidP="00BD6AAA">
      <w:pPr>
        <w:pStyle w:val="ListParagraph"/>
      </w:pPr>
    </w:p>
    <w:p w14:paraId="2D661EBF" w14:textId="379F589A" w:rsidR="00DD6FD9" w:rsidRDefault="00DD6FD9" w:rsidP="00170805">
      <w:pPr>
        <w:pStyle w:val="ListParagraph"/>
        <w:numPr>
          <w:ilvl w:val="0"/>
          <w:numId w:val="314"/>
        </w:numPr>
      </w:pPr>
      <w:r w:rsidRPr="00170805">
        <w:rPr>
          <w:b/>
          <w:bCs/>
        </w:rPr>
        <w:t>Mean Absolute Error (MAE</w:t>
      </w:r>
      <w:r w:rsidRPr="006A542E">
        <w:t xml:space="preserve">): </w:t>
      </w:r>
      <w:r w:rsidR="00BA24F3" w:rsidRPr="00BA24F3">
        <w:t>Similar to RMSE, MAE evaluates the average magnitude of errors between predicted and true ratings, but unlike RMSE, it does not square the differences. Instead, it computes the absolute differences, meaning that all errors, whether large or small, are treated equally. MAE provides a more straightforward interpretation of the average error, as it is expressed in the same unit as the target (ratings). In this project, MAE reflects the average absolute difference between the predicted ratings and the actual ratings, with a lower MAE being more desirable.</w:t>
      </w:r>
    </w:p>
    <w:p w14:paraId="4DC78431" w14:textId="77777777" w:rsidR="00933FE8" w:rsidRDefault="00933FE8" w:rsidP="00933FE8">
      <w:pPr>
        <w:pStyle w:val="ListParagraph"/>
      </w:pPr>
    </w:p>
    <w:p w14:paraId="00F18D54" w14:textId="55100607" w:rsidR="00933FE8" w:rsidRDefault="003B534F" w:rsidP="00272D63">
      <w:pPr>
        <w:pStyle w:val="ListParagraph"/>
        <w:numPr>
          <w:ilvl w:val="0"/>
          <w:numId w:val="314"/>
        </w:numPr>
      </w:pPr>
      <w:proofErr w:type="spellStart"/>
      <w:r w:rsidRPr="003B534F">
        <w:rPr>
          <w:b/>
          <w:bCs/>
        </w:rPr>
        <w:t>Precision@K</w:t>
      </w:r>
      <w:proofErr w:type="spellEnd"/>
      <w:r>
        <w:t>:</w:t>
      </w:r>
      <w:r w:rsidR="00B205CC">
        <w:t xml:space="preserve"> </w:t>
      </w:r>
      <w:proofErr w:type="spellStart"/>
      <w:r w:rsidR="00425547" w:rsidRPr="00425547">
        <w:t>Precision@K</w:t>
      </w:r>
      <w:proofErr w:type="spellEnd"/>
      <w:r w:rsidR="00425547" w:rsidRPr="00425547">
        <w:t xml:space="preserve"> is a ranking-based metric that measures the proportion of relevant items (movies) in the </w:t>
      </w:r>
      <w:proofErr w:type="gramStart"/>
      <w:r w:rsidR="00425547" w:rsidRPr="00425547">
        <w:t>top-K</w:t>
      </w:r>
      <w:proofErr w:type="gramEnd"/>
      <w:r w:rsidR="00425547" w:rsidRPr="00425547">
        <w:t xml:space="preserve"> recommendations made by the model. In the context of this project, it shows how many of the </w:t>
      </w:r>
      <w:proofErr w:type="gramStart"/>
      <w:r w:rsidR="00425547" w:rsidRPr="00425547">
        <w:t>top-K</w:t>
      </w:r>
      <w:proofErr w:type="gramEnd"/>
      <w:r w:rsidR="00425547" w:rsidRPr="00425547">
        <w:t xml:space="preserve"> movies recommended by the system were actually relevant to the user based on their past interactions (i.e., rated highly). A higher </w:t>
      </w:r>
      <w:proofErr w:type="spellStart"/>
      <w:r w:rsidR="00425547" w:rsidRPr="00425547">
        <w:t>Precision@K</w:t>
      </w:r>
      <w:proofErr w:type="spellEnd"/>
      <w:r w:rsidR="00425547" w:rsidRPr="00425547">
        <w:t xml:space="preserve"> indicates that the model is better at recommending relevant movies.</w:t>
      </w:r>
    </w:p>
    <w:p w14:paraId="319C582E" w14:textId="77777777" w:rsidR="00272D63" w:rsidRDefault="00272D63" w:rsidP="00272D63">
      <w:pPr>
        <w:pStyle w:val="ListParagraph"/>
        <w:rPr>
          <w:b/>
          <w:bCs/>
        </w:rPr>
      </w:pPr>
    </w:p>
    <w:p w14:paraId="6577F0B5" w14:textId="2DA79259" w:rsidR="00272D63" w:rsidRDefault="00272D63" w:rsidP="00272D63">
      <w:pPr>
        <w:pStyle w:val="ListParagraph"/>
        <w:numPr>
          <w:ilvl w:val="0"/>
          <w:numId w:val="314"/>
        </w:numPr>
      </w:pPr>
      <w:proofErr w:type="spellStart"/>
      <w:r>
        <w:rPr>
          <w:b/>
          <w:bCs/>
        </w:rPr>
        <w:t>Recall@K</w:t>
      </w:r>
      <w:proofErr w:type="spellEnd"/>
      <w:r>
        <w:t>:</w:t>
      </w:r>
      <w:r w:rsidR="00A544B6">
        <w:t xml:space="preserve"> </w:t>
      </w:r>
      <w:proofErr w:type="spellStart"/>
      <w:r w:rsidR="00A544B6" w:rsidRPr="00A544B6">
        <w:t>Recall@K</w:t>
      </w:r>
      <w:proofErr w:type="spellEnd"/>
      <w:r w:rsidR="00A544B6" w:rsidRPr="00A544B6">
        <w:t xml:space="preserve"> is another ranking-based metric that measures how many of the relevant items (movies) were included in the </w:t>
      </w:r>
      <w:proofErr w:type="gramStart"/>
      <w:r w:rsidR="00A544B6" w:rsidRPr="00A544B6">
        <w:t>top-K</w:t>
      </w:r>
      <w:proofErr w:type="gramEnd"/>
      <w:r w:rsidR="00A544B6" w:rsidRPr="00A544B6">
        <w:t xml:space="preserve"> recommendations. It essentially answers the question: out of all the movies that are relevant to the user, how many did the system manage to recommend in its </w:t>
      </w:r>
      <w:proofErr w:type="gramStart"/>
      <w:r w:rsidR="00A544B6" w:rsidRPr="00A544B6">
        <w:t>top-K</w:t>
      </w:r>
      <w:proofErr w:type="gramEnd"/>
      <w:r w:rsidR="00A544B6" w:rsidRPr="00A544B6">
        <w:t xml:space="preserve"> list? A higher </w:t>
      </w:r>
      <w:proofErr w:type="spellStart"/>
      <w:r w:rsidR="00A544B6" w:rsidRPr="00A544B6">
        <w:t>Recall@K</w:t>
      </w:r>
      <w:proofErr w:type="spellEnd"/>
      <w:r w:rsidR="00A544B6" w:rsidRPr="00A544B6">
        <w:t xml:space="preserve"> indicates that the model is capturing more of the user's relevant preferences in its top recommendations.</w:t>
      </w:r>
    </w:p>
    <w:p w14:paraId="5E15BE07" w14:textId="77777777" w:rsidR="00272D63" w:rsidRDefault="00272D63" w:rsidP="00272D63">
      <w:pPr>
        <w:pStyle w:val="ListParagraph"/>
      </w:pPr>
    </w:p>
    <w:p w14:paraId="19A73769" w14:textId="2C1ACF38" w:rsidR="00FA41E1" w:rsidRDefault="00272D63" w:rsidP="00FA41E1">
      <w:pPr>
        <w:pStyle w:val="ListParagraph"/>
        <w:numPr>
          <w:ilvl w:val="0"/>
          <w:numId w:val="314"/>
        </w:numPr>
      </w:pPr>
      <w:r>
        <w:rPr>
          <w:b/>
          <w:bCs/>
        </w:rPr>
        <w:t>NDCG@K</w:t>
      </w:r>
      <w:r>
        <w:t>:</w:t>
      </w:r>
      <w:r w:rsidR="000A65AC">
        <w:t xml:space="preserve"> </w:t>
      </w:r>
      <w:r w:rsidR="00BC76DB" w:rsidRPr="00BC76DB">
        <w:t xml:space="preserve">NDCG@K evaluates not only the relevance of the recommended items but also the order or ranking of those items. It assigns higher importance to relevant items appearing higher in the recommendation list. In this project, NDCG@K measures how well the model ranks the relevant movies among the </w:t>
      </w:r>
      <w:proofErr w:type="gramStart"/>
      <w:r w:rsidR="00BC76DB" w:rsidRPr="00BC76DB">
        <w:t>top-K</w:t>
      </w:r>
      <w:proofErr w:type="gramEnd"/>
      <w:r w:rsidR="00BC76DB" w:rsidRPr="00BC76DB">
        <w:t xml:space="preserve"> recommendations. A higher NDCG@K score suggests that the system is not only recommending relevant movies but also ranking them well in terms of importance to the user.</w:t>
      </w:r>
    </w:p>
    <w:p w14:paraId="4DBC600A" w14:textId="77777777" w:rsidR="00FA41E1" w:rsidRDefault="00FA41E1" w:rsidP="00FA41E1">
      <w:pPr>
        <w:pStyle w:val="ListParagraph"/>
      </w:pPr>
    </w:p>
    <w:p w14:paraId="67309476" w14:textId="36E902B2" w:rsidR="00FA41E1" w:rsidRDefault="00D12BE9" w:rsidP="004B7007">
      <w:r w:rsidRPr="00D12BE9">
        <w:t xml:space="preserve">In summary, RMSE and MAE are metrics that measure the accuracy of the predicted ratings, whereas </w:t>
      </w:r>
      <w:proofErr w:type="spellStart"/>
      <w:r w:rsidRPr="00D12BE9">
        <w:t>Precision@K</w:t>
      </w:r>
      <w:proofErr w:type="spellEnd"/>
      <w:r w:rsidRPr="00D12BE9">
        <w:t xml:space="preserve">, </w:t>
      </w:r>
      <w:proofErr w:type="spellStart"/>
      <w:r w:rsidRPr="00D12BE9">
        <w:t>Recall@K</w:t>
      </w:r>
      <w:proofErr w:type="spellEnd"/>
      <w:r w:rsidRPr="00D12BE9">
        <w:t>, and NDCG@K focus on evaluating the quality of the ranked recommendations. These metrics together provide a comprehensive view of the recommender systems performance, balancing both prediction accuracy and recommendation relevance.</w:t>
      </w:r>
    </w:p>
    <w:p w14:paraId="10E9F14C" w14:textId="77777777" w:rsidR="00477336" w:rsidRDefault="00477336" w:rsidP="004B7007"/>
    <w:p w14:paraId="5206E67C" w14:textId="69C46A87" w:rsidR="00477336" w:rsidRDefault="00477336" w:rsidP="004B7007">
      <w:r w:rsidRPr="00477336">
        <w:t xml:space="preserve">Now that </w:t>
      </w:r>
      <w:r>
        <w:t>we</w:t>
      </w:r>
      <w:r w:rsidRPr="00477336">
        <w:t xml:space="preserve"> have emphasized the </w:t>
      </w:r>
      <w:r w:rsidR="00597C53">
        <w:t xml:space="preserve">importance of </w:t>
      </w:r>
      <w:r w:rsidR="00F21583">
        <w:t>scoring</w:t>
      </w:r>
      <w:r w:rsidR="00597C53">
        <w:t xml:space="preserve"> on</w:t>
      </w:r>
      <w:r w:rsidRPr="00477336">
        <w:t xml:space="preserve"> testing sets, as well as covering the evaluation metrics of our models </w:t>
      </w:r>
      <w:r w:rsidR="00A82647">
        <w:t>thoroughly</w:t>
      </w:r>
      <w:r w:rsidRPr="00477336">
        <w:t xml:space="preserve">, we can go ahead and start with the </w:t>
      </w:r>
      <w:r w:rsidR="002F3E04">
        <w:t>results and performance analysis/</w:t>
      </w:r>
      <w:r w:rsidRPr="00477336">
        <w:t>modelling phase.</w:t>
      </w:r>
    </w:p>
    <w:p w14:paraId="59E6075E" w14:textId="77777777" w:rsidR="00B23096" w:rsidRDefault="00B23096" w:rsidP="004B7007"/>
    <w:p w14:paraId="70EE1D20" w14:textId="5062B9BB" w:rsidR="00F51BFE" w:rsidRPr="00D50CA9" w:rsidRDefault="00D50CA9" w:rsidP="00D50CA9">
      <w:pPr>
        <w:rPr>
          <w:b/>
          <w:bCs/>
        </w:rPr>
      </w:pPr>
      <w:r w:rsidRPr="00D50CA9">
        <w:rPr>
          <w:b/>
          <w:bCs/>
        </w:rPr>
        <w:drawing>
          <wp:inline distT="0" distB="0" distL="0" distR="0" wp14:anchorId="767C1A9D" wp14:editId="122C31EB">
            <wp:extent cx="5486400" cy="1371600"/>
            <wp:effectExtent l="0" t="0" r="0" b="0"/>
            <wp:docPr id="9007016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0165" name="Picture 1" descr="A computer code with text&#10;&#10;Description automatically generated"/>
                    <pic:cNvPicPr/>
                  </pic:nvPicPr>
                  <pic:blipFill>
                    <a:blip r:embed="rId28"/>
                    <a:stretch>
                      <a:fillRect/>
                    </a:stretch>
                  </pic:blipFill>
                  <pic:spPr>
                    <a:xfrm>
                      <a:off x="0" y="0"/>
                      <a:ext cx="5486400" cy="1371600"/>
                    </a:xfrm>
                    <a:prstGeom prst="rect">
                      <a:avLst/>
                    </a:prstGeom>
                  </pic:spPr>
                </pic:pic>
              </a:graphicData>
            </a:graphic>
          </wp:inline>
        </w:drawing>
      </w:r>
    </w:p>
    <w:p w14:paraId="5CB02C09" w14:textId="2DB842FE" w:rsidR="00385869" w:rsidRDefault="00A6340F" w:rsidP="0039389A">
      <w:r w:rsidRPr="00A6340F">
        <w:t>Befo</w:t>
      </w:r>
      <w:r w:rsidR="00D0778A">
        <w:t xml:space="preserve">re </w:t>
      </w:r>
      <w:r w:rsidR="00D0778A" w:rsidRPr="00D0778A">
        <w:t xml:space="preserve">discussing the test results, it’s important to explain the structure of the evaluation code used for all models. The </w:t>
      </w:r>
      <w:proofErr w:type="gramStart"/>
      <w:r w:rsidR="00D0778A" w:rsidRPr="00D0778A">
        <w:t>evaluate(</w:t>
      </w:r>
      <w:proofErr w:type="gramEnd"/>
      <w:r w:rsidR="00D0778A" w:rsidRPr="00D0778A">
        <w:t>) function is applied consistently to each model</w:t>
      </w:r>
      <w:r w:rsidR="00893A28">
        <w:t xml:space="preserve"> (</w:t>
      </w:r>
      <w:r w:rsidR="00D0778A" w:rsidRPr="00D0778A">
        <w:t>NCF, Matrix Factorization,</w:t>
      </w:r>
      <w:r w:rsidR="00893A28">
        <w:t xml:space="preserve"> </w:t>
      </w:r>
      <w:r w:rsidR="00D0778A" w:rsidRPr="00D0778A">
        <w:t>Hybrid</w:t>
      </w:r>
      <w:r w:rsidR="00893A28">
        <w:t>) –</w:t>
      </w:r>
      <w:r w:rsidR="00D0778A" w:rsidRPr="00D0778A">
        <w:t>with minor adjustments depending on the specific model being tested. This ensures a uniform approach for comparing performance across all models</w:t>
      </w:r>
      <w:r w:rsidR="00B67228">
        <w:t>,</w:t>
      </w:r>
      <w:r w:rsidR="003826FA">
        <w:t xml:space="preserve"> </w:t>
      </w:r>
      <w:r w:rsidR="003826FA" w:rsidRPr="003826FA">
        <w:t xml:space="preserve">where the same key parameters and metrics are applied to measure their </w:t>
      </w:r>
      <w:r w:rsidR="00903733" w:rsidRPr="003826FA">
        <w:lastRenderedPageBreak/>
        <w:t>performance.</w:t>
      </w:r>
      <w:r w:rsidR="00DF21FD">
        <w:t xml:space="preserve"> T</w:t>
      </w:r>
      <w:r w:rsidR="00DF21FD" w:rsidRPr="00DF21FD">
        <w:t>he parameters k=5 and threshold=0.8 are</w:t>
      </w:r>
      <w:r w:rsidR="00DF21FD">
        <w:t xml:space="preserve"> particularly important as they </w:t>
      </w:r>
      <w:r w:rsidR="00BB08A5">
        <w:t xml:space="preserve">act as filters in generating top recommendations and relevant </w:t>
      </w:r>
      <w:r w:rsidR="00AE3D85">
        <w:t>predictions and</w:t>
      </w:r>
      <w:r w:rsidR="00BB08A5">
        <w:t xml:space="preserve"> </w:t>
      </w:r>
      <w:r w:rsidR="00DF21FD">
        <w:t xml:space="preserve">will be consistent </w:t>
      </w:r>
      <w:r w:rsidR="005745A0">
        <w:t>throughout</w:t>
      </w:r>
      <w:r w:rsidR="00DF21FD">
        <w:t xml:space="preserve"> the </w:t>
      </w:r>
      <w:r w:rsidR="005745A0">
        <w:t>evaluation.</w:t>
      </w:r>
    </w:p>
    <w:p w14:paraId="572AC5C0" w14:textId="3CF0333D" w:rsidR="00385869" w:rsidRDefault="00B21DC7" w:rsidP="0039389A">
      <w:pPr>
        <w:pStyle w:val="ListParagraph"/>
        <w:numPr>
          <w:ilvl w:val="0"/>
          <w:numId w:val="317"/>
        </w:numPr>
      </w:pPr>
      <w:r w:rsidRPr="00B21DC7">
        <w:t>k=5: This represents the top 5 recommendations that the model makes. When evaluating metrics like Precision@5 and Recall@5, we focus on how well the model identifies relevant items (e.g., movies the user would like) within the top 5 predictions. This simulates a real-world recommendation scenario, where users often only see a few top recommendations.</w:t>
      </w:r>
    </w:p>
    <w:p w14:paraId="67C39419" w14:textId="62C227FB" w:rsidR="00096F5D" w:rsidRDefault="00287C09" w:rsidP="0039389A">
      <w:pPr>
        <w:pStyle w:val="ListParagraph"/>
        <w:numPr>
          <w:ilvl w:val="0"/>
          <w:numId w:val="317"/>
        </w:numPr>
      </w:pPr>
      <w:r w:rsidRPr="00287C09">
        <w:t>Threshold=0.8: The threshold sets a cut-off point for what is considered a relevant prediction. In our case, a predicted rating of 0.8 or above (equivalent to a rating of 4 or higher on the original 1-5 scale) is considered a positive or relevant recommendation. This means the model is evaluated based on how well it predicts ratings</w:t>
      </w:r>
      <w:r w:rsidR="005F0E8E">
        <w:t xml:space="preserve"> on movies</w:t>
      </w:r>
      <w:r w:rsidRPr="00287C09">
        <w:t xml:space="preserve"> that users would actually enjoy (4+ ratings), filtering out less relevant or low-rated recommendations.</w:t>
      </w:r>
    </w:p>
    <w:p w14:paraId="51EAEE29" w14:textId="53B265DD" w:rsidR="007220C7" w:rsidRDefault="005745A0" w:rsidP="005745A0">
      <w:r w:rsidRPr="005745A0">
        <w:t>This structure ensures that all models are evaluated on the same basis, allowing for consistent comparison of their performance.</w:t>
      </w:r>
      <w:r>
        <w:t xml:space="preserve"> Now</w:t>
      </w:r>
      <w:r w:rsidR="004B0DBB">
        <w:t xml:space="preserve"> that we have expanded on the evaluation code used by all </w:t>
      </w:r>
      <w:r w:rsidR="003A00EB">
        <w:t>models,</w:t>
      </w:r>
      <w:r>
        <w:t xml:space="preserve"> </w:t>
      </w:r>
      <w:r w:rsidR="004B0DBB">
        <w:t>were only going to</w:t>
      </w:r>
      <w:r w:rsidR="00772F5D">
        <w:t xml:space="preserve"> discuss</w:t>
      </w:r>
      <w:r w:rsidR="004B0DBB">
        <w:t xml:space="preserve"> the results</w:t>
      </w:r>
      <w:r w:rsidR="00772F5D">
        <w:t xml:space="preserve"> moving forward.</w:t>
      </w:r>
      <w:r w:rsidR="004B0DBB">
        <w:t xml:space="preserve"> </w:t>
      </w:r>
    </w:p>
    <w:p w14:paraId="312FE92C" w14:textId="77777777" w:rsidR="00096F5D" w:rsidRDefault="00096F5D" w:rsidP="00096F5D">
      <w:pPr>
        <w:pStyle w:val="ListParagraph"/>
        <w:ind w:left="1440"/>
      </w:pPr>
    </w:p>
    <w:p w14:paraId="7AFC3E34" w14:textId="77777777" w:rsidR="001B2C5E" w:rsidRDefault="001B2C5E" w:rsidP="00096F5D">
      <w:pPr>
        <w:pStyle w:val="ListParagraph"/>
        <w:ind w:left="1440"/>
      </w:pPr>
    </w:p>
    <w:p w14:paraId="3DDFD298" w14:textId="77777777" w:rsidR="00503B54" w:rsidRDefault="00503B54" w:rsidP="00503B54">
      <w:pPr>
        <w:pStyle w:val="Title"/>
        <w:rPr>
          <w:b/>
          <w:bCs/>
          <w:u w:val="single"/>
        </w:rPr>
      </w:pPr>
      <w:r w:rsidRPr="00F51BFE">
        <w:rPr>
          <w:b/>
          <w:bCs/>
          <w:u w:val="single"/>
        </w:rPr>
        <w:t>Results</w:t>
      </w:r>
    </w:p>
    <w:p w14:paraId="4E9EEC68" w14:textId="77777777" w:rsidR="00503B54" w:rsidRPr="00F51BFE" w:rsidRDefault="00503B54" w:rsidP="00503B54">
      <w:pPr>
        <w:pStyle w:val="Title"/>
        <w:rPr>
          <w:b/>
          <w:bCs/>
          <w:u w:val="single"/>
        </w:rPr>
      </w:pPr>
    </w:p>
    <w:p w14:paraId="41E02DCB" w14:textId="77777777" w:rsidR="00503B54" w:rsidRDefault="00503B54" w:rsidP="00503B54">
      <w:pPr>
        <w:pStyle w:val="ListParagraph"/>
        <w:numPr>
          <w:ilvl w:val="0"/>
          <w:numId w:val="315"/>
        </w:numPr>
        <w:rPr>
          <w:b/>
          <w:bCs/>
        </w:rPr>
      </w:pPr>
      <w:r w:rsidRPr="00F51BFE">
        <w:rPr>
          <w:b/>
          <w:bCs/>
        </w:rPr>
        <w:t>Collaborative Filtering w/ Deep Learning (NCF) Model:</w:t>
      </w:r>
    </w:p>
    <w:p w14:paraId="46B9D403" w14:textId="2B6B6CD2" w:rsidR="00120456" w:rsidRDefault="00120456" w:rsidP="00120456">
      <w:pPr>
        <w:pStyle w:val="ListParagraph"/>
        <w:rPr>
          <w:b/>
          <w:bCs/>
        </w:rPr>
      </w:pPr>
      <w:r w:rsidRPr="00120456">
        <w:rPr>
          <w:b/>
          <w:bCs/>
        </w:rPr>
        <w:drawing>
          <wp:inline distT="0" distB="0" distL="0" distR="0" wp14:anchorId="533A6F55" wp14:editId="0E4F80BA">
            <wp:extent cx="3696216" cy="1590897"/>
            <wp:effectExtent l="0" t="0" r="0" b="9525"/>
            <wp:docPr id="676418137"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18137" name="Picture 1" descr="A computer error message&#10;&#10;Description automatically generated"/>
                    <pic:cNvPicPr/>
                  </pic:nvPicPr>
                  <pic:blipFill>
                    <a:blip r:embed="rId29"/>
                    <a:stretch>
                      <a:fillRect/>
                    </a:stretch>
                  </pic:blipFill>
                  <pic:spPr>
                    <a:xfrm>
                      <a:off x="0" y="0"/>
                      <a:ext cx="3696216" cy="1590897"/>
                    </a:xfrm>
                    <a:prstGeom prst="rect">
                      <a:avLst/>
                    </a:prstGeom>
                  </pic:spPr>
                </pic:pic>
              </a:graphicData>
            </a:graphic>
          </wp:inline>
        </w:drawing>
      </w:r>
    </w:p>
    <w:p w14:paraId="6EFBF538" w14:textId="3869BF4B" w:rsidR="0063483E" w:rsidRPr="0063483E" w:rsidRDefault="0063483E" w:rsidP="0063483E">
      <w:pPr>
        <w:rPr>
          <w:b/>
          <w:bCs/>
        </w:rPr>
      </w:pPr>
      <w:r w:rsidRPr="0063483E">
        <w:rPr>
          <w:b/>
          <w:bCs/>
        </w:rPr>
        <w:t>Rating</w:t>
      </w:r>
      <w:r w:rsidR="001C4FE6">
        <w:rPr>
          <w:b/>
          <w:bCs/>
        </w:rPr>
        <w:t xml:space="preserve"> Metrics</w:t>
      </w:r>
      <w:r w:rsidR="002A2BBA">
        <w:rPr>
          <w:b/>
          <w:bCs/>
        </w:rPr>
        <w:t>:</w:t>
      </w:r>
    </w:p>
    <w:p w14:paraId="048BE146" w14:textId="38515D7F" w:rsidR="000071FC" w:rsidRPr="002D25C6" w:rsidRDefault="0063483E" w:rsidP="000071FC">
      <w:pPr>
        <w:pStyle w:val="ListParagraph"/>
        <w:numPr>
          <w:ilvl w:val="0"/>
          <w:numId w:val="320"/>
        </w:numPr>
        <w:rPr>
          <w:b/>
          <w:bCs/>
        </w:rPr>
      </w:pPr>
      <w:r w:rsidRPr="002D25C6">
        <w:rPr>
          <w:b/>
          <w:bCs/>
        </w:rPr>
        <w:t>Root Mean Squared Error (RMSE): 0.18</w:t>
      </w:r>
    </w:p>
    <w:p w14:paraId="1906D239" w14:textId="286EC986" w:rsidR="0063483E" w:rsidRDefault="0063483E" w:rsidP="0063483E">
      <w:pPr>
        <w:pStyle w:val="ListParagraph"/>
        <w:numPr>
          <w:ilvl w:val="0"/>
          <w:numId w:val="321"/>
        </w:numPr>
      </w:pPr>
      <w:r w:rsidRPr="0063483E">
        <w:t xml:space="preserve">The </w:t>
      </w:r>
      <w:r w:rsidR="00332B2E" w:rsidRPr="00332B2E">
        <w:t xml:space="preserve">RMSE of 0.18 reflects the average error between the predicted and actual user ratings on movies. This low value indicates that the model makes very precise predictions with minimal large errors. If we refer back to the original </w:t>
      </w:r>
      <w:r w:rsidR="00992BE3" w:rsidRPr="00332B2E">
        <w:t>1–</w:t>
      </w:r>
      <w:r w:rsidR="00992BE3" w:rsidRPr="00332B2E">
        <w:lastRenderedPageBreak/>
        <w:t>5-star</w:t>
      </w:r>
      <w:r w:rsidR="00332B2E" w:rsidRPr="00332B2E">
        <w:t xml:space="preserve"> rating system, this 0.18 would be less than a fraction of a star off (around 1/5 of a star) – a very accurate result.</w:t>
      </w:r>
    </w:p>
    <w:p w14:paraId="33A077F5" w14:textId="77777777" w:rsidR="007907AE" w:rsidRPr="0063483E" w:rsidRDefault="007907AE" w:rsidP="007907AE">
      <w:pPr>
        <w:pStyle w:val="ListParagraph"/>
        <w:ind w:left="1080"/>
      </w:pPr>
    </w:p>
    <w:p w14:paraId="78E547E7" w14:textId="53895FE4" w:rsidR="0063483E" w:rsidRPr="002D25C6" w:rsidRDefault="0063483E" w:rsidP="0063483E">
      <w:pPr>
        <w:pStyle w:val="ListParagraph"/>
        <w:numPr>
          <w:ilvl w:val="0"/>
          <w:numId w:val="322"/>
        </w:numPr>
        <w:rPr>
          <w:b/>
          <w:bCs/>
        </w:rPr>
      </w:pPr>
      <w:r w:rsidRPr="002D25C6">
        <w:rPr>
          <w:b/>
          <w:bCs/>
        </w:rPr>
        <w:t>Mean Absolute Error (MAE): 0.14</w:t>
      </w:r>
    </w:p>
    <w:p w14:paraId="4030740C" w14:textId="501EF1BA" w:rsidR="00A57B04" w:rsidRDefault="0063483E" w:rsidP="007907AE">
      <w:pPr>
        <w:pStyle w:val="ListParagraph"/>
        <w:numPr>
          <w:ilvl w:val="0"/>
          <w:numId w:val="323"/>
        </w:numPr>
      </w:pPr>
      <w:r w:rsidRPr="0063483E">
        <w:t xml:space="preserve">With </w:t>
      </w:r>
      <w:r w:rsidR="003A4475" w:rsidRPr="003A4475">
        <w:t>an MAE of 0.14, the model's average prediction deviates by only 0.14 from the actual rating</w:t>
      </w:r>
      <w:r w:rsidR="009E030A">
        <w:t>s</w:t>
      </w:r>
      <w:r w:rsidR="003A4475" w:rsidRPr="003A4475">
        <w:t>. This can be interpreted as the model predicting user preferences with approximately 86% accuracy (1 - 0.14 = 0.86), which is excellent. In simpler terms, the model's predictions on movie ratings deviate from actual user ratings by just over 1/10th of a star, making its predictions highly accurate</w:t>
      </w:r>
      <w:r w:rsidR="00FF6053">
        <w:t>; excellent</w:t>
      </w:r>
      <w:r w:rsidR="003A4475" w:rsidRPr="003A4475">
        <w:t>.</w:t>
      </w:r>
    </w:p>
    <w:p w14:paraId="5A89A560" w14:textId="1FAF4FE9" w:rsidR="002E0C61" w:rsidRPr="00F34C53" w:rsidRDefault="00F02FE3" w:rsidP="00F34C53">
      <w:pPr>
        <w:rPr>
          <w:b/>
          <w:bCs/>
        </w:rPr>
      </w:pPr>
      <w:r w:rsidRPr="00F02FE3">
        <w:rPr>
          <w:b/>
          <w:bCs/>
        </w:rPr>
        <w:t>Ranking Metrics:</w:t>
      </w:r>
    </w:p>
    <w:p w14:paraId="25411DAC" w14:textId="2729C9A6" w:rsidR="00C15683" w:rsidRPr="00145221" w:rsidRDefault="002E0C61" w:rsidP="00C15683">
      <w:pPr>
        <w:pStyle w:val="ListParagraph"/>
        <w:numPr>
          <w:ilvl w:val="0"/>
          <w:numId w:val="324"/>
        </w:numPr>
        <w:rPr>
          <w:b/>
          <w:bCs/>
        </w:rPr>
      </w:pPr>
      <w:r w:rsidRPr="00145221">
        <w:rPr>
          <w:b/>
          <w:bCs/>
        </w:rPr>
        <w:t>Precision@5: 0.1153</w:t>
      </w:r>
    </w:p>
    <w:p w14:paraId="5F7DF7A9" w14:textId="207C87B6" w:rsidR="002E0C61" w:rsidRDefault="002E0C61" w:rsidP="00AF2458">
      <w:pPr>
        <w:pStyle w:val="ListParagraph"/>
        <w:numPr>
          <w:ilvl w:val="0"/>
          <w:numId w:val="325"/>
        </w:numPr>
      </w:pPr>
      <w:r w:rsidRPr="00AF2458">
        <w:t xml:space="preserve">A </w:t>
      </w:r>
      <w:r w:rsidR="00141855" w:rsidRPr="00141855">
        <w:t xml:space="preserve">precision score of 11.53% indicates that, on average, only 11.53% of the top 5 movie recommendations made by the model are truly relevant or highly rated by the user. To put this in context, if a user looks at the top 5 suggestions, only 1 out of the 5 might be something they'd actually rate highly – meaning the model's filtering of top recommendations isn't great and could use improvement in avoiding irrelevant </w:t>
      </w:r>
      <w:r w:rsidR="004B59EC" w:rsidRPr="00141855">
        <w:t>suggestions.</w:t>
      </w:r>
    </w:p>
    <w:p w14:paraId="2C42CFCA" w14:textId="77777777" w:rsidR="00145221" w:rsidRPr="00AF2458" w:rsidRDefault="00145221" w:rsidP="00145221">
      <w:pPr>
        <w:pStyle w:val="ListParagraph"/>
        <w:ind w:left="1080"/>
      </w:pPr>
    </w:p>
    <w:p w14:paraId="655FB1E8" w14:textId="763AF30B" w:rsidR="002E0C61" w:rsidRPr="00145221" w:rsidRDefault="002E0C61" w:rsidP="00AF2458">
      <w:pPr>
        <w:pStyle w:val="ListParagraph"/>
        <w:numPr>
          <w:ilvl w:val="0"/>
          <w:numId w:val="326"/>
        </w:numPr>
        <w:rPr>
          <w:b/>
          <w:bCs/>
        </w:rPr>
      </w:pPr>
      <w:r w:rsidRPr="00145221">
        <w:rPr>
          <w:b/>
          <w:bCs/>
        </w:rPr>
        <w:t>Recall@5: 0.5767</w:t>
      </w:r>
    </w:p>
    <w:p w14:paraId="5BC2FD5C" w14:textId="154774E2" w:rsidR="002E0C61" w:rsidRDefault="002E0C61" w:rsidP="00AF2458">
      <w:pPr>
        <w:pStyle w:val="ListParagraph"/>
        <w:numPr>
          <w:ilvl w:val="0"/>
          <w:numId w:val="327"/>
        </w:numPr>
      </w:pPr>
      <w:r w:rsidRPr="00AF2458">
        <w:t xml:space="preserve">The </w:t>
      </w:r>
      <w:r w:rsidR="008450E3" w:rsidRPr="008450E3">
        <w:t>recall score of 57.67% suggests that out of all the highly rated (relevant) movies, the model successfully surfaces 57.67% of them in its top 5 recommendations. This means that while the model does surface a majority of relevant content, it still misses around 42.33% of relevant movies. In other words, a user could expect about 3 out of 5 recommendations to be relevant, which is a decent but not perfect result.</w:t>
      </w:r>
    </w:p>
    <w:p w14:paraId="153A54AB" w14:textId="77777777" w:rsidR="00DA6457" w:rsidRPr="00AF2458" w:rsidRDefault="00DA6457" w:rsidP="00DA6457">
      <w:pPr>
        <w:pStyle w:val="ListParagraph"/>
        <w:ind w:left="1080"/>
      </w:pPr>
    </w:p>
    <w:p w14:paraId="2F2A91BC" w14:textId="27A07CF0" w:rsidR="002E0C61" w:rsidRPr="00336542" w:rsidRDefault="002E0C61" w:rsidP="00AF2458">
      <w:pPr>
        <w:pStyle w:val="ListParagraph"/>
        <w:numPr>
          <w:ilvl w:val="0"/>
          <w:numId w:val="328"/>
        </w:numPr>
        <w:rPr>
          <w:b/>
          <w:bCs/>
        </w:rPr>
      </w:pPr>
      <w:r w:rsidRPr="00336542">
        <w:rPr>
          <w:b/>
          <w:bCs/>
        </w:rPr>
        <w:t>NDCG@5: 0.5767</w:t>
      </w:r>
    </w:p>
    <w:p w14:paraId="69464B7B" w14:textId="718FD10A" w:rsidR="00A57B04" w:rsidRPr="00473417" w:rsidRDefault="002E0C61" w:rsidP="00757460">
      <w:pPr>
        <w:pStyle w:val="ListParagraph"/>
        <w:numPr>
          <w:ilvl w:val="0"/>
          <w:numId w:val="329"/>
        </w:numPr>
        <w:rPr>
          <w:b/>
          <w:bCs/>
        </w:rPr>
      </w:pPr>
      <w:r w:rsidRPr="00AF2458">
        <w:t xml:space="preserve">The </w:t>
      </w:r>
      <w:r w:rsidR="00473417" w:rsidRPr="00473417">
        <w:t>NDCG score of 0.5767 reflects how well the model ranks relevant movies within the top 5 recommendations. This score can also be understood as the model ranking 57.67% of relevant items in favorable positions within the top 5. Essentially, it means that while about 3 out of 5 relevant movies are in the top slots, the placement of those relevant movies isn't always ideal. For instance, a relevant movie might appear in the 3rd or 4th position instead of the 1st, showing that while the model's ranking is fair, it still has room for improvement in consistently placing the most relevant movies at the top.</w:t>
      </w:r>
    </w:p>
    <w:p w14:paraId="1DC66575" w14:textId="77777777" w:rsidR="00A57B04" w:rsidRDefault="00A57B04" w:rsidP="00120456">
      <w:pPr>
        <w:pStyle w:val="ListParagraph"/>
        <w:rPr>
          <w:b/>
          <w:bCs/>
        </w:rPr>
      </w:pPr>
    </w:p>
    <w:p w14:paraId="26E163E0" w14:textId="77777777" w:rsidR="00A57B04" w:rsidRDefault="00A57B04" w:rsidP="00120456">
      <w:pPr>
        <w:pStyle w:val="ListParagraph"/>
        <w:rPr>
          <w:b/>
          <w:bCs/>
        </w:rPr>
      </w:pPr>
    </w:p>
    <w:p w14:paraId="2435DF74" w14:textId="77777777" w:rsidR="00A57B04" w:rsidRDefault="00A57B04" w:rsidP="00120456">
      <w:pPr>
        <w:pStyle w:val="ListParagraph"/>
        <w:rPr>
          <w:b/>
          <w:bCs/>
        </w:rPr>
      </w:pPr>
    </w:p>
    <w:p w14:paraId="035B6543" w14:textId="77777777" w:rsidR="003E3E88" w:rsidRDefault="003E3E88" w:rsidP="00120456">
      <w:pPr>
        <w:pStyle w:val="ListParagraph"/>
        <w:rPr>
          <w:b/>
          <w:bCs/>
        </w:rPr>
      </w:pPr>
    </w:p>
    <w:p w14:paraId="48014E6B" w14:textId="77777777" w:rsidR="003E3E88" w:rsidRDefault="003E3E88" w:rsidP="00120456">
      <w:pPr>
        <w:pStyle w:val="ListParagraph"/>
        <w:rPr>
          <w:b/>
          <w:bCs/>
        </w:rPr>
      </w:pPr>
    </w:p>
    <w:p w14:paraId="1B309248" w14:textId="3A422728" w:rsidR="00A36AA9" w:rsidRPr="00C35051" w:rsidRDefault="00A36AA9" w:rsidP="00DB032B">
      <w:pPr>
        <w:pStyle w:val="ListParagraph"/>
        <w:numPr>
          <w:ilvl w:val="0"/>
          <w:numId w:val="315"/>
        </w:numPr>
        <w:rPr>
          <w:b/>
          <w:bCs/>
          <w:lang w:val="en-AU"/>
        </w:rPr>
      </w:pPr>
      <w:r w:rsidRPr="00DB032B">
        <w:rPr>
          <w:b/>
          <w:bCs/>
        </w:rPr>
        <w:lastRenderedPageBreak/>
        <w:t>Matrix Factorization</w:t>
      </w:r>
      <w:r w:rsidRPr="00DB032B">
        <w:rPr>
          <w:b/>
          <w:bCs/>
        </w:rPr>
        <w:t xml:space="preserve"> Model</w:t>
      </w:r>
      <w:r w:rsidRPr="00DB032B">
        <w:rPr>
          <w:b/>
          <w:bCs/>
        </w:rPr>
        <w:t xml:space="preserve"> (Traditional Approach)</w:t>
      </w:r>
      <w:r w:rsidR="001F14CA">
        <w:rPr>
          <w:b/>
          <w:bCs/>
        </w:rPr>
        <w:t>:</w:t>
      </w:r>
    </w:p>
    <w:p w14:paraId="19C6D7B0" w14:textId="595BBD30" w:rsidR="00C35051" w:rsidRPr="00C35051" w:rsidRDefault="00C35051" w:rsidP="00C35051">
      <w:pPr>
        <w:rPr>
          <w:b/>
          <w:bCs/>
          <w:lang w:val="en-AU"/>
        </w:rPr>
      </w:pPr>
      <w:r w:rsidRPr="00C35051">
        <w:rPr>
          <w:b/>
          <w:bCs/>
          <w:lang w:val="en-AU"/>
        </w:rPr>
        <w:drawing>
          <wp:inline distT="0" distB="0" distL="0" distR="0" wp14:anchorId="2F75C9B5" wp14:editId="7BE0DDE4">
            <wp:extent cx="5486400" cy="2751455"/>
            <wp:effectExtent l="0" t="0" r="0" b="0"/>
            <wp:docPr id="5307651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5117" name="Picture 1" descr="A screenshot of a computer program&#10;&#10;Description automatically generated"/>
                    <pic:cNvPicPr/>
                  </pic:nvPicPr>
                  <pic:blipFill>
                    <a:blip r:embed="rId30"/>
                    <a:stretch>
                      <a:fillRect/>
                    </a:stretch>
                  </pic:blipFill>
                  <pic:spPr>
                    <a:xfrm>
                      <a:off x="0" y="0"/>
                      <a:ext cx="5486400" cy="2751455"/>
                    </a:xfrm>
                    <a:prstGeom prst="rect">
                      <a:avLst/>
                    </a:prstGeom>
                  </pic:spPr>
                </pic:pic>
              </a:graphicData>
            </a:graphic>
          </wp:inline>
        </w:drawing>
      </w:r>
    </w:p>
    <w:p w14:paraId="1EB2037C" w14:textId="77777777" w:rsidR="0084355A" w:rsidRPr="00104CE6" w:rsidRDefault="0084355A" w:rsidP="00104CE6">
      <w:pPr>
        <w:rPr>
          <w:b/>
          <w:bCs/>
          <w:lang w:val="en-AU"/>
        </w:rPr>
      </w:pPr>
      <w:r w:rsidRPr="00104CE6">
        <w:rPr>
          <w:b/>
          <w:bCs/>
          <w:lang w:val="en-AU"/>
        </w:rPr>
        <w:t>Rating Metrics:</w:t>
      </w:r>
    </w:p>
    <w:p w14:paraId="608AA26C" w14:textId="0E3BB12B" w:rsidR="0084355A" w:rsidRPr="00104CE6" w:rsidRDefault="0084355A" w:rsidP="00104CE6">
      <w:pPr>
        <w:pStyle w:val="ListParagraph"/>
        <w:numPr>
          <w:ilvl w:val="0"/>
          <w:numId w:val="337"/>
        </w:numPr>
        <w:rPr>
          <w:b/>
          <w:bCs/>
          <w:lang w:val="en-AU"/>
        </w:rPr>
      </w:pPr>
      <w:r w:rsidRPr="00104CE6">
        <w:rPr>
          <w:b/>
          <w:bCs/>
          <w:lang w:val="en-AU"/>
        </w:rPr>
        <w:t>Root Mean Squared Error (RMSE): 0.21</w:t>
      </w:r>
    </w:p>
    <w:p w14:paraId="444ED0E4" w14:textId="32A10C0E" w:rsidR="00E53AB5" w:rsidRDefault="0084355A" w:rsidP="00104CE6">
      <w:pPr>
        <w:pStyle w:val="ListParagraph"/>
        <w:numPr>
          <w:ilvl w:val="0"/>
          <w:numId w:val="338"/>
        </w:numPr>
        <w:rPr>
          <w:lang w:val="en-AU"/>
        </w:rPr>
      </w:pPr>
      <w:r w:rsidRPr="00104CE6">
        <w:rPr>
          <w:lang w:val="en-AU"/>
        </w:rPr>
        <w:t xml:space="preserve">With an RMSE of 0.21, this metric </w:t>
      </w:r>
      <w:r w:rsidR="007331D0">
        <w:rPr>
          <w:lang w:val="en-AU"/>
        </w:rPr>
        <w:t>highlights</w:t>
      </w:r>
      <w:r w:rsidRPr="00104CE6">
        <w:rPr>
          <w:lang w:val="en-AU"/>
        </w:rPr>
        <w:t xml:space="preserve"> the average difference between predicted and actual user ratings for movies. While this result is slightly higher than the NCF model, it still indicates that the model’s predictions are </w:t>
      </w:r>
      <w:r w:rsidR="004944F3">
        <w:rPr>
          <w:lang w:val="en-AU"/>
        </w:rPr>
        <w:t>quite</w:t>
      </w:r>
      <w:r w:rsidRPr="00104CE6">
        <w:rPr>
          <w:lang w:val="en-AU"/>
        </w:rPr>
        <w:t xml:space="preserve"> accurate. On the original 1-5 rating scale, the predictions are off by only about a fifth of a star, which is still a </w:t>
      </w:r>
      <w:r w:rsidR="0049414B">
        <w:rPr>
          <w:lang w:val="en-AU"/>
        </w:rPr>
        <w:t xml:space="preserve">very </w:t>
      </w:r>
      <w:r w:rsidRPr="00104CE6">
        <w:rPr>
          <w:lang w:val="en-AU"/>
        </w:rPr>
        <w:t>commendable outcome but not as precise as the NCF</w:t>
      </w:r>
      <w:r w:rsidR="00294F26">
        <w:rPr>
          <w:lang w:val="en-AU"/>
        </w:rPr>
        <w:t xml:space="preserve"> model</w:t>
      </w:r>
      <w:r w:rsidRPr="00104CE6">
        <w:rPr>
          <w:lang w:val="en-AU"/>
        </w:rPr>
        <w:t>.</w:t>
      </w:r>
    </w:p>
    <w:p w14:paraId="7E01A85F" w14:textId="77777777" w:rsidR="00BB4179" w:rsidRPr="00BB4179" w:rsidRDefault="00BB4179" w:rsidP="00BB4179">
      <w:pPr>
        <w:pStyle w:val="ListParagraph"/>
        <w:ind w:left="1080"/>
        <w:rPr>
          <w:lang w:val="en-AU"/>
        </w:rPr>
      </w:pPr>
    </w:p>
    <w:p w14:paraId="14B776E7" w14:textId="284144F0" w:rsidR="0084355A" w:rsidRPr="00104CE6" w:rsidRDefault="0084355A" w:rsidP="00104CE6">
      <w:pPr>
        <w:pStyle w:val="ListParagraph"/>
        <w:numPr>
          <w:ilvl w:val="0"/>
          <w:numId w:val="339"/>
        </w:numPr>
        <w:rPr>
          <w:b/>
          <w:bCs/>
          <w:lang w:val="en-AU"/>
        </w:rPr>
      </w:pPr>
      <w:r w:rsidRPr="00104CE6">
        <w:rPr>
          <w:b/>
          <w:bCs/>
          <w:lang w:val="en-AU"/>
        </w:rPr>
        <w:t>Mean Absolute Error (MAE): 0.16</w:t>
      </w:r>
    </w:p>
    <w:p w14:paraId="68D39B4C" w14:textId="0856F272" w:rsidR="001F14CA" w:rsidRPr="00104CE6" w:rsidRDefault="0084355A" w:rsidP="00104CE6">
      <w:pPr>
        <w:pStyle w:val="ListParagraph"/>
        <w:numPr>
          <w:ilvl w:val="0"/>
          <w:numId w:val="340"/>
        </w:numPr>
        <w:rPr>
          <w:lang w:val="en-AU"/>
        </w:rPr>
      </w:pPr>
      <w:r w:rsidRPr="00104CE6">
        <w:rPr>
          <w:lang w:val="en-AU"/>
        </w:rPr>
        <w:t xml:space="preserve">The model’s MAE of 0.16 means its predictions are, on average, off by 0.16 from the actual ratings. This translates to approximately 84% accuracy (1 - 0.16 = 0.84), slightly lower than NCF’s accuracy of 86%. It suggests the predictions are still </w:t>
      </w:r>
      <w:r w:rsidR="002D5D4C">
        <w:rPr>
          <w:lang w:val="en-AU"/>
        </w:rPr>
        <w:t>really</w:t>
      </w:r>
      <w:r w:rsidRPr="00104CE6">
        <w:rPr>
          <w:lang w:val="en-AU"/>
        </w:rPr>
        <w:t xml:space="preserve"> </w:t>
      </w:r>
      <w:r w:rsidR="00541865">
        <w:rPr>
          <w:lang w:val="en-AU"/>
        </w:rPr>
        <w:t>good</w:t>
      </w:r>
      <w:r w:rsidRPr="00104CE6">
        <w:rPr>
          <w:lang w:val="en-AU"/>
        </w:rPr>
        <w:t>, with deviations averaging around one-sixth of a star from the true ratings</w:t>
      </w:r>
      <w:r w:rsidR="00343128">
        <w:rPr>
          <w:lang w:val="en-AU"/>
        </w:rPr>
        <w:t xml:space="preserve"> – </w:t>
      </w:r>
      <w:r w:rsidRPr="00104CE6">
        <w:rPr>
          <w:lang w:val="en-AU"/>
        </w:rPr>
        <w:t>overall, a</w:t>
      </w:r>
      <w:r w:rsidR="00CC0A52">
        <w:rPr>
          <w:lang w:val="en-AU"/>
        </w:rPr>
        <w:t xml:space="preserve"> strong</w:t>
      </w:r>
      <w:r w:rsidRPr="00104CE6">
        <w:rPr>
          <w:lang w:val="en-AU"/>
        </w:rPr>
        <w:t xml:space="preserve"> performance.</w:t>
      </w:r>
    </w:p>
    <w:p w14:paraId="6682FE68" w14:textId="77777777" w:rsidR="00FC417A" w:rsidRPr="00C25B33" w:rsidRDefault="00FC417A" w:rsidP="00104CE6">
      <w:pPr>
        <w:rPr>
          <w:b/>
          <w:bCs/>
          <w:lang w:val="en-AU"/>
        </w:rPr>
      </w:pPr>
      <w:r w:rsidRPr="00C25B33">
        <w:rPr>
          <w:b/>
          <w:bCs/>
          <w:lang w:val="en-AU"/>
        </w:rPr>
        <w:t>Ranking Metrics:</w:t>
      </w:r>
    </w:p>
    <w:p w14:paraId="486091CD" w14:textId="0D23F465" w:rsidR="00FC417A" w:rsidRPr="00001354" w:rsidRDefault="00FC417A" w:rsidP="00104CE6">
      <w:pPr>
        <w:pStyle w:val="ListParagraph"/>
        <w:numPr>
          <w:ilvl w:val="0"/>
          <w:numId w:val="341"/>
        </w:numPr>
        <w:rPr>
          <w:b/>
          <w:bCs/>
          <w:lang w:val="en-AU"/>
        </w:rPr>
      </w:pPr>
      <w:r w:rsidRPr="00001354">
        <w:rPr>
          <w:b/>
          <w:bCs/>
          <w:lang w:val="en-AU"/>
        </w:rPr>
        <w:t>Precision@5: 0.1153</w:t>
      </w:r>
    </w:p>
    <w:p w14:paraId="3BC63FC3" w14:textId="77777777" w:rsidR="00FC417A" w:rsidRPr="00001354" w:rsidRDefault="00FC417A" w:rsidP="00001354">
      <w:pPr>
        <w:pStyle w:val="ListParagraph"/>
        <w:numPr>
          <w:ilvl w:val="0"/>
          <w:numId w:val="342"/>
        </w:numPr>
        <w:rPr>
          <w:lang w:val="en-AU"/>
        </w:rPr>
      </w:pPr>
      <w:r w:rsidRPr="00001354">
        <w:rPr>
          <w:lang w:val="en-AU"/>
        </w:rPr>
        <w:t>As with the NCF model, the Precision@5 score of 11.53% shows that only 11.53% of the top 5 recommendations made by the model are relevant to the user. This indicates that while the model predicts ratings well, it struggles in ensuring that its top 5 suggestions are highly relevant—similar to the NCF, this isn’t ideal and highlights the need for better recommendation filtering.</w:t>
      </w:r>
    </w:p>
    <w:p w14:paraId="3F88F0F5" w14:textId="77777777" w:rsidR="00FC417A" w:rsidRPr="00FC417A" w:rsidRDefault="00FC417A" w:rsidP="00104CE6">
      <w:pPr>
        <w:rPr>
          <w:lang w:val="en-AU"/>
        </w:rPr>
      </w:pPr>
    </w:p>
    <w:p w14:paraId="6C6DDB82" w14:textId="4D84DB7F" w:rsidR="00BB4179" w:rsidRPr="00C26B17" w:rsidRDefault="00FC417A" w:rsidP="00C26B17">
      <w:pPr>
        <w:pStyle w:val="ListParagraph"/>
        <w:numPr>
          <w:ilvl w:val="0"/>
          <w:numId w:val="343"/>
        </w:numPr>
        <w:rPr>
          <w:b/>
          <w:bCs/>
          <w:lang w:val="en-AU"/>
        </w:rPr>
      </w:pPr>
      <w:r w:rsidRPr="00BB4179">
        <w:rPr>
          <w:b/>
          <w:bCs/>
          <w:lang w:val="en-AU"/>
        </w:rPr>
        <w:lastRenderedPageBreak/>
        <w:t>Recall@5: 0.5767</w:t>
      </w:r>
    </w:p>
    <w:p w14:paraId="5528E381" w14:textId="22418315" w:rsidR="00FC417A" w:rsidRDefault="00FC417A" w:rsidP="00104CE6">
      <w:pPr>
        <w:pStyle w:val="ListParagraph"/>
        <w:numPr>
          <w:ilvl w:val="0"/>
          <w:numId w:val="344"/>
        </w:numPr>
        <w:rPr>
          <w:lang w:val="en-AU"/>
        </w:rPr>
      </w:pPr>
      <w:r w:rsidRPr="00BB4179">
        <w:rPr>
          <w:lang w:val="en-AU"/>
        </w:rPr>
        <w:t>The recall score of 57.67% indicates that the model is able to capture 57.67% of all relevant movies within its top 5 recommendations. This result is the same as the NCF model, suggesting that both models are fairly effective at surfacing relevant content, but there is still room to improve the capture of highly rated movies in the top recommendations—decent but not outstanding.</w:t>
      </w:r>
    </w:p>
    <w:p w14:paraId="4E2BFF92" w14:textId="77777777" w:rsidR="00BC356B" w:rsidRPr="00BC356B" w:rsidRDefault="00BC356B" w:rsidP="00BC356B">
      <w:pPr>
        <w:pStyle w:val="ListParagraph"/>
        <w:ind w:left="1080"/>
        <w:rPr>
          <w:lang w:val="en-AU"/>
        </w:rPr>
      </w:pPr>
    </w:p>
    <w:p w14:paraId="751B0171" w14:textId="35B8F0F0" w:rsidR="00A5069D" w:rsidRPr="005E1407" w:rsidRDefault="00FC417A" w:rsidP="005E1407">
      <w:pPr>
        <w:pStyle w:val="ListParagraph"/>
        <w:numPr>
          <w:ilvl w:val="0"/>
          <w:numId w:val="345"/>
        </w:numPr>
        <w:rPr>
          <w:b/>
          <w:bCs/>
          <w:lang w:val="en-AU"/>
        </w:rPr>
      </w:pPr>
      <w:r w:rsidRPr="00A5069D">
        <w:rPr>
          <w:b/>
          <w:bCs/>
          <w:lang w:val="en-AU"/>
        </w:rPr>
        <w:t>NDCG@5: 0.5767</w:t>
      </w:r>
    </w:p>
    <w:p w14:paraId="615BD0E8" w14:textId="2A4DFCA7" w:rsidR="00FC417A" w:rsidRPr="00A5069D" w:rsidRDefault="00FC417A" w:rsidP="00A5069D">
      <w:pPr>
        <w:pStyle w:val="ListParagraph"/>
        <w:numPr>
          <w:ilvl w:val="0"/>
          <w:numId w:val="346"/>
        </w:numPr>
        <w:rPr>
          <w:lang w:val="en-AU"/>
        </w:rPr>
      </w:pPr>
      <w:r w:rsidRPr="00A5069D">
        <w:rPr>
          <w:lang w:val="en-AU"/>
        </w:rPr>
        <w:t xml:space="preserve">The NDCG score of 0.5767, like in the NCF model, indicates that 57.67% of relevant movies are ranked in </w:t>
      </w:r>
      <w:r w:rsidR="002478DD" w:rsidRPr="00A5069D">
        <w:rPr>
          <w:lang w:val="en-AU"/>
        </w:rPr>
        <w:t>favourable</w:t>
      </w:r>
      <w:r w:rsidRPr="00A5069D">
        <w:rPr>
          <w:lang w:val="en-AU"/>
        </w:rPr>
        <w:t xml:space="preserve"> positions within the top 5. While the model does well at ensuring relevant movies are ranked higher, there is still potential for improvement in placing the most relevant content at the very top</w:t>
      </w:r>
      <w:r w:rsidR="00711412">
        <w:rPr>
          <w:lang w:val="en-AU"/>
        </w:rPr>
        <w:t xml:space="preserve"> – </w:t>
      </w:r>
      <w:r w:rsidRPr="00A5069D">
        <w:rPr>
          <w:lang w:val="en-AU"/>
        </w:rPr>
        <w:t>this is a fair outcome.</w:t>
      </w:r>
    </w:p>
    <w:p w14:paraId="716F3D09" w14:textId="6F444A85" w:rsidR="003E3E88" w:rsidRDefault="003E3E88" w:rsidP="00D90FF7">
      <w:pPr>
        <w:rPr>
          <w:b/>
          <w:bCs/>
        </w:rPr>
      </w:pPr>
    </w:p>
    <w:p w14:paraId="30572BB2" w14:textId="77777777" w:rsidR="00DE264C" w:rsidRPr="00D90FF7" w:rsidRDefault="00DE264C" w:rsidP="00D90FF7">
      <w:pPr>
        <w:rPr>
          <w:b/>
          <w:bCs/>
        </w:rPr>
      </w:pPr>
    </w:p>
    <w:p w14:paraId="75CA45B1" w14:textId="2E061B78" w:rsidR="007F3BBF" w:rsidRDefault="007F3BBF" w:rsidP="007F3BBF">
      <w:pPr>
        <w:pStyle w:val="ListParagraph"/>
        <w:numPr>
          <w:ilvl w:val="0"/>
          <w:numId w:val="315"/>
        </w:numPr>
        <w:rPr>
          <w:b/>
          <w:bCs/>
          <w:lang w:val="en-AU"/>
        </w:rPr>
      </w:pPr>
      <w:r w:rsidRPr="007F3BBF">
        <w:rPr>
          <w:b/>
          <w:bCs/>
          <w:lang w:val="en-AU"/>
        </w:rPr>
        <w:t>Hybrid Recommender System</w:t>
      </w:r>
      <w:r w:rsidR="00DE264C">
        <w:rPr>
          <w:b/>
          <w:bCs/>
          <w:lang w:val="en-AU"/>
        </w:rPr>
        <w:t xml:space="preserve"> Model</w:t>
      </w:r>
      <w:r w:rsidRPr="007F3BBF">
        <w:rPr>
          <w:b/>
          <w:bCs/>
          <w:lang w:val="en-AU"/>
        </w:rPr>
        <w:t xml:space="preserve"> (Collaborative + Content-Based Filtering)</w:t>
      </w:r>
      <w:r w:rsidR="00B47A25">
        <w:rPr>
          <w:b/>
          <w:bCs/>
          <w:lang w:val="en-AU"/>
        </w:rPr>
        <w:t>:</w:t>
      </w:r>
    </w:p>
    <w:p w14:paraId="40EB5F00" w14:textId="77777777" w:rsidR="00D93604" w:rsidRDefault="00D93604" w:rsidP="00D93604">
      <w:pPr>
        <w:pStyle w:val="ListParagraph"/>
        <w:rPr>
          <w:b/>
          <w:bCs/>
          <w:lang w:val="en-AU"/>
        </w:rPr>
      </w:pPr>
    </w:p>
    <w:p w14:paraId="5F7B6288" w14:textId="7E52577B" w:rsidR="00C60C19" w:rsidRDefault="00B028A5" w:rsidP="00C60C19">
      <w:pPr>
        <w:pStyle w:val="ListParagraph"/>
        <w:rPr>
          <w:b/>
          <w:bCs/>
          <w:lang w:val="en-AU"/>
        </w:rPr>
      </w:pPr>
      <w:r w:rsidRPr="00B028A5">
        <w:rPr>
          <w:b/>
          <w:bCs/>
          <w:lang w:val="en-AU"/>
        </w:rPr>
        <w:drawing>
          <wp:inline distT="0" distB="0" distL="0" distR="0" wp14:anchorId="37F2F4C2" wp14:editId="01C63705">
            <wp:extent cx="4715533" cy="4143953"/>
            <wp:effectExtent l="0" t="0" r="8890" b="9525"/>
            <wp:docPr id="6692821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82172" name="Picture 1" descr="A screenshot of a computer program&#10;&#10;Description automatically generated"/>
                    <pic:cNvPicPr/>
                  </pic:nvPicPr>
                  <pic:blipFill>
                    <a:blip r:embed="rId31"/>
                    <a:stretch>
                      <a:fillRect/>
                    </a:stretch>
                  </pic:blipFill>
                  <pic:spPr>
                    <a:xfrm>
                      <a:off x="0" y="0"/>
                      <a:ext cx="4715533" cy="4143953"/>
                    </a:xfrm>
                    <a:prstGeom prst="rect">
                      <a:avLst/>
                    </a:prstGeom>
                  </pic:spPr>
                </pic:pic>
              </a:graphicData>
            </a:graphic>
          </wp:inline>
        </w:drawing>
      </w:r>
    </w:p>
    <w:p w14:paraId="4D8939AB" w14:textId="77777777" w:rsidR="00082290" w:rsidRPr="00104CE6" w:rsidRDefault="00082290" w:rsidP="00082290">
      <w:pPr>
        <w:rPr>
          <w:b/>
          <w:bCs/>
          <w:lang w:val="en-AU"/>
        </w:rPr>
      </w:pPr>
      <w:r w:rsidRPr="00104CE6">
        <w:rPr>
          <w:b/>
          <w:bCs/>
          <w:lang w:val="en-AU"/>
        </w:rPr>
        <w:lastRenderedPageBreak/>
        <w:t>Rating Metrics:</w:t>
      </w:r>
    </w:p>
    <w:p w14:paraId="247638DA" w14:textId="54CF8001" w:rsidR="00082290" w:rsidRPr="00104CE6" w:rsidRDefault="00082290" w:rsidP="00082290">
      <w:pPr>
        <w:pStyle w:val="ListParagraph"/>
        <w:numPr>
          <w:ilvl w:val="0"/>
          <w:numId w:val="337"/>
        </w:numPr>
        <w:rPr>
          <w:b/>
          <w:bCs/>
          <w:lang w:val="en-AU"/>
        </w:rPr>
      </w:pPr>
      <w:r w:rsidRPr="00104CE6">
        <w:rPr>
          <w:b/>
          <w:bCs/>
          <w:lang w:val="en-AU"/>
        </w:rPr>
        <w:t>Root Mean Squared Error (RMSE): 0.</w:t>
      </w:r>
      <w:r w:rsidR="003979C3">
        <w:rPr>
          <w:b/>
          <w:bCs/>
          <w:lang w:val="en-AU"/>
        </w:rPr>
        <w:t>18</w:t>
      </w:r>
    </w:p>
    <w:p w14:paraId="666FD3F7" w14:textId="5FF98346" w:rsidR="00082290" w:rsidRDefault="006962F5" w:rsidP="00082290">
      <w:pPr>
        <w:pStyle w:val="ListParagraph"/>
        <w:numPr>
          <w:ilvl w:val="0"/>
          <w:numId w:val="338"/>
        </w:numPr>
        <w:rPr>
          <w:lang w:val="en-AU"/>
        </w:rPr>
      </w:pPr>
      <w:r w:rsidRPr="006962F5">
        <w:rPr>
          <w:lang w:val="en-AU"/>
        </w:rPr>
        <w:t>The RMSE of 0.18 demonstrates that the Hybrid model’s predictions have a low average error compared to the actual user ratings. This performance matches the NCF model, with only a small fraction of error in predicted ratings, translating to less than a fifth of a star difference on the original 1-5 scal</w:t>
      </w:r>
      <w:r w:rsidR="0073657E">
        <w:rPr>
          <w:lang w:val="en-AU"/>
        </w:rPr>
        <w:t xml:space="preserve">e – </w:t>
      </w:r>
      <w:r w:rsidRPr="006962F5">
        <w:rPr>
          <w:lang w:val="en-AU"/>
        </w:rPr>
        <w:t>indicating very accurate predictions.</w:t>
      </w:r>
    </w:p>
    <w:p w14:paraId="6B23A396" w14:textId="77777777" w:rsidR="00082290" w:rsidRPr="00BB4179" w:rsidRDefault="00082290" w:rsidP="00082290">
      <w:pPr>
        <w:pStyle w:val="ListParagraph"/>
        <w:ind w:left="1080"/>
        <w:rPr>
          <w:lang w:val="en-AU"/>
        </w:rPr>
      </w:pPr>
    </w:p>
    <w:p w14:paraId="5147B12B" w14:textId="27E81DA8" w:rsidR="00082290" w:rsidRPr="00104CE6" w:rsidRDefault="00082290" w:rsidP="00082290">
      <w:pPr>
        <w:pStyle w:val="ListParagraph"/>
        <w:numPr>
          <w:ilvl w:val="0"/>
          <w:numId w:val="339"/>
        </w:numPr>
        <w:rPr>
          <w:b/>
          <w:bCs/>
          <w:lang w:val="en-AU"/>
        </w:rPr>
      </w:pPr>
      <w:r w:rsidRPr="00104CE6">
        <w:rPr>
          <w:b/>
          <w:bCs/>
          <w:lang w:val="en-AU"/>
        </w:rPr>
        <w:t>Mean Absolute Error (MAE): 0.1</w:t>
      </w:r>
      <w:r w:rsidR="003979C3">
        <w:rPr>
          <w:b/>
          <w:bCs/>
          <w:lang w:val="en-AU"/>
        </w:rPr>
        <w:t>4</w:t>
      </w:r>
    </w:p>
    <w:p w14:paraId="4664AC3E" w14:textId="2094F069" w:rsidR="00082290" w:rsidRPr="00104CE6" w:rsidRDefault="00917786" w:rsidP="00082290">
      <w:pPr>
        <w:pStyle w:val="ListParagraph"/>
        <w:numPr>
          <w:ilvl w:val="0"/>
          <w:numId w:val="340"/>
        </w:numPr>
        <w:rPr>
          <w:lang w:val="en-AU"/>
        </w:rPr>
      </w:pPr>
      <w:r w:rsidRPr="00917786">
        <w:rPr>
          <w:lang w:val="en-AU"/>
        </w:rPr>
        <w:t>With an MAE of 0.14, the Hybrid model’s predictions deviate, on average, by 0.14 from the actual ratings. Like the NCF model, this shows approximately 86% accuracy (1 - 0.14 = 0.86), which is an excellent result. This highlights the model’s strength in providing accurate predictions, deviating only by around a fraction of a star</w:t>
      </w:r>
      <w:r w:rsidR="00BA7CFE">
        <w:rPr>
          <w:lang w:val="en-AU"/>
        </w:rPr>
        <w:t xml:space="preserve"> – </w:t>
      </w:r>
      <w:r w:rsidR="00D41370">
        <w:rPr>
          <w:lang w:val="en-AU"/>
        </w:rPr>
        <w:t>similar</w:t>
      </w:r>
      <w:r w:rsidRPr="00917786">
        <w:rPr>
          <w:lang w:val="en-AU"/>
        </w:rPr>
        <w:t xml:space="preserve"> to the NCF, this is a very strong outcome.</w:t>
      </w:r>
    </w:p>
    <w:p w14:paraId="1F309666" w14:textId="77777777" w:rsidR="00082290" w:rsidRPr="00C25B33" w:rsidRDefault="00082290" w:rsidP="00082290">
      <w:pPr>
        <w:rPr>
          <w:b/>
          <w:bCs/>
          <w:lang w:val="en-AU"/>
        </w:rPr>
      </w:pPr>
      <w:r w:rsidRPr="00C25B33">
        <w:rPr>
          <w:b/>
          <w:bCs/>
          <w:lang w:val="en-AU"/>
        </w:rPr>
        <w:t>Ranking Metrics:</w:t>
      </w:r>
    </w:p>
    <w:p w14:paraId="260692A9" w14:textId="77777777" w:rsidR="00082290" w:rsidRPr="00001354" w:rsidRDefault="00082290" w:rsidP="00082290">
      <w:pPr>
        <w:pStyle w:val="ListParagraph"/>
        <w:numPr>
          <w:ilvl w:val="0"/>
          <w:numId w:val="341"/>
        </w:numPr>
        <w:rPr>
          <w:b/>
          <w:bCs/>
          <w:lang w:val="en-AU"/>
        </w:rPr>
      </w:pPr>
      <w:r w:rsidRPr="00001354">
        <w:rPr>
          <w:b/>
          <w:bCs/>
          <w:lang w:val="en-AU"/>
        </w:rPr>
        <w:t>Precision@5: 0.1153</w:t>
      </w:r>
    </w:p>
    <w:p w14:paraId="416A5A73" w14:textId="443BA241" w:rsidR="00082290" w:rsidRDefault="00E43530" w:rsidP="00082290">
      <w:pPr>
        <w:pStyle w:val="ListParagraph"/>
        <w:numPr>
          <w:ilvl w:val="0"/>
          <w:numId w:val="342"/>
        </w:numPr>
        <w:rPr>
          <w:lang w:val="en-AU"/>
        </w:rPr>
      </w:pPr>
      <w:r w:rsidRPr="00E43530">
        <w:rPr>
          <w:lang w:val="en-AU"/>
        </w:rPr>
        <w:t>The Precision@5 score of 11.53% means that, as with the NCF and Matrix Factorization models, only about 11.53% of the top 5 recommendations made by the Hybrid model are relevant to the user. This indicates that, while the model is excellent at predicting ratings, it still struggles with ensuring that the top 5 recommendations are highly relevan</w:t>
      </w:r>
      <w:r w:rsidR="000F3DE7">
        <w:rPr>
          <w:lang w:val="en-AU"/>
        </w:rPr>
        <w:t xml:space="preserve">t – </w:t>
      </w:r>
      <w:r w:rsidRPr="00E43530">
        <w:rPr>
          <w:lang w:val="en-AU"/>
        </w:rPr>
        <w:t>leaving room for improvement in filtering irrelevant content.</w:t>
      </w:r>
    </w:p>
    <w:p w14:paraId="460E48F7" w14:textId="77777777" w:rsidR="00C55FA0" w:rsidRPr="00F6045F" w:rsidRDefault="00C55FA0" w:rsidP="00C55FA0">
      <w:pPr>
        <w:pStyle w:val="ListParagraph"/>
        <w:ind w:left="1080"/>
        <w:rPr>
          <w:lang w:val="en-AU"/>
        </w:rPr>
      </w:pPr>
    </w:p>
    <w:p w14:paraId="281CC18D" w14:textId="77777777" w:rsidR="00082290" w:rsidRPr="00C26B17" w:rsidRDefault="00082290" w:rsidP="00082290">
      <w:pPr>
        <w:pStyle w:val="ListParagraph"/>
        <w:numPr>
          <w:ilvl w:val="0"/>
          <w:numId w:val="343"/>
        </w:numPr>
        <w:rPr>
          <w:b/>
          <w:bCs/>
          <w:lang w:val="en-AU"/>
        </w:rPr>
      </w:pPr>
      <w:r w:rsidRPr="00BB4179">
        <w:rPr>
          <w:b/>
          <w:bCs/>
          <w:lang w:val="en-AU"/>
        </w:rPr>
        <w:t>Recall@5: 0.5767</w:t>
      </w:r>
    </w:p>
    <w:p w14:paraId="34676CC9" w14:textId="668FE0BD" w:rsidR="00082290" w:rsidRDefault="00CC51C3" w:rsidP="004C0D7F">
      <w:pPr>
        <w:pStyle w:val="ListParagraph"/>
        <w:numPr>
          <w:ilvl w:val="0"/>
          <w:numId w:val="344"/>
        </w:numPr>
        <w:rPr>
          <w:lang w:val="en-AU"/>
        </w:rPr>
      </w:pPr>
      <w:r w:rsidRPr="00CC51C3">
        <w:rPr>
          <w:lang w:val="en-AU"/>
        </w:rPr>
        <w:t>The recall score of 57.67% indicates that the model is able to capture 57.67% of all relevant (highly rated) movies in the top 5 recommendations. This is on par with the other models, showing that the Hybrid model is fairly strong at surfacing relevant content, though there is still potential for better coverage of relevant movies</w:t>
      </w:r>
      <w:r w:rsidR="00A85669">
        <w:rPr>
          <w:lang w:val="en-AU"/>
        </w:rPr>
        <w:t xml:space="preserve"> – </w:t>
      </w:r>
      <w:r w:rsidRPr="00CC51C3">
        <w:rPr>
          <w:lang w:val="en-AU"/>
        </w:rPr>
        <w:t>decent but with room for improvement.</w:t>
      </w:r>
    </w:p>
    <w:p w14:paraId="6D248615" w14:textId="77777777" w:rsidR="009F51B0" w:rsidRPr="00CC51C3" w:rsidRDefault="009F51B0" w:rsidP="009F51B0">
      <w:pPr>
        <w:pStyle w:val="ListParagraph"/>
        <w:ind w:left="1080"/>
        <w:rPr>
          <w:lang w:val="en-AU"/>
        </w:rPr>
      </w:pPr>
    </w:p>
    <w:p w14:paraId="7EC53142" w14:textId="77777777" w:rsidR="00082290" w:rsidRPr="005E1407" w:rsidRDefault="00082290" w:rsidP="00082290">
      <w:pPr>
        <w:pStyle w:val="ListParagraph"/>
        <w:numPr>
          <w:ilvl w:val="0"/>
          <w:numId w:val="345"/>
        </w:numPr>
        <w:rPr>
          <w:b/>
          <w:bCs/>
          <w:lang w:val="en-AU"/>
        </w:rPr>
      </w:pPr>
      <w:r w:rsidRPr="00A5069D">
        <w:rPr>
          <w:b/>
          <w:bCs/>
          <w:lang w:val="en-AU"/>
        </w:rPr>
        <w:t>NDCG@5: 0.5767</w:t>
      </w:r>
    </w:p>
    <w:p w14:paraId="6DFFB3CD" w14:textId="0AED11CF" w:rsidR="00082290" w:rsidRPr="00A5069D" w:rsidRDefault="00BF24A7" w:rsidP="00082290">
      <w:pPr>
        <w:pStyle w:val="ListParagraph"/>
        <w:numPr>
          <w:ilvl w:val="0"/>
          <w:numId w:val="346"/>
        </w:numPr>
        <w:rPr>
          <w:lang w:val="en-AU"/>
        </w:rPr>
      </w:pPr>
      <w:r w:rsidRPr="00BF24A7">
        <w:rPr>
          <w:lang w:val="en-AU"/>
        </w:rPr>
        <w:t xml:space="preserve">The NDCG score of 0.5767, as seen in the other models, suggests that 57.67% of relevant movies are ranked </w:t>
      </w:r>
      <w:r w:rsidR="00A95F00" w:rsidRPr="00BF24A7">
        <w:rPr>
          <w:lang w:val="en-AU"/>
        </w:rPr>
        <w:t>favourably</w:t>
      </w:r>
      <w:r w:rsidRPr="00BF24A7">
        <w:rPr>
          <w:lang w:val="en-AU"/>
        </w:rPr>
        <w:t xml:space="preserve"> within the top 5. This score shows that while the Hybrid model does well in ranking relevant content, there is still room to improve in pushing the most relevant movies to the top of the recommendation list—overall, a fair result.</w:t>
      </w:r>
    </w:p>
    <w:p w14:paraId="3EF9B291" w14:textId="77777777" w:rsidR="00E30CAD" w:rsidRPr="00082290" w:rsidRDefault="00E30CAD" w:rsidP="00082290">
      <w:pPr>
        <w:rPr>
          <w:b/>
          <w:bCs/>
          <w:lang w:val="en-AU"/>
        </w:rPr>
      </w:pPr>
    </w:p>
    <w:p w14:paraId="2420B313" w14:textId="77777777" w:rsidR="004C3454" w:rsidRDefault="004C3454" w:rsidP="00C60C19">
      <w:pPr>
        <w:pStyle w:val="ListParagraph"/>
        <w:rPr>
          <w:b/>
          <w:bCs/>
          <w:lang w:val="en-AU"/>
        </w:rPr>
      </w:pPr>
    </w:p>
    <w:p w14:paraId="018B5755" w14:textId="77777777" w:rsidR="00A237FA" w:rsidRDefault="00A237FA" w:rsidP="00C60C19">
      <w:pPr>
        <w:pStyle w:val="ListParagraph"/>
        <w:rPr>
          <w:b/>
          <w:bCs/>
          <w:lang w:val="en-AU"/>
        </w:rPr>
      </w:pPr>
    </w:p>
    <w:p w14:paraId="38E2677F" w14:textId="72D90CCB" w:rsidR="00A237FA" w:rsidRDefault="00A237FA" w:rsidP="00CF01D1">
      <w:pPr>
        <w:rPr>
          <w:lang w:val="en-AU"/>
        </w:rPr>
      </w:pPr>
      <w:r>
        <w:rPr>
          <w:lang w:val="en-AU"/>
        </w:rPr>
        <w:lastRenderedPageBreak/>
        <w:t xml:space="preserve">To summarize </w:t>
      </w:r>
      <w:r w:rsidR="00F754DE">
        <w:rPr>
          <w:lang w:val="en-AU"/>
        </w:rPr>
        <w:t>the</w:t>
      </w:r>
      <w:r>
        <w:rPr>
          <w:lang w:val="en-AU"/>
        </w:rPr>
        <w:t xml:space="preserve"> modelling results before hyperparameter tuning, I slightly</w:t>
      </w:r>
      <w:r w:rsidR="00C65A43">
        <w:rPr>
          <w:lang w:val="en-AU"/>
        </w:rPr>
        <w:t xml:space="preserve"> edit</w:t>
      </w:r>
      <w:r>
        <w:rPr>
          <w:lang w:val="en-AU"/>
        </w:rPr>
        <w:t xml:space="preserve"> </w:t>
      </w:r>
      <w:r w:rsidR="00F351EF">
        <w:rPr>
          <w:lang w:val="en-AU"/>
        </w:rPr>
        <w:t>the evaluation</w:t>
      </w:r>
      <w:r>
        <w:rPr>
          <w:lang w:val="en-AU"/>
        </w:rPr>
        <w:t xml:space="preserve"> function</w:t>
      </w:r>
      <w:r w:rsidR="004E3335">
        <w:rPr>
          <w:lang w:val="en-AU"/>
        </w:rPr>
        <w:t>:</w:t>
      </w:r>
    </w:p>
    <w:p w14:paraId="132A3A35" w14:textId="77777777" w:rsidR="007406E8" w:rsidRPr="007F3BBF" w:rsidRDefault="007406E8" w:rsidP="007406E8">
      <w:pPr>
        <w:rPr>
          <w:b/>
          <w:bCs/>
        </w:rPr>
      </w:pPr>
      <w:r w:rsidRPr="006F492B">
        <w:rPr>
          <w:b/>
          <w:bCs/>
        </w:rPr>
        <w:drawing>
          <wp:inline distT="0" distB="0" distL="0" distR="0" wp14:anchorId="02A36278" wp14:editId="51054C84">
            <wp:extent cx="5210902" cy="362001"/>
            <wp:effectExtent l="0" t="0" r="0" b="0"/>
            <wp:docPr id="122265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57774" name=""/>
                    <pic:cNvPicPr/>
                  </pic:nvPicPr>
                  <pic:blipFill>
                    <a:blip r:embed="rId32"/>
                    <a:stretch>
                      <a:fillRect/>
                    </a:stretch>
                  </pic:blipFill>
                  <pic:spPr>
                    <a:xfrm>
                      <a:off x="0" y="0"/>
                      <a:ext cx="5210902" cy="362001"/>
                    </a:xfrm>
                    <a:prstGeom prst="rect">
                      <a:avLst/>
                    </a:prstGeom>
                  </pic:spPr>
                </pic:pic>
              </a:graphicData>
            </a:graphic>
          </wp:inline>
        </w:drawing>
      </w:r>
    </w:p>
    <w:p w14:paraId="762561EA" w14:textId="50FF1A02" w:rsidR="007406E8" w:rsidRPr="007406E8" w:rsidRDefault="009540E2" w:rsidP="00A237FA">
      <w:pPr>
        <w:pStyle w:val="ListParagraph"/>
        <w:numPr>
          <w:ilvl w:val="0"/>
          <w:numId w:val="350"/>
        </w:numPr>
      </w:pPr>
      <w:r>
        <w:t>I</w:t>
      </w:r>
      <w:r w:rsidR="00662BB1" w:rsidRPr="00662BB1">
        <w:t xml:space="preserve"> </w:t>
      </w:r>
      <w:r w:rsidR="00662BB1" w:rsidRPr="00662BB1">
        <w:t xml:space="preserve">add a return statement at the end of the evaluate() function to return the calculated metrics (RMSE, MAE, </w:t>
      </w:r>
      <w:proofErr w:type="spellStart"/>
      <w:r w:rsidR="00662BB1" w:rsidRPr="00662BB1">
        <w:t>Precision@K</w:t>
      </w:r>
      <w:proofErr w:type="spellEnd"/>
      <w:r w:rsidR="00662BB1" w:rsidRPr="00662BB1">
        <w:t xml:space="preserve">, </w:t>
      </w:r>
      <w:proofErr w:type="spellStart"/>
      <w:r w:rsidR="00662BB1" w:rsidRPr="00662BB1">
        <w:t>Recall@K</w:t>
      </w:r>
      <w:proofErr w:type="spellEnd"/>
      <w:r w:rsidR="00662BB1" w:rsidRPr="00662BB1">
        <w:t xml:space="preserve">, and NDCG@K). This allows the metrics to be captured and used later instead of just being printed </w:t>
      </w:r>
      <w:r w:rsidR="00961F1C" w:rsidRPr="00662BB1">
        <w:t>out.</w:t>
      </w:r>
      <w:r w:rsidR="006E124B">
        <w:t xml:space="preserve"> </w:t>
      </w:r>
    </w:p>
    <w:p w14:paraId="29B98CD8" w14:textId="445C2369" w:rsidR="00A57B04" w:rsidRDefault="006F492B" w:rsidP="007F3BBF">
      <w:pPr>
        <w:rPr>
          <w:b/>
          <w:bCs/>
        </w:rPr>
      </w:pPr>
      <w:r w:rsidRPr="006F492B">
        <w:rPr>
          <w:b/>
          <w:bCs/>
        </w:rPr>
        <w:drawing>
          <wp:inline distT="0" distB="0" distL="0" distR="0" wp14:anchorId="1DC75BE6" wp14:editId="62302CA1">
            <wp:extent cx="5486400" cy="1348105"/>
            <wp:effectExtent l="0" t="0" r="0" b="4445"/>
            <wp:docPr id="16151577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7754" name="Picture 1" descr="A screenshot of a computer program&#10;&#10;Description automatically generated"/>
                    <pic:cNvPicPr/>
                  </pic:nvPicPr>
                  <pic:blipFill>
                    <a:blip r:embed="rId33"/>
                    <a:stretch>
                      <a:fillRect/>
                    </a:stretch>
                  </pic:blipFill>
                  <pic:spPr>
                    <a:xfrm>
                      <a:off x="0" y="0"/>
                      <a:ext cx="5486400" cy="1348105"/>
                    </a:xfrm>
                    <a:prstGeom prst="rect">
                      <a:avLst/>
                    </a:prstGeom>
                  </pic:spPr>
                </pic:pic>
              </a:graphicData>
            </a:graphic>
          </wp:inline>
        </w:drawing>
      </w:r>
    </w:p>
    <w:p w14:paraId="18FA7F9D" w14:textId="553070CC" w:rsidR="006F492B" w:rsidRPr="006F492B" w:rsidRDefault="00F06806" w:rsidP="006F492B">
      <w:pPr>
        <w:pStyle w:val="ListParagraph"/>
        <w:numPr>
          <w:ilvl w:val="0"/>
          <w:numId w:val="348"/>
        </w:numPr>
      </w:pPr>
      <w:r>
        <w:t>I slightly</w:t>
      </w:r>
      <w:r w:rsidR="0033071D" w:rsidRPr="0033071D">
        <w:t xml:space="preserve"> modify the call to the </w:t>
      </w:r>
      <w:proofErr w:type="gramStart"/>
      <w:r w:rsidR="0033071D" w:rsidRPr="0033071D">
        <w:t>evaluate(</w:t>
      </w:r>
      <w:proofErr w:type="gramEnd"/>
      <w:r w:rsidR="0033071D" w:rsidRPr="0033071D">
        <w:t xml:space="preserve">) function to capture the returned metric values (such as </w:t>
      </w:r>
      <w:proofErr w:type="spellStart"/>
      <w:r w:rsidR="0033071D" w:rsidRPr="0033071D">
        <w:t>rmse_ncf</w:t>
      </w:r>
      <w:proofErr w:type="spellEnd"/>
      <w:r w:rsidR="0033071D" w:rsidRPr="0033071D">
        <w:t xml:space="preserve">, </w:t>
      </w:r>
      <w:proofErr w:type="spellStart"/>
      <w:r w:rsidR="0033071D" w:rsidRPr="0033071D">
        <w:t>mae_ncf</w:t>
      </w:r>
      <w:proofErr w:type="spellEnd"/>
      <w:r w:rsidR="0033071D" w:rsidRPr="0033071D">
        <w:t>, etc.) for the NCF model. The same procedure is applied to the other models (Matrix Factorization, Hybrid), so there is no need to repeat the explanation for each one.</w:t>
      </w:r>
    </w:p>
    <w:p w14:paraId="3856B3BF" w14:textId="77777777" w:rsidR="003C44D4" w:rsidRDefault="003C44D4" w:rsidP="003C44D4">
      <w:pPr>
        <w:pStyle w:val="ListParagraph"/>
        <w:rPr>
          <w:b/>
          <w:bCs/>
        </w:rPr>
      </w:pPr>
    </w:p>
    <w:p w14:paraId="5264D3EF" w14:textId="7C9878E4" w:rsidR="0020675F" w:rsidRDefault="0020675F" w:rsidP="0020675F">
      <w:pPr>
        <w:rPr>
          <w:b/>
          <w:bCs/>
        </w:rPr>
      </w:pPr>
      <w:r w:rsidRPr="0020675F">
        <w:rPr>
          <w:b/>
          <w:bCs/>
        </w:rPr>
        <w:drawing>
          <wp:inline distT="0" distB="0" distL="0" distR="0" wp14:anchorId="0062BA45" wp14:editId="6C1EF168">
            <wp:extent cx="5486400" cy="2734945"/>
            <wp:effectExtent l="0" t="0" r="0" b="8255"/>
            <wp:docPr id="8380907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90797" name="Picture 1" descr="A screenshot of a computer code&#10;&#10;Description automatically generated"/>
                    <pic:cNvPicPr/>
                  </pic:nvPicPr>
                  <pic:blipFill>
                    <a:blip r:embed="rId34"/>
                    <a:stretch>
                      <a:fillRect/>
                    </a:stretch>
                  </pic:blipFill>
                  <pic:spPr>
                    <a:xfrm>
                      <a:off x="0" y="0"/>
                      <a:ext cx="5486400" cy="2734945"/>
                    </a:xfrm>
                    <a:prstGeom prst="rect">
                      <a:avLst/>
                    </a:prstGeom>
                  </pic:spPr>
                </pic:pic>
              </a:graphicData>
            </a:graphic>
          </wp:inline>
        </w:drawing>
      </w:r>
    </w:p>
    <w:p w14:paraId="0D5E2FC0" w14:textId="2484FD13" w:rsidR="001F3A1E" w:rsidRDefault="006D07C5" w:rsidP="006D07C5">
      <w:pPr>
        <w:pStyle w:val="ListParagraph"/>
        <w:numPr>
          <w:ilvl w:val="0"/>
          <w:numId w:val="352"/>
        </w:numPr>
      </w:pPr>
      <w:r w:rsidRPr="006D07C5">
        <w:t xml:space="preserve">After </w:t>
      </w:r>
      <w:r w:rsidR="007D2CB3" w:rsidRPr="007D2CB3">
        <w:t>obtaining the results for each model, I store the metrics in lists, rounding the values to 2 decimal places for consistency. Using these lists, I create a dictionary (</w:t>
      </w:r>
      <w:proofErr w:type="spellStart"/>
      <w:r w:rsidR="007D2CB3" w:rsidRPr="007D2CB3">
        <w:t>model_scores</w:t>
      </w:r>
      <w:proofErr w:type="spellEnd"/>
      <w:r w:rsidR="007D2CB3" w:rsidRPr="007D2CB3">
        <w:t xml:space="preserve">) that maps each metric (RMSE, MAE, </w:t>
      </w:r>
      <w:proofErr w:type="spellStart"/>
      <w:r w:rsidR="007D2CB3" w:rsidRPr="007D2CB3">
        <w:t>Precision@K</w:t>
      </w:r>
      <w:proofErr w:type="spellEnd"/>
      <w:r w:rsidR="007D2CB3" w:rsidRPr="007D2CB3">
        <w:t xml:space="preserve">, </w:t>
      </w:r>
      <w:proofErr w:type="spellStart"/>
      <w:r w:rsidR="007D2CB3" w:rsidRPr="007D2CB3">
        <w:t>Recall@K</w:t>
      </w:r>
      <w:proofErr w:type="spellEnd"/>
      <w:r w:rsidR="007D2CB3" w:rsidRPr="007D2CB3">
        <w:t xml:space="preserve">, NDCG@K) to its corresponding values for each model. This dictionary is then </w:t>
      </w:r>
      <w:r w:rsidR="007D2CB3" w:rsidRPr="007D2CB3">
        <w:lastRenderedPageBreak/>
        <w:t>converted into a Pandas</w:t>
      </w:r>
      <w:r w:rsidR="003616AC">
        <w:t xml:space="preserve"> data frame</w:t>
      </w:r>
      <w:r w:rsidR="007D2CB3" w:rsidRPr="007D2CB3">
        <w:t xml:space="preserve"> (</w:t>
      </w:r>
      <w:proofErr w:type="spellStart"/>
      <w:r w:rsidR="007D2CB3" w:rsidRPr="007D2CB3">
        <w:t>models_df</w:t>
      </w:r>
      <w:proofErr w:type="spellEnd"/>
      <w:r w:rsidR="007D2CB3" w:rsidRPr="007D2CB3">
        <w:t xml:space="preserve">). Finally, I display the results using the </w:t>
      </w:r>
      <w:proofErr w:type="gramStart"/>
      <w:r w:rsidR="007D2CB3" w:rsidRPr="007D2CB3">
        <w:t>head(</w:t>
      </w:r>
      <w:proofErr w:type="gramEnd"/>
      <w:r w:rsidR="007D2CB3" w:rsidRPr="007D2CB3">
        <w:t>) method, which provides a concise table of the evaluation metrics for all models.</w:t>
      </w:r>
    </w:p>
    <w:p w14:paraId="58EC94AB" w14:textId="77777777" w:rsidR="0092059D" w:rsidRDefault="0092059D" w:rsidP="0092059D">
      <w:pPr>
        <w:pStyle w:val="ListParagraph"/>
      </w:pPr>
    </w:p>
    <w:p w14:paraId="1D5B0FC0" w14:textId="77777777" w:rsidR="006C0F16" w:rsidRDefault="006C0F16" w:rsidP="0092059D">
      <w:pPr>
        <w:pStyle w:val="ListParagraph"/>
      </w:pPr>
    </w:p>
    <w:p w14:paraId="304CC79D" w14:textId="1E20B37F" w:rsidR="0092059D" w:rsidRDefault="0092059D" w:rsidP="0092059D">
      <w:pPr>
        <w:pStyle w:val="ListParagraph"/>
      </w:pPr>
      <w:r w:rsidRPr="009D5023">
        <w:drawing>
          <wp:inline distT="0" distB="0" distL="0" distR="0" wp14:anchorId="6792D1D2" wp14:editId="1F45F1FB">
            <wp:extent cx="3762900" cy="1009791"/>
            <wp:effectExtent l="0" t="0" r="9525" b="0"/>
            <wp:docPr id="20039865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86526" name="Picture 1" descr="A screenshot of a graph&#10;&#10;Description automatically generated"/>
                    <pic:cNvPicPr/>
                  </pic:nvPicPr>
                  <pic:blipFill>
                    <a:blip r:embed="rId35"/>
                    <a:stretch>
                      <a:fillRect/>
                    </a:stretch>
                  </pic:blipFill>
                  <pic:spPr>
                    <a:xfrm>
                      <a:off x="0" y="0"/>
                      <a:ext cx="3762900" cy="1009791"/>
                    </a:xfrm>
                    <a:prstGeom prst="rect">
                      <a:avLst/>
                    </a:prstGeom>
                  </pic:spPr>
                </pic:pic>
              </a:graphicData>
            </a:graphic>
          </wp:inline>
        </w:drawing>
      </w:r>
    </w:p>
    <w:p w14:paraId="654CE9B1" w14:textId="77777777" w:rsidR="0028371F" w:rsidRDefault="0028371F" w:rsidP="0028371F">
      <w:pPr>
        <w:pStyle w:val="ListParagraph"/>
      </w:pPr>
    </w:p>
    <w:p w14:paraId="51A81A43" w14:textId="46EF852C" w:rsidR="003870E3" w:rsidRDefault="00D95CF9" w:rsidP="00A97266">
      <w:pPr>
        <w:pStyle w:val="ListParagraph"/>
        <w:numPr>
          <w:ilvl w:val="0"/>
          <w:numId w:val="352"/>
        </w:numPr>
      </w:pPr>
      <w:r>
        <w:t>By</w:t>
      </w:r>
      <w:r w:rsidR="003870E3">
        <w:t xml:space="preserve"> observing the table above, we can summarize the performance of all three models before hyperparameter tuning. In this case, the Neural Collaborative Filtering (NCF) and Hybrid models are performing almost identically, both showing better results than the Matrix Factorization model in terms of RMSE and MAE. The NCF and Hybrid models achieve a Root Mean Squared Error (RMSE) of 0.18 and a Mean Absolute Error (MAE) of 0.14, indicating they make more accurate predictions compared to the Matrix Factorization model, which has an RMSE of 0.21 and an MAE of 0.16.</w:t>
      </w:r>
    </w:p>
    <w:p w14:paraId="77C9A49A" w14:textId="19F0711E" w:rsidR="003870E3" w:rsidRDefault="003870E3" w:rsidP="00A97266">
      <w:pPr>
        <w:pStyle w:val="ListParagraph"/>
        <w:numPr>
          <w:ilvl w:val="0"/>
          <w:numId w:val="352"/>
        </w:numPr>
      </w:pPr>
      <w:r>
        <w:t>Despite these differences in predictive accuracy, all model</w:t>
      </w:r>
      <w:r w:rsidR="00A97266">
        <w:t>s</w:t>
      </w:r>
      <w:r w:rsidR="005D475A">
        <w:t>;</w:t>
      </w:r>
      <w:r w:rsidR="00A97266">
        <w:t xml:space="preserve"> </w:t>
      </w:r>
      <w:r>
        <w:t>NCF, Matrix Factorization, and Hybri</w:t>
      </w:r>
      <w:r w:rsidR="005D475A">
        <w:t xml:space="preserve">d – </w:t>
      </w:r>
      <w:r>
        <w:t xml:space="preserve">yield identical scores for the ranking metrics, with a </w:t>
      </w:r>
      <w:proofErr w:type="spellStart"/>
      <w:r>
        <w:t>Precision@K</w:t>
      </w:r>
      <w:proofErr w:type="spellEnd"/>
      <w:r>
        <w:t xml:space="preserve"> of 0.12, </w:t>
      </w:r>
      <w:proofErr w:type="spellStart"/>
      <w:r>
        <w:t>Recall@K</w:t>
      </w:r>
      <w:proofErr w:type="spellEnd"/>
      <w:r>
        <w:t xml:space="preserve"> of 0.58, and NDCG@K of 0.58. This suggests that, while the NCF and Hybrid models make better rating predictions, their ability to rank and recommend top movies remains consistent with the traditional Matrix Factorization model</w:t>
      </w:r>
      <w:r w:rsidR="001C438D">
        <w:t xml:space="preserve"> – surprising but may chang</w:t>
      </w:r>
      <w:r w:rsidR="00614C7C">
        <w:t>e</w:t>
      </w:r>
      <w:r w:rsidR="001C438D">
        <w:t xml:space="preserve"> during hyperparameter tuning</w:t>
      </w:r>
      <w:r>
        <w:t>.</w:t>
      </w:r>
    </w:p>
    <w:p w14:paraId="08C75E48" w14:textId="7F35849E" w:rsidR="00D95CF9" w:rsidRDefault="003870E3" w:rsidP="00A97266">
      <w:pPr>
        <w:pStyle w:val="ListParagraph"/>
        <w:numPr>
          <w:ilvl w:val="0"/>
          <w:numId w:val="352"/>
        </w:numPr>
      </w:pPr>
      <w:r>
        <w:t>Further improvements can likely be achieved through hyperparameter tuning, but the current state suggests that the NCF and Hybrid models provide better prediction accuracy compared to the</w:t>
      </w:r>
      <w:r w:rsidR="00083764">
        <w:t xml:space="preserve"> traditional</w:t>
      </w:r>
      <w:r>
        <w:t xml:space="preserve"> Matrix Factorization approach, though all models still need improvement in their recommendation quality, as reflected by the ranking metrics.</w:t>
      </w:r>
      <w:r w:rsidR="00884BAA">
        <w:t xml:space="preserve"> In contrast, the predictive quality is excellent</w:t>
      </w:r>
      <w:r w:rsidR="001E6EFF">
        <w:t>,</w:t>
      </w:r>
      <w:r w:rsidR="00884BAA">
        <w:t xml:space="preserve"> as highlighted by the rating metrics. </w:t>
      </w:r>
    </w:p>
    <w:p w14:paraId="63789E76" w14:textId="77777777" w:rsidR="00D95CF9" w:rsidRDefault="00D95CF9" w:rsidP="00D95CF9"/>
    <w:p w14:paraId="58735F67" w14:textId="4853FE17" w:rsidR="0045516C" w:rsidRDefault="0045516C" w:rsidP="0045516C">
      <w:pPr>
        <w:pStyle w:val="Title"/>
        <w:rPr>
          <w:b/>
          <w:bCs/>
          <w:u w:val="single"/>
        </w:rPr>
      </w:pPr>
      <w:r w:rsidRPr="0045516C">
        <w:rPr>
          <w:b/>
          <w:bCs/>
          <w:u w:val="single"/>
        </w:rPr>
        <w:t>Hyperparameter Tuning</w:t>
      </w:r>
    </w:p>
    <w:p w14:paraId="54F2AC8E" w14:textId="77777777" w:rsidR="002B0DB9" w:rsidRDefault="0045400B" w:rsidP="0045400B">
      <w:r>
        <w:t xml:space="preserve">We will </w:t>
      </w:r>
      <w:r>
        <w:t xml:space="preserve">be </w:t>
      </w:r>
      <w:r>
        <w:t>conduct</w:t>
      </w:r>
      <w:r>
        <w:t>ing</w:t>
      </w:r>
      <w:r>
        <w:t xml:space="preserve"> hyperparameter tuning on our models using </w:t>
      </w:r>
      <w:proofErr w:type="spellStart"/>
      <w:r>
        <w:t>RandomSearch</w:t>
      </w:r>
      <w:proofErr w:type="spellEnd"/>
      <w:r>
        <w:t xml:space="preserve"> from the Keras Tuner package. </w:t>
      </w:r>
      <w:proofErr w:type="spellStart"/>
      <w:r>
        <w:t>RandomSearch</w:t>
      </w:r>
      <w:proofErr w:type="spellEnd"/>
      <w:r>
        <w:t xml:space="preserve"> samples a fixed number of random combinations from the hyperparameter space, making it more efficient than an exhaustive search. This allows us to explore a broad range of configurations while keeping the process faster and more resource-efficient.</w:t>
      </w:r>
      <w:r w:rsidR="0023002D">
        <w:t xml:space="preserve"> </w:t>
      </w:r>
      <w:r>
        <w:t xml:space="preserve">In our project, </w:t>
      </w:r>
      <w:proofErr w:type="spellStart"/>
      <w:r>
        <w:t>RandomSearch</w:t>
      </w:r>
      <w:proofErr w:type="spellEnd"/>
      <w:r>
        <w:t xml:space="preserve"> evaluates each sampled combination of hyperparameters and selects the one that yields the best performance </w:t>
      </w:r>
      <w:r>
        <w:lastRenderedPageBreak/>
        <w:t>based on MA</w:t>
      </w:r>
      <w:r w:rsidR="00D5276E">
        <w:t>E (The best performing metric across all models)</w:t>
      </w:r>
      <w:r>
        <w:t xml:space="preserve">. By automating the discovery of the optimal model configuration, </w:t>
      </w:r>
      <w:proofErr w:type="spellStart"/>
      <w:r>
        <w:t>RandomSearch</w:t>
      </w:r>
      <w:proofErr w:type="spellEnd"/>
      <w:r>
        <w:t xml:space="preserve"> eliminates the need for manual experimentation, streamlining the tuning process.</w:t>
      </w:r>
    </w:p>
    <w:p w14:paraId="2A10D637" w14:textId="7CD2B8FF" w:rsidR="0045516C" w:rsidRDefault="0045400B" w:rsidP="0045400B">
      <w:r>
        <w:t xml:space="preserve">We tune critical hyperparameters such as embedding size, dense layer units, dropout rates, learning rate, and batch size across all our models (NCF, Matrix Factorization, and Hybrid). </w:t>
      </w:r>
      <w:r w:rsidR="00594834" w:rsidRPr="00594834">
        <w:t xml:space="preserve">This approach ensures that we maximize </w:t>
      </w:r>
      <w:r w:rsidR="009F48AF">
        <w:t>our</w:t>
      </w:r>
      <w:r w:rsidR="00594834" w:rsidRPr="00594834">
        <w:t xml:space="preserve"> models performance while keeping the tuning time manageable, ultimately improving the movie rating predictive accuracy and movie recommendation quality</w:t>
      </w:r>
      <w:r w:rsidR="00594834">
        <w:t>.</w:t>
      </w:r>
    </w:p>
    <w:p w14:paraId="1F6D5F56" w14:textId="68FA58D2" w:rsidR="002D1A67" w:rsidRDefault="00881514" w:rsidP="0045400B">
      <w:r>
        <w:t xml:space="preserve">In order to perform </w:t>
      </w:r>
      <w:proofErr w:type="spellStart"/>
      <w:r>
        <w:t>RandomSearch</w:t>
      </w:r>
      <w:proofErr w:type="spellEnd"/>
      <w:r>
        <w:t xml:space="preserve"> hyperparameter tuning </w:t>
      </w:r>
      <w:r w:rsidRPr="00881514">
        <w:t xml:space="preserve">we had to rebuild and retrain our models with the newly </w:t>
      </w:r>
      <w:r w:rsidRPr="00881514">
        <w:t>tun</w:t>
      </w:r>
      <w:r w:rsidR="0052055C">
        <w:t>ed</w:t>
      </w:r>
      <w:r w:rsidRPr="00881514">
        <w:t xml:space="preserve"> hyperparameters. This allowed the model</w:t>
      </w:r>
      <w:r w:rsidR="00A91CC9">
        <w:t>s</w:t>
      </w:r>
      <w:r w:rsidRPr="00881514">
        <w:t xml:space="preserve"> to search across a wider parameter space and find the optimal configurations </w:t>
      </w:r>
      <w:r w:rsidR="0060723A">
        <w:t xml:space="preserve">to maximize results; specifically, </w:t>
      </w:r>
      <w:r w:rsidR="00902E0B">
        <w:t xml:space="preserve">aiming </w:t>
      </w:r>
      <w:r w:rsidR="0060723A">
        <w:t>to maximize the Mean Absolute Error (MAE)</w:t>
      </w:r>
      <w:r w:rsidR="00902E0B">
        <w:t xml:space="preserve"> across all our models as it is the most important metric </w:t>
      </w:r>
      <w:r w:rsidR="00D638A1">
        <w:t>in</w:t>
      </w:r>
      <w:r w:rsidR="00902E0B">
        <w:t xml:space="preserve"> context of </w:t>
      </w:r>
      <w:r w:rsidR="002D220A">
        <w:t>our</w:t>
      </w:r>
      <w:r w:rsidR="00902E0B">
        <w:t xml:space="preserve"> project.</w:t>
      </w:r>
      <w:r w:rsidR="0060723A">
        <w:t xml:space="preserve"> </w:t>
      </w:r>
    </w:p>
    <w:p w14:paraId="47E2B29F" w14:textId="77777777" w:rsidR="002E1F60" w:rsidRDefault="002E1F60" w:rsidP="0045400B"/>
    <w:p w14:paraId="6B69BB11" w14:textId="4EE7FAC7" w:rsidR="00467001" w:rsidRPr="00467001" w:rsidRDefault="00374A1C" w:rsidP="00467001">
      <w:pPr>
        <w:pStyle w:val="ListParagraph"/>
        <w:numPr>
          <w:ilvl w:val="0"/>
          <w:numId w:val="353"/>
        </w:numPr>
        <w:rPr>
          <w:b/>
          <w:bCs/>
        </w:rPr>
      </w:pPr>
      <w:r>
        <w:rPr>
          <w:b/>
          <w:bCs/>
        </w:rPr>
        <w:t xml:space="preserve">Tuned </w:t>
      </w:r>
      <w:r w:rsidR="002E1F60" w:rsidRPr="002E1F60">
        <w:rPr>
          <w:b/>
          <w:bCs/>
        </w:rPr>
        <w:t>NCF Model:</w:t>
      </w:r>
    </w:p>
    <w:p w14:paraId="7784C4C9" w14:textId="77777777" w:rsidR="00321E6B" w:rsidRDefault="00EF7DCD" w:rsidP="00321E6B">
      <w:r w:rsidRPr="00EF7DCD">
        <w:lastRenderedPageBreak/>
        <w:drawing>
          <wp:inline distT="0" distB="0" distL="0" distR="0" wp14:anchorId="0938A43C" wp14:editId="475A521D">
            <wp:extent cx="5486400" cy="6381115"/>
            <wp:effectExtent l="0" t="0" r="0" b="635"/>
            <wp:docPr id="37919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0659" name=""/>
                    <pic:cNvPicPr/>
                  </pic:nvPicPr>
                  <pic:blipFill>
                    <a:blip r:embed="rId36"/>
                    <a:stretch>
                      <a:fillRect/>
                    </a:stretch>
                  </pic:blipFill>
                  <pic:spPr>
                    <a:xfrm>
                      <a:off x="0" y="0"/>
                      <a:ext cx="5486400" cy="6381115"/>
                    </a:xfrm>
                    <a:prstGeom prst="rect">
                      <a:avLst/>
                    </a:prstGeom>
                  </pic:spPr>
                </pic:pic>
              </a:graphicData>
            </a:graphic>
          </wp:inline>
        </w:drawing>
      </w:r>
    </w:p>
    <w:p w14:paraId="0052D097" w14:textId="00ADF53F" w:rsidR="00321E6B" w:rsidRDefault="00321E6B" w:rsidP="00321E6B">
      <w:pPr>
        <w:rPr>
          <w:b/>
          <w:bCs/>
        </w:rPr>
      </w:pPr>
      <w:r w:rsidRPr="008A5C1D">
        <w:rPr>
          <w:b/>
          <w:bCs/>
        </w:rPr>
        <w:t>Key Changes in</w:t>
      </w:r>
      <w:r w:rsidR="00DB2DE8">
        <w:rPr>
          <w:b/>
          <w:bCs/>
        </w:rPr>
        <w:t xml:space="preserve"> the</w:t>
      </w:r>
      <w:r w:rsidRPr="008A5C1D">
        <w:rPr>
          <w:b/>
          <w:bCs/>
        </w:rPr>
        <w:t xml:space="preserve"> Tuned NCF Model</w:t>
      </w:r>
      <w:r w:rsidR="008A5C1D" w:rsidRPr="008A5C1D">
        <w:rPr>
          <w:b/>
          <w:bCs/>
        </w:rPr>
        <w:t>:</w:t>
      </w:r>
    </w:p>
    <w:p w14:paraId="4FBC3B73" w14:textId="548978A7" w:rsidR="008A5C1D" w:rsidRPr="00B97C24" w:rsidRDefault="008A5C1D" w:rsidP="008A5C1D">
      <w:pPr>
        <w:rPr>
          <w:b/>
          <w:bCs/>
          <w:lang w:val="en-AU"/>
        </w:rPr>
      </w:pPr>
      <w:r w:rsidRPr="00B97C24">
        <w:rPr>
          <w:b/>
          <w:bCs/>
          <w:lang w:val="en-AU"/>
        </w:rPr>
        <w:t>Embedding Size:</w:t>
      </w:r>
    </w:p>
    <w:p w14:paraId="03418B37" w14:textId="77777777" w:rsidR="008A5C1D" w:rsidRPr="008A5C1D" w:rsidRDefault="008A5C1D" w:rsidP="008A5C1D">
      <w:pPr>
        <w:pStyle w:val="ListParagraph"/>
        <w:numPr>
          <w:ilvl w:val="0"/>
          <w:numId w:val="364"/>
        </w:numPr>
        <w:rPr>
          <w:lang w:val="en-AU"/>
        </w:rPr>
      </w:pPr>
      <w:r w:rsidRPr="008A5C1D">
        <w:rPr>
          <w:lang w:val="en-AU"/>
        </w:rPr>
        <w:t>The embedding size is now tunable, ranging from 16 to 128, allowing the model to automatically select the most optimal size for representing user-movie interactions. Previously, this was fixed at 50.</w:t>
      </w:r>
    </w:p>
    <w:p w14:paraId="048667B2" w14:textId="7CFAA3BE" w:rsidR="008A5C1D" w:rsidRPr="00B97C24" w:rsidRDefault="008A5C1D" w:rsidP="00B97C24">
      <w:pPr>
        <w:rPr>
          <w:b/>
          <w:bCs/>
          <w:lang w:val="en-AU"/>
        </w:rPr>
      </w:pPr>
      <w:r w:rsidRPr="00B97C24">
        <w:rPr>
          <w:b/>
          <w:bCs/>
          <w:lang w:val="en-AU"/>
        </w:rPr>
        <w:t>Dense Layers:</w:t>
      </w:r>
    </w:p>
    <w:p w14:paraId="3344B94F" w14:textId="77777777" w:rsidR="008A5C1D" w:rsidRPr="008A5C1D" w:rsidRDefault="008A5C1D" w:rsidP="008A5C1D">
      <w:pPr>
        <w:pStyle w:val="ListParagraph"/>
        <w:numPr>
          <w:ilvl w:val="0"/>
          <w:numId w:val="363"/>
        </w:numPr>
        <w:rPr>
          <w:lang w:val="en-AU"/>
        </w:rPr>
      </w:pPr>
      <w:r w:rsidRPr="008A5C1D">
        <w:rPr>
          <w:lang w:val="en-AU"/>
        </w:rPr>
        <w:lastRenderedPageBreak/>
        <w:t>The number of units in the dense layers has been made tunable, ranging from 32 to 256, which allows for more flexibility in model complexity. Additionally, the activation function is now tunable between '</w:t>
      </w:r>
      <w:proofErr w:type="spellStart"/>
      <w:r w:rsidRPr="008A5C1D">
        <w:rPr>
          <w:lang w:val="en-AU"/>
        </w:rPr>
        <w:t>relu</w:t>
      </w:r>
      <w:proofErr w:type="spellEnd"/>
      <w:r w:rsidRPr="008A5C1D">
        <w:rPr>
          <w:lang w:val="en-AU"/>
        </w:rPr>
        <w:t>' and 'tanh', which helps the model capture non-linear relationships better. In the original model, these were fixed at 128 and 64 units with '</w:t>
      </w:r>
      <w:proofErr w:type="spellStart"/>
      <w:r w:rsidRPr="008A5C1D">
        <w:rPr>
          <w:lang w:val="en-AU"/>
        </w:rPr>
        <w:t>relu</w:t>
      </w:r>
      <w:proofErr w:type="spellEnd"/>
      <w:r w:rsidRPr="008A5C1D">
        <w:rPr>
          <w:lang w:val="en-AU"/>
        </w:rPr>
        <w:t>' activation.</w:t>
      </w:r>
    </w:p>
    <w:p w14:paraId="6E85EB85" w14:textId="051E313A" w:rsidR="008A5C1D" w:rsidRPr="00B97C24" w:rsidRDefault="008A5C1D" w:rsidP="00B97C24">
      <w:pPr>
        <w:rPr>
          <w:b/>
          <w:bCs/>
          <w:lang w:val="en-AU"/>
        </w:rPr>
      </w:pPr>
      <w:r w:rsidRPr="00B97C24">
        <w:rPr>
          <w:b/>
          <w:bCs/>
          <w:lang w:val="en-AU"/>
        </w:rPr>
        <w:t>L2 Regularization:</w:t>
      </w:r>
    </w:p>
    <w:p w14:paraId="22A94A7C" w14:textId="77777777" w:rsidR="008A5C1D" w:rsidRPr="008A5C1D" w:rsidRDefault="008A5C1D" w:rsidP="008A5C1D">
      <w:pPr>
        <w:pStyle w:val="ListParagraph"/>
        <w:numPr>
          <w:ilvl w:val="0"/>
          <w:numId w:val="363"/>
        </w:numPr>
        <w:rPr>
          <w:lang w:val="en-AU"/>
        </w:rPr>
      </w:pPr>
      <w:r w:rsidRPr="008A5C1D">
        <w:rPr>
          <w:lang w:val="en-AU"/>
        </w:rPr>
        <w:t>L2 regularization was introduced and made tunable between 1e-5 and 1e-2 to prevent overfitting. It helps control the model's complexity, ensuring it generalizes well to unseen data by penalizing large weights. This was not present in the original model.</w:t>
      </w:r>
    </w:p>
    <w:p w14:paraId="539B4E56" w14:textId="10EDDB74" w:rsidR="008A5C1D" w:rsidRPr="00B97C24" w:rsidRDefault="008A5C1D" w:rsidP="00B97C24">
      <w:pPr>
        <w:rPr>
          <w:b/>
          <w:bCs/>
          <w:lang w:val="en-AU"/>
        </w:rPr>
      </w:pPr>
      <w:r w:rsidRPr="00B97C24">
        <w:rPr>
          <w:b/>
          <w:bCs/>
          <w:lang w:val="en-AU"/>
        </w:rPr>
        <w:t>Dropout Rate:</w:t>
      </w:r>
    </w:p>
    <w:p w14:paraId="08192A8A" w14:textId="77777777" w:rsidR="008A5C1D" w:rsidRPr="008A5C1D" w:rsidRDefault="008A5C1D" w:rsidP="008A5C1D">
      <w:pPr>
        <w:pStyle w:val="ListParagraph"/>
        <w:numPr>
          <w:ilvl w:val="0"/>
          <w:numId w:val="363"/>
        </w:numPr>
        <w:rPr>
          <w:lang w:val="en-AU"/>
        </w:rPr>
      </w:pPr>
      <w:r w:rsidRPr="008A5C1D">
        <w:rPr>
          <w:lang w:val="en-AU"/>
        </w:rPr>
        <w:t>The dropout rate, which was fixed at 0.2 in the original model, is now tunable between 0.1 and 0.5. This enhances regularization by randomly disabling neurons during training to prevent overfitting and help the model generalize better.</w:t>
      </w:r>
    </w:p>
    <w:p w14:paraId="488195D2" w14:textId="283BC20E" w:rsidR="008A5C1D" w:rsidRPr="00B97C24" w:rsidRDefault="008A5C1D" w:rsidP="00B97C24">
      <w:pPr>
        <w:rPr>
          <w:b/>
          <w:bCs/>
          <w:lang w:val="en-AU"/>
        </w:rPr>
      </w:pPr>
      <w:r w:rsidRPr="00B97C24">
        <w:rPr>
          <w:b/>
          <w:bCs/>
          <w:lang w:val="en-AU"/>
        </w:rPr>
        <w:t>Learning Rate:</w:t>
      </w:r>
    </w:p>
    <w:p w14:paraId="2E5D8124" w14:textId="77777777" w:rsidR="008A5C1D" w:rsidRPr="008A5C1D" w:rsidRDefault="008A5C1D" w:rsidP="008A5C1D">
      <w:pPr>
        <w:pStyle w:val="ListParagraph"/>
        <w:numPr>
          <w:ilvl w:val="0"/>
          <w:numId w:val="363"/>
        </w:numPr>
        <w:rPr>
          <w:lang w:val="en-AU"/>
        </w:rPr>
      </w:pPr>
      <w:r w:rsidRPr="008A5C1D">
        <w:rPr>
          <w:lang w:val="en-AU"/>
        </w:rPr>
        <w:t>The learning rate is tunable within a range of 1e-4 to 1e-2. Tuning this parameter helps optimize how fast the model updates weights, striking a balance between slow and fast learning to minimize errors.</w:t>
      </w:r>
    </w:p>
    <w:p w14:paraId="5430127A" w14:textId="52D67A87" w:rsidR="008A5C1D" w:rsidRPr="00B97C24" w:rsidRDefault="008A5C1D" w:rsidP="00B97C24">
      <w:pPr>
        <w:rPr>
          <w:b/>
          <w:bCs/>
          <w:lang w:val="en-AU"/>
        </w:rPr>
      </w:pPr>
      <w:r w:rsidRPr="00B97C24">
        <w:rPr>
          <w:b/>
          <w:bCs/>
          <w:lang w:val="en-AU"/>
        </w:rPr>
        <w:t>Batch Size:</w:t>
      </w:r>
    </w:p>
    <w:p w14:paraId="5341A856" w14:textId="77777777" w:rsidR="008A5C1D" w:rsidRPr="008A5C1D" w:rsidRDefault="008A5C1D" w:rsidP="008A5C1D">
      <w:pPr>
        <w:pStyle w:val="ListParagraph"/>
        <w:numPr>
          <w:ilvl w:val="0"/>
          <w:numId w:val="363"/>
        </w:numPr>
        <w:rPr>
          <w:lang w:val="en-AU"/>
        </w:rPr>
      </w:pPr>
      <w:r w:rsidRPr="008A5C1D">
        <w:rPr>
          <w:lang w:val="en-AU"/>
        </w:rPr>
        <w:t>The batch size was fixed at 32 in the tuning process (it was originally set at 64). Tuning batch size allows the model to balance the trade-off between training speed and stability during weight updates.</w:t>
      </w:r>
    </w:p>
    <w:p w14:paraId="18E3D92A" w14:textId="6E34CA2C" w:rsidR="008A5C1D" w:rsidRPr="00B97C24" w:rsidRDefault="008A5C1D" w:rsidP="008A5C1D">
      <w:pPr>
        <w:rPr>
          <w:b/>
          <w:bCs/>
          <w:lang w:val="en-AU"/>
        </w:rPr>
      </w:pPr>
      <w:r w:rsidRPr="00B97C24">
        <w:rPr>
          <w:b/>
          <w:bCs/>
          <w:lang w:val="en-AU"/>
        </w:rPr>
        <w:t>Fixed Epochs:</w:t>
      </w:r>
    </w:p>
    <w:p w14:paraId="780EE5A3" w14:textId="703EE053" w:rsidR="008A5C1D" w:rsidRPr="008A5C1D" w:rsidRDefault="008A5C1D" w:rsidP="008A5C1D">
      <w:pPr>
        <w:pStyle w:val="ListParagraph"/>
        <w:numPr>
          <w:ilvl w:val="0"/>
          <w:numId w:val="363"/>
        </w:numPr>
        <w:rPr>
          <w:lang w:val="en-AU"/>
        </w:rPr>
      </w:pPr>
      <w:r w:rsidRPr="008A5C1D">
        <w:rPr>
          <w:lang w:val="en-AU"/>
        </w:rPr>
        <w:t>The number of epochs was set to 20,</w:t>
      </w:r>
      <w:r w:rsidR="00272F62">
        <w:rPr>
          <w:lang w:val="en-AU"/>
        </w:rPr>
        <w:t xml:space="preserve"> </w:t>
      </w:r>
      <w:r w:rsidRPr="008A5C1D">
        <w:rPr>
          <w:lang w:val="en-AU"/>
        </w:rPr>
        <w:t>the original model</w:t>
      </w:r>
      <w:r w:rsidR="00272F62">
        <w:rPr>
          <w:lang w:val="en-AU"/>
        </w:rPr>
        <w:t xml:space="preserve"> was </w:t>
      </w:r>
      <w:r w:rsidR="00806D38">
        <w:rPr>
          <w:lang w:val="en-AU"/>
        </w:rPr>
        <w:t>10. This change</w:t>
      </w:r>
      <w:r w:rsidRPr="008A5C1D">
        <w:rPr>
          <w:lang w:val="en-AU"/>
        </w:rPr>
        <w:t xml:space="preserve"> ensur</w:t>
      </w:r>
      <w:r w:rsidR="00C23842">
        <w:rPr>
          <w:lang w:val="en-AU"/>
        </w:rPr>
        <w:t xml:space="preserve">es </w:t>
      </w:r>
      <w:r w:rsidRPr="008A5C1D">
        <w:rPr>
          <w:lang w:val="en-AU"/>
        </w:rPr>
        <w:t>the model has enough time to learn from the data while maintaining reasonable training time.</w:t>
      </w:r>
    </w:p>
    <w:p w14:paraId="36378135" w14:textId="196F9CEF" w:rsidR="008A5C1D" w:rsidRDefault="00C5209C" w:rsidP="00321E6B">
      <w:pPr>
        <w:rPr>
          <w:b/>
          <w:bCs/>
        </w:rPr>
      </w:pPr>
      <w:r>
        <w:rPr>
          <w:b/>
          <w:bCs/>
        </w:rPr>
        <w:t>Output:</w:t>
      </w:r>
    </w:p>
    <w:p w14:paraId="76B296E0" w14:textId="11C3B5FE" w:rsidR="00C5209C" w:rsidRPr="00C5209C" w:rsidRDefault="009F1907" w:rsidP="00C5209C">
      <w:pPr>
        <w:pStyle w:val="ListParagraph"/>
        <w:numPr>
          <w:ilvl w:val="0"/>
          <w:numId w:val="363"/>
        </w:numPr>
      </w:pPr>
      <w:r w:rsidRPr="009F1907">
        <w:t>The model achieved a validation MAE of 0.133, which is the lowest error found during the tuning process, reflecting the best performance from the hyperparameter search. The tuning process took approximately 49 minutes, showing that 5 trials were completed to find the best combination of hyperparameters. The model was evaluated on 5 different combinations of parameters, and the best model, with the lowest validation MAE, was selected for further use.</w:t>
      </w:r>
    </w:p>
    <w:p w14:paraId="769A251F" w14:textId="7AACD387" w:rsidR="001C05DF" w:rsidRDefault="00E04F06" w:rsidP="0016725B">
      <w:pPr>
        <w:pStyle w:val="ListParagraph"/>
        <w:numPr>
          <w:ilvl w:val="0"/>
          <w:numId w:val="353"/>
        </w:numPr>
        <w:rPr>
          <w:b/>
          <w:bCs/>
        </w:rPr>
      </w:pPr>
      <w:r w:rsidRPr="0016725B">
        <w:rPr>
          <w:b/>
          <w:bCs/>
        </w:rPr>
        <w:lastRenderedPageBreak/>
        <w:t>Tuned Matrix Factorization Model:</w:t>
      </w:r>
    </w:p>
    <w:p w14:paraId="01C4631D" w14:textId="543E3F03" w:rsidR="00164F8F" w:rsidRPr="00164F8F" w:rsidRDefault="00164F8F" w:rsidP="00164F8F">
      <w:pPr>
        <w:rPr>
          <w:b/>
          <w:bCs/>
        </w:rPr>
      </w:pPr>
      <w:r w:rsidRPr="00164F8F">
        <w:rPr>
          <w:b/>
          <w:bCs/>
        </w:rPr>
        <w:drawing>
          <wp:inline distT="0" distB="0" distL="0" distR="0" wp14:anchorId="73043D57" wp14:editId="100034CD">
            <wp:extent cx="5486400" cy="5941695"/>
            <wp:effectExtent l="0" t="0" r="0" b="1905"/>
            <wp:docPr id="446854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4606" name="Picture 1" descr="A screenshot of a computer program&#10;&#10;Description automatically generated"/>
                    <pic:cNvPicPr/>
                  </pic:nvPicPr>
                  <pic:blipFill>
                    <a:blip r:embed="rId37"/>
                    <a:stretch>
                      <a:fillRect/>
                    </a:stretch>
                  </pic:blipFill>
                  <pic:spPr>
                    <a:xfrm>
                      <a:off x="0" y="0"/>
                      <a:ext cx="5486400" cy="5941695"/>
                    </a:xfrm>
                    <a:prstGeom prst="rect">
                      <a:avLst/>
                    </a:prstGeom>
                  </pic:spPr>
                </pic:pic>
              </a:graphicData>
            </a:graphic>
          </wp:inline>
        </w:drawing>
      </w:r>
    </w:p>
    <w:p w14:paraId="53BFF38B" w14:textId="77777777" w:rsidR="006237E9" w:rsidRPr="006237E9" w:rsidRDefault="006237E9" w:rsidP="006237E9">
      <w:pPr>
        <w:rPr>
          <w:b/>
          <w:bCs/>
          <w:lang w:val="en-AU"/>
        </w:rPr>
      </w:pPr>
      <w:r w:rsidRPr="006237E9">
        <w:rPr>
          <w:b/>
          <w:bCs/>
          <w:lang w:val="en-AU"/>
        </w:rPr>
        <w:t>Key Changes in the Tuned Matrix Factorization Model:</w:t>
      </w:r>
    </w:p>
    <w:p w14:paraId="3BC84EA0" w14:textId="05DEC42E" w:rsidR="00A20DE4" w:rsidRPr="00B97C24" w:rsidRDefault="007B41A4" w:rsidP="00A20DE4">
      <w:pPr>
        <w:rPr>
          <w:b/>
          <w:bCs/>
          <w:lang w:val="en-AU"/>
        </w:rPr>
      </w:pPr>
      <w:r>
        <w:rPr>
          <w:b/>
          <w:bCs/>
          <w:lang w:val="en-AU"/>
        </w:rPr>
        <w:t>Embedding Size</w:t>
      </w:r>
      <w:r w:rsidR="00A20DE4" w:rsidRPr="00B97C24">
        <w:rPr>
          <w:b/>
          <w:bCs/>
          <w:lang w:val="en-AU"/>
        </w:rPr>
        <w:t>:</w:t>
      </w:r>
    </w:p>
    <w:p w14:paraId="0E7D240C" w14:textId="6BA7DABF" w:rsidR="00A20DE4" w:rsidRPr="008A5C1D" w:rsidRDefault="00A20DE4" w:rsidP="00A20DE4">
      <w:pPr>
        <w:pStyle w:val="ListParagraph"/>
        <w:numPr>
          <w:ilvl w:val="0"/>
          <w:numId w:val="363"/>
        </w:numPr>
        <w:rPr>
          <w:lang w:val="en-AU"/>
        </w:rPr>
      </w:pPr>
      <w:r w:rsidRPr="008A5C1D">
        <w:rPr>
          <w:lang w:val="en-AU"/>
        </w:rPr>
        <w:t>T</w:t>
      </w:r>
      <w:r w:rsidR="007B41A4" w:rsidRPr="007B41A4">
        <w:t>he embedding size is now tunable, ranging from 16 to 128, compared to the fixed size of 50 in the original model. This allows the model to explore different dimensions to represent users and movies, potentially improving how well latent features are captured.</w:t>
      </w:r>
    </w:p>
    <w:p w14:paraId="71DCA49E" w14:textId="69621141" w:rsidR="00A20DE4" w:rsidRPr="00B97C24" w:rsidRDefault="00A20DE4" w:rsidP="00A20DE4">
      <w:pPr>
        <w:rPr>
          <w:b/>
          <w:bCs/>
          <w:lang w:val="en-AU"/>
        </w:rPr>
      </w:pPr>
      <w:r w:rsidRPr="00B97C24">
        <w:rPr>
          <w:b/>
          <w:bCs/>
          <w:lang w:val="en-AU"/>
        </w:rPr>
        <w:lastRenderedPageBreak/>
        <w:t>L</w:t>
      </w:r>
      <w:r w:rsidR="007B41A4">
        <w:rPr>
          <w:b/>
          <w:bCs/>
          <w:lang w:val="en-AU"/>
        </w:rPr>
        <w:t>earning Rate</w:t>
      </w:r>
      <w:r w:rsidRPr="00B97C24">
        <w:rPr>
          <w:b/>
          <w:bCs/>
          <w:lang w:val="en-AU"/>
        </w:rPr>
        <w:t>:</w:t>
      </w:r>
    </w:p>
    <w:p w14:paraId="38A42D72" w14:textId="50062098" w:rsidR="00A20DE4" w:rsidRPr="008A5C1D" w:rsidRDefault="004A2257" w:rsidP="00A20DE4">
      <w:pPr>
        <w:pStyle w:val="ListParagraph"/>
        <w:numPr>
          <w:ilvl w:val="0"/>
          <w:numId w:val="363"/>
        </w:numPr>
        <w:rPr>
          <w:lang w:val="en-AU"/>
        </w:rPr>
      </w:pPr>
      <w:r>
        <w:rPr>
          <w:lang w:val="en-AU"/>
        </w:rPr>
        <w:t xml:space="preserve">The </w:t>
      </w:r>
      <w:r w:rsidRPr="004A2257">
        <w:t>learning rate, previously fixed in the original model, is now tunable between 1e-4 and 1e-2. This change optimizes how quickly the model learns during training, allowing more flexibility in finding the optimal learning speed for minimizing the error.</w:t>
      </w:r>
    </w:p>
    <w:p w14:paraId="0D70458F" w14:textId="256A1D09" w:rsidR="00A20DE4" w:rsidRPr="00B97C24" w:rsidRDefault="007B41A4" w:rsidP="00A20DE4">
      <w:pPr>
        <w:rPr>
          <w:b/>
          <w:bCs/>
          <w:lang w:val="en-AU"/>
        </w:rPr>
      </w:pPr>
      <w:r>
        <w:rPr>
          <w:b/>
          <w:bCs/>
          <w:lang w:val="en-AU"/>
        </w:rPr>
        <w:t>L2 Regularization</w:t>
      </w:r>
      <w:r w:rsidR="00A20DE4" w:rsidRPr="00B97C24">
        <w:rPr>
          <w:b/>
          <w:bCs/>
          <w:lang w:val="en-AU"/>
        </w:rPr>
        <w:t>:</w:t>
      </w:r>
    </w:p>
    <w:p w14:paraId="4538AA75" w14:textId="4DC1A7DA" w:rsidR="004A2257" w:rsidRPr="004A2257" w:rsidRDefault="004A2257" w:rsidP="00147D9F">
      <w:pPr>
        <w:pStyle w:val="ListParagraph"/>
        <w:numPr>
          <w:ilvl w:val="0"/>
          <w:numId w:val="363"/>
        </w:numPr>
        <w:rPr>
          <w:b/>
          <w:bCs/>
          <w:lang w:val="en-AU"/>
        </w:rPr>
      </w:pPr>
      <w:r w:rsidRPr="00D1268C">
        <w:t>L2 regularization is introduced in the hyperparameter-tuned model to prevent overfitting, which helps control model complexity by penalizing large weights. This feature was not present in the original model, making the tuned model potentially more robust when generalizing to unseen data.</w:t>
      </w:r>
    </w:p>
    <w:p w14:paraId="73ED60D8" w14:textId="27DF8687" w:rsidR="00A20DE4" w:rsidRPr="004A2257" w:rsidRDefault="007B41A4" w:rsidP="004A2257">
      <w:pPr>
        <w:rPr>
          <w:b/>
          <w:bCs/>
          <w:lang w:val="en-AU"/>
        </w:rPr>
      </w:pPr>
      <w:r w:rsidRPr="004A2257">
        <w:rPr>
          <w:b/>
          <w:bCs/>
          <w:lang w:val="en-AU"/>
        </w:rPr>
        <w:t>Loss Function</w:t>
      </w:r>
      <w:r w:rsidR="00A20DE4" w:rsidRPr="004A2257">
        <w:rPr>
          <w:b/>
          <w:bCs/>
          <w:lang w:val="en-AU"/>
        </w:rPr>
        <w:t>:</w:t>
      </w:r>
    </w:p>
    <w:p w14:paraId="74A92591" w14:textId="312F990F" w:rsidR="00A20DE4" w:rsidRPr="008A5C1D" w:rsidRDefault="00D83392" w:rsidP="00A20DE4">
      <w:pPr>
        <w:pStyle w:val="ListParagraph"/>
        <w:numPr>
          <w:ilvl w:val="0"/>
          <w:numId w:val="363"/>
        </w:numPr>
        <w:rPr>
          <w:lang w:val="en-AU"/>
        </w:rPr>
      </w:pPr>
      <w:r w:rsidRPr="00D83392">
        <w:t xml:space="preserve">In the tuned model, the loss function has changed from </w:t>
      </w:r>
      <w:r w:rsidR="0038740C">
        <w:t>MSE</w:t>
      </w:r>
      <w:r w:rsidRPr="00D83392">
        <w:t xml:space="preserve"> (Mean Squared Error) to </w:t>
      </w:r>
      <w:r w:rsidR="0038740C">
        <w:t>MAE</w:t>
      </w:r>
      <w:r w:rsidRPr="00D83392">
        <w:t xml:space="preserve"> (Mean Absolute Error), aligning it with our focus on optimizing for MAE. This means the model now minimizes the average absolute errors, which</w:t>
      </w:r>
      <w:r w:rsidR="00937DB8">
        <w:t xml:space="preserve"> </w:t>
      </w:r>
      <w:proofErr w:type="gramStart"/>
      <w:r w:rsidR="00937DB8">
        <w:t>is</w:t>
      </w:r>
      <w:proofErr w:type="gramEnd"/>
      <w:r w:rsidRPr="00D83392">
        <w:t xml:space="preserve"> more aligned with the project’s goals.</w:t>
      </w:r>
    </w:p>
    <w:p w14:paraId="1813297C" w14:textId="16E3625C" w:rsidR="00A20DE4" w:rsidRPr="00B97C24" w:rsidRDefault="007B41A4" w:rsidP="00A20DE4">
      <w:pPr>
        <w:rPr>
          <w:b/>
          <w:bCs/>
          <w:lang w:val="en-AU"/>
        </w:rPr>
      </w:pPr>
      <w:r>
        <w:rPr>
          <w:b/>
          <w:bCs/>
          <w:lang w:val="en-AU"/>
        </w:rPr>
        <w:t>Fixed Epochs</w:t>
      </w:r>
      <w:r w:rsidR="00A20DE4" w:rsidRPr="00B97C24">
        <w:rPr>
          <w:b/>
          <w:bCs/>
          <w:lang w:val="en-AU"/>
        </w:rPr>
        <w:t>:</w:t>
      </w:r>
    </w:p>
    <w:p w14:paraId="322B2CA0" w14:textId="11BCB667" w:rsidR="00A20DE4" w:rsidRPr="008A5C1D" w:rsidRDefault="004B2CD0" w:rsidP="00A20DE4">
      <w:pPr>
        <w:pStyle w:val="ListParagraph"/>
        <w:numPr>
          <w:ilvl w:val="0"/>
          <w:numId w:val="363"/>
        </w:numPr>
        <w:rPr>
          <w:lang w:val="en-AU"/>
        </w:rPr>
      </w:pPr>
      <w:r w:rsidRPr="004B2CD0">
        <w:t>Unlike the original model, where the number of epochs was set to 10, the tuned model now runs for 20 epochs. This allows the model to learn for a longer period, possibly improving its performance while still being time-efficient</w:t>
      </w:r>
    </w:p>
    <w:p w14:paraId="3D5BC0E7" w14:textId="4D73D996" w:rsidR="00A20DE4" w:rsidRPr="00B97C24" w:rsidRDefault="007B41A4" w:rsidP="00A20DE4">
      <w:pPr>
        <w:rPr>
          <w:b/>
          <w:bCs/>
          <w:lang w:val="en-AU"/>
        </w:rPr>
      </w:pPr>
      <w:r>
        <w:rPr>
          <w:b/>
          <w:bCs/>
          <w:lang w:val="en-AU"/>
        </w:rPr>
        <w:t>Batch Size</w:t>
      </w:r>
      <w:r w:rsidR="00A20DE4" w:rsidRPr="00B97C24">
        <w:rPr>
          <w:b/>
          <w:bCs/>
          <w:lang w:val="en-AU"/>
        </w:rPr>
        <w:t>:</w:t>
      </w:r>
    </w:p>
    <w:p w14:paraId="04044267" w14:textId="51C09CE5" w:rsidR="00A20DE4" w:rsidRPr="008A5C1D" w:rsidRDefault="00A71EF1" w:rsidP="00A20DE4">
      <w:pPr>
        <w:pStyle w:val="ListParagraph"/>
        <w:numPr>
          <w:ilvl w:val="0"/>
          <w:numId w:val="363"/>
        </w:numPr>
        <w:rPr>
          <w:lang w:val="en-AU"/>
        </w:rPr>
      </w:pPr>
      <w:r w:rsidRPr="00A71EF1">
        <w:t>The batch size was reduced from 64 to 32 in the tuned model to potentially enhance the model’s learning stability. A smaller batch size often leads to more stable and frequent weight updates, possibly improving the convergence of the model.</w:t>
      </w:r>
    </w:p>
    <w:p w14:paraId="6F32CB70" w14:textId="77777777" w:rsidR="00E245F9" w:rsidRDefault="00E245F9" w:rsidP="00E245F9">
      <w:pPr>
        <w:rPr>
          <w:b/>
          <w:bCs/>
        </w:rPr>
      </w:pPr>
      <w:r>
        <w:rPr>
          <w:b/>
          <w:bCs/>
        </w:rPr>
        <w:t>Output:</w:t>
      </w:r>
    </w:p>
    <w:p w14:paraId="67347A9F" w14:textId="50C883C4" w:rsidR="00B31447" w:rsidRDefault="00E245F9" w:rsidP="00B31447">
      <w:pPr>
        <w:pStyle w:val="ListParagraph"/>
        <w:numPr>
          <w:ilvl w:val="0"/>
          <w:numId w:val="363"/>
        </w:numPr>
      </w:pPr>
      <w:r w:rsidRPr="009F1907">
        <w:t>The</w:t>
      </w:r>
      <w:r w:rsidR="006A337C" w:rsidRPr="006A337C">
        <w:t xml:space="preserve"> best validation Mean Absolute Error (MAE) achieved is 0.137, which indicates how much the predicted ratings deviate, on average, from the actual user ratings. The total elapsed time for hyperparameter tuning was 08 hours, 39 minutes, 50 seconds, meaning the model went through 5 different trials, each testing a combination of hyperparameters. Trial 5 took approximately 6 minutes and 13 seconds to complete. The best model was selected based on the lowest validation MAE score obtained across the trials. This is important because a lower MAE means the model's predicted ratings are closer to the actual ratings, showing improved predictive performance.</w:t>
      </w:r>
    </w:p>
    <w:p w14:paraId="7425E374" w14:textId="77777777" w:rsidR="00604856" w:rsidRPr="00C5209C" w:rsidRDefault="00604856" w:rsidP="00604856">
      <w:pPr>
        <w:pStyle w:val="ListParagraph"/>
      </w:pPr>
    </w:p>
    <w:p w14:paraId="14B36F93" w14:textId="57C3E67E" w:rsidR="0016725B" w:rsidRDefault="00B31447" w:rsidP="00604856">
      <w:pPr>
        <w:pStyle w:val="ListParagraph"/>
        <w:numPr>
          <w:ilvl w:val="0"/>
          <w:numId w:val="353"/>
        </w:numPr>
        <w:rPr>
          <w:b/>
          <w:bCs/>
        </w:rPr>
      </w:pPr>
      <w:r w:rsidRPr="00604856">
        <w:rPr>
          <w:b/>
          <w:bCs/>
        </w:rPr>
        <w:lastRenderedPageBreak/>
        <w:t>Tuned Hybrid Model</w:t>
      </w:r>
      <w:r w:rsidR="00604856">
        <w:rPr>
          <w:b/>
          <w:bCs/>
        </w:rPr>
        <w:t>:</w:t>
      </w:r>
    </w:p>
    <w:p w14:paraId="6677379B" w14:textId="7CC33444" w:rsidR="003760E6" w:rsidRDefault="004B62CB" w:rsidP="003760E6">
      <w:pPr>
        <w:rPr>
          <w:b/>
          <w:bCs/>
        </w:rPr>
      </w:pPr>
      <w:r w:rsidRPr="004B62CB">
        <w:rPr>
          <w:b/>
          <w:bCs/>
        </w:rPr>
        <w:drawing>
          <wp:inline distT="0" distB="0" distL="0" distR="0" wp14:anchorId="67B90731" wp14:editId="276B8ACF">
            <wp:extent cx="5486400" cy="5416550"/>
            <wp:effectExtent l="0" t="0" r="0" b="0"/>
            <wp:docPr id="1334630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30986" name="Picture 1" descr="A screenshot of a computer&#10;&#10;Description automatically generated"/>
                    <pic:cNvPicPr/>
                  </pic:nvPicPr>
                  <pic:blipFill>
                    <a:blip r:embed="rId38"/>
                    <a:stretch>
                      <a:fillRect/>
                    </a:stretch>
                  </pic:blipFill>
                  <pic:spPr>
                    <a:xfrm>
                      <a:off x="0" y="0"/>
                      <a:ext cx="5486400" cy="5416550"/>
                    </a:xfrm>
                    <a:prstGeom prst="rect">
                      <a:avLst/>
                    </a:prstGeom>
                  </pic:spPr>
                </pic:pic>
              </a:graphicData>
            </a:graphic>
          </wp:inline>
        </w:drawing>
      </w:r>
    </w:p>
    <w:p w14:paraId="2F4F7A8F" w14:textId="469E4F9C" w:rsidR="00B8497D" w:rsidRPr="003760E6" w:rsidRDefault="006A651D" w:rsidP="003760E6">
      <w:pPr>
        <w:rPr>
          <w:b/>
          <w:bCs/>
        </w:rPr>
      </w:pPr>
      <w:r w:rsidRPr="006A651D">
        <w:rPr>
          <w:b/>
          <w:bCs/>
        </w:rPr>
        <w:drawing>
          <wp:inline distT="0" distB="0" distL="0" distR="0" wp14:anchorId="4260F47B" wp14:editId="552AFD90">
            <wp:extent cx="2581635" cy="781159"/>
            <wp:effectExtent l="0" t="0" r="9525" b="0"/>
            <wp:docPr id="7700449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4900" name="Picture 1" descr="A white background with black text&#10;&#10;Description automatically generated"/>
                    <pic:cNvPicPr/>
                  </pic:nvPicPr>
                  <pic:blipFill>
                    <a:blip r:embed="rId39"/>
                    <a:stretch>
                      <a:fillRect/>
                    </a:stretch>
                  </pic:blipFill>
                  <pic:spPr>
                    <a:xfrm>
                      <a:off x="0" y="0"/>
                      <a:ext cx="2581635" cy="781159"/>
                    </a:xfrm>
                    <a:prstGeom prst="rect">
                      <a:avLst/>
                    </a:prstGeom>
                  </pic:spPr>
                </pic:pic>
              </a:graphicData>
            </a:graphic>
          </wp:inline>
        </w:drawing>
      </w:r>
    </w:p>
    <w:p w14:paraId="1BA23252" w14:textId="1AE5DA69" w:rsidR="00514F27" w:rsidRPr="008803CC" w:rsidRDefault="00514F27" w:rsidP="008803CC">
      <w:pPr>
        <w:rPr>
          <w:b/>
          <w:bCs/>
          <w:lang w:val="en-AU"/>
        </w:rPr>
      </w:pPr>
      <w:r w:rsidRPr="008803CC">
        <w:rPr>
          <w:b/>
          <w:bCs/>
          <w:lang w:val="en-AU"/>
        </w:rPr>
        <w:t xml:space="preserve">Key Changes in the Tuned </w:t>
      </w:r>
      <w:r w:rsidR="008803CC">
        <w:rPr>
          <w:b/>
          <w:bCs/>
          <w:lang w:val="en-AU"/>
        </w:rPr>
        <w:t>Hybrid</w:t>
      </w:r>
      <w:r w:rsidRPr="008803CC">
        <w:rPr>
          <w:b/>
          <w:bCs/>
          <w:lang w:val="en-AU"/>
        </w:rPr>
        <w:t xml:space="preserve"> Model:</w:t>
      </w:r>
    </w:p>
    <w:p w14:paraId="7D9C5A05" w14:textId="77777777" w:rsidR="002E1ED6" w:rsidRPr="00B97C24" w:rsidRDefault="002E1ED6" w:rsidP="002E1ED6">
      <w:pPr>
        <w:rPr>
          <w:b/>
          <w:bCs/>
          <w:lang w:val="en-AU"/>
        </w:rPr>
      </w:pPr>
      <w:r>
        <w:rPr>
          <w:b/>
          <w:bCs/>
          <w:lang w:val="en-AU"/>
        </w:rPr>
        <w:t>Embedding Size</w:t>
      </w:r>
      <w:r w:rsidRPr="00B97C24">
        <w:rPr>
          <w:b/>
          <w:bCs/>
          <w:lang w:val="en-AU"/>
        </w:rPr>
        <w:t>:</w:t>
      </w:r>
    </w:p>
    <w:p w14:paraId="72366AE6" w14:textId="42541F43" w:rsidR="002E1ED6" w:rsidRPr="008A5C1D" w:rsidRDefault="0087625D" w:rsidP="002E1ED6">
      <w:pPr>
        <w:pStyle w:val="ListParagraph"/>
        <w:numPr>
          <w:ilvl w:val="0"/>
          <w:numId w:val="363"/>
        </w:numPr>
        <w:rPr>
          <w:lang w:val="en-AU"/>
        </w:rPr>
      </w:pPr>
      <w:r w:rsidRPr="0087625D">
        <w:t>Initially set to a fixed size of 50, the embedding size is now tunable between 16 and 128. This flexibility helps the model find the optimal size for representing user and movie features, enhancing the learning of user-movie interactions.</w:t>
      </w:r>
    </w:p>
    <w:p w14:paraId="2CAFE7C7" w14:textId="5F5ABFCF" w:rsidR="002E1ED6" w:rsidRPr="00B97C24" w:rsidRDefault="004335F8" w:rsidP="002E1ED6">
      <w:pPr>
        <w:rPr>
          <w:b/>
          <w:bCs/>
          <w:lang w:val="en-AU"/>
        </w:rPr>
      </w:pPr>
      <w:r>
        <w:rPr>
          <w:b/>
          <w:bCs/>
          <w:lang w:val="en-AU"/>
        </w:rPr>
        <w:lastRenderedPageBreak/>
        <w:t>Dense Layers</w:t>
      </w:r>
      <w:r w:rsidR="002E1ED6" w:rsidRPr="00B97C24">
        <w:rPr>
          <w:b/>
          <w:bCs/>
          <w:lang w:val="en-AU"/>
        </w:rPr>
        <w:t>:</w:t>
      </w:r>
    </w:p>
    <w:p w14:paraId="735B7842" w14:textId="5A9F65FD" w:rsidR="002E1ED6" w:rsidRPr="008E5B06" w:rsidRDefault="002E1ED6" w:rsidP="002E1ED6">
      <w:pPr>
        <w:pStyle w:val="ListParagraph"/>
        <w:numPr>
          <w:ilvl w:val="0"/>
          <w:numId w:val="363"/>
        </w:numPr>
        <w:rPr>
          <w:lang w:val="en-AU"/>
        </w:rPr>
      </w:pPr>
      <w:r>
        <w:rPr>
          <w:lang w:val="en-AU"/>
        </w:rPr>
        <w:t>T</w:t>
      </w:r>
      <w:r w:rsidR="001512BE" w:rsidRPr="001512BE">
        <w:t>he number of units in the dense layers, originally fixed at 128 units for the first layer and 64 units for the second, is now tunable, ranging from 32 to 256 units. This change allows the model to adjust its complexity dynamically based on the data.</w:t>
      </w:r>
    </w:p>
    <w:p w14:paraId="1C809777" w14:textId="7B555C16" w:rsidR="008E5B06" w:rsidRPr="00062E22" w:rsidRDefault="008E5B06" w:rsidP="002E1ED6">
      <w:pPr>
        <w:pStyle w:val="ListParagraph"/>
        <w:numPr>
          <w:ilvl w:val="0"/>
          <w:numId w:val="363"/>
        </w:numPr>
        <w:rPr>
          <w:lang w:val="en-AU"/>
        </w:rPr>
      </w:pPr>
      <w:r w:rsidRPr="008E5B06">
        <w:t>The activation function, originally fixed at '</w:t>
      </w:r>
      <w:proofErr w:type="spellStart"/>
      <w:r w:rsidRPr="008E5B06">
        <w:t>relu</w:t>
      </w:r>
      <w:proofErr w:type="spellEnd"/>
      <w:r w:rsidRPr="008E5B06">
        <w:t>', is now tunable between '</w:t>
      </w:r>
      <w:proofErr w:type="spellStart"/>
      <w:r w:rsidRPr="008E5B06">
        <w:t>relu</w:t>
      </w:r>
      <w:proofErr w:type="spellEnd"/>
      <w:r w:rsidRPr="008E5B06">
        <w:t>' and 'tanh'. This gives the model the flexibility to choose the most effective function for capturing non-linear patterns in the data.</w:t>
      </w:r>
    </w:p>
    <w:p w14:paraId="7FB0C52D" w14:textId="3CA5ADA4" w:rsidR="00062E22" w:rsidRPr="008A5C1D" w:rsidRDefault="00B82B1E" w:rsidP="002E1ED6">
      <w:pPr>
        <w:pStyle w:val="ListParagraph"/>
        <w:numPr>
          <w:ilvl w:val="0"/>
          <w:numId w:val="363"/>
        </w:numPr>
        <w:rPr>
          <w:lang w:val="en-AU"/>
        </w:rPr>
      </w:pPr>
      <w:r w:rsidRPr="00B82B1E">
        <w:rPr>
          <w:lang w:val="en-AU"/>
        </w:rPr>
        <w:t>Additionally, L2 regularization has been introduced to the dense layers (which previously had none), helping to control the model’s complexity by penalizing large weights, thus preventing overfitting.</w:t>
      </w:r>
    </w:p>
    <w:p w14:paraId="17217A4F" w14:textId="0F904FF6" w:rsidR="002E1ED6" w:rsidRPr="00B97C24" w:rsidRDefault="004335F8" w:rsidP="002E1ED6">
      <w:pPr>
        <w:rPr>
          <w:b/>
          <w:bCs/>
          <w:lang w:val="en-AU"/>
        </w:rPr>
      </w:pPr>
      <w:r>
        <w:rPr>
          <w:b/>
          <w:bCs/>
          <w:lang w:val="en-AU"/>
        </w:rPr>
        <w:t>Dropout Rate</w:t>
      </w:r>
      <w:r w:rsidR="002E1ED6" w:rsidRPr="00B97C24">
        <w:rPr>
          <w:b/>
          <w:bCs/>
          <w:lang w:val="en-AU"/>
        </w:rPr>
        <w:t>:</w:t>
      </w:r>
    </w:p>
    <w:p w14:paraId="7A5DE5C3" w14:textId="67A0D814" w:rsidR="002E1ED6" w:rsidRPr="004A2257" w:rsidRDefault="005E066F" w:rsidP="002E1ED6">
      <w:pPr>
        <w:pStyle w:val="ListParagraph"/>
        <w:numPr>
          <w:ilvl w:val="0"/>
          <w:numId w:val="363"/>
        </w:numPr>
        <w:rPr>
          <w:b/>
          <w:bCs/>
          <w:lang w:val="en-AU"/>
        </w:rPr>
      </w:pPr>
      <w:r>
        <w:t>T</w:t>
      </w:r>
      <w:r w:rsidR="00A41FF6" w:rsidRPr="00A41FF6">
        <w:t>he dropout rate, which was previously fixed at 0.2, is now tunable between 0.1 and 0.5. This helps further prevent overfitting by randomly disabling a portion of the neurons during training, enhancing the model’s robustness</w:t>
      </w:r>
      <w:r w:rsidR="002E1ED6" w:rsidRPr="00D1268C">
        <w:t>.</w:t>
      </w:r>
    </w:p>
    <w:p w14:paraId="7F446B76" w14:textId="38733CA9" w:rsidR="002E1ED6" w:rsidRPr="004A2257" w:rsidRDefault="004335F8" w:rsidP="002E1ED6">
      <w:pPr>
        <w:rPr>
          <w:b/>
          <w:bCs/>
          <w:lang w:val="en-AU"/>
        </w:rPr>
      </w:pPr>
      <w:r>
        <w:rPr>
          <w:b/>
          <w:bCs/>
          <w:lang w:val="en-AU"/>
        </w:rPr>
        <w:t>Learning Rate</w:t>
      </w:r>
      <w:r w:rsidR="002E1ED6" w:rsidRPr="004A2257">
        <w:rPr>
          <w:b/>
          <w:bCs/>
          <w:lang w:val="en-AU"/>
        </w:rPr>
        <w:t>:</w:t>
      </w:r>
    </w:p>
    <w:p w14:paraId="7EDB975B" w14:textId="092521E7" w:rsidR="002E1ED6" w:rsidRPr="008A5C1D" w:rsidRDefault="004D4E50" w:rsidP="002E1ED6">
      <w:pPr>
        <w:pStyle w:val="ListParagraph"/>
        <w:numPr>
          <w:ilvl w:val="0"/>
          <w:numId w:val="363"/>
        </w:numPr>
        <w:rPr>
          <w:lang w:val="en-AU"/>
        </w:rPr>
      </w:pPr>
      <w:r w:rsidRPr="004D4E50">
        <w:t>The learning rate, originally fixed as part of the Adam optimizer, is now tunable within a range of 1e-4 to 1e-2. This tuning helps the model find the most effective rate of learning, balancing between fast convergence and stability.</w:t>
      </w:r>
    </w:p>
    <w:p w14:paraId="494A8A40" w14:textId="75CAAC67" w:rsidR="002E1ED6" w:rsidRPr="00B97C24" w:rsidRDefault="004335F8" w:rsidP="002E1ED6">
      <w:pPr>
        <w:rPr>
          <w:b/>
          <w:bCs/>
          <w:lang w:val="en-AU"/>
        </w:rPr>
      </w:pPr>
      <w:r>
        <w:rPr>
          <w:b/>
          <w:bCs/>
          <w:lang w:val="en-AU"/>
        </w:rPr>
        <w:t>Batch Size</w:t>
      </w:r>
      <w:r w:rsidR="002E1ED6" w:rsidRPr="00B97C24">
        <w:rPr>
          <w:b/>
          <w:bCs/>
          <w:lang w:val="en-AU"/>
        </w:rPr>
        <w:t>:</w:t>
      </w:r>
    </w:p>
    <w:p w14:paraId="4BA68D65" w14:textId="727D1891" w:rsidR="002E1ED6" w:rsidRPr="008A5C1D" w:rsidRDefault="00597B65" w:rsidP="002E1ED6">
      <w:pPr>
        <w:pStyle w:val="ListParagraph"/>
        <w:numPr>
          <w:ilvl w:val="0"/>
          <w:numId w:val="363"/>
        </w:numPr>
        <w:rPr>
          <w:lang w:val="en-AU"/>
        </w:rPr>
      </w:pPr>
      <w:r w:rsidRPr="00597B65">
        <w:t>Initially set to a fixed size of 64, the batch size is now tunable between 16 and 128. This allows the model to adjust the size of the data chunks processed in each step of training, improving either speed or gradient stability based on the chosen batch size.</w:t>
      </w:r>
    </w:p>
    <w:p w14:paraId="4F8B34DB" w14:textId="0FA11481" w:rsidR="002E1ED6" w:rsidRPr="00B97C24" w:rsidRDefault="00C1323A" w:rsidP="002E1ED6">
      <w:pPr>
        <w:rPr>
          <w:b/>
          <w:bCs/>
          <w:lang w:val="en-AU"/>
        </w:rPr>
      </w:pPr>
      <w:r>
        <w:rPr>
          <w:b/>
          <w:bCs/>
          <w:lang w:val="en-AU"/>
        </w:rPr>
        <w:t>Fixed Epochs</w:t>
      </w:r>
      <w:r w:rsidR="002E1ED6" w:rsidRPr="00B97C24">
        <w:rPr>
          <w:b/>
          <w:bCs/>
          <w:lang w:val="en-AU"/>
        </w:rPr>
        <w:t>:</w:t>
      </w:r>
    </w:p>
    <w:p w14:paraId="2A77953E" w14:textId="5627F91E" w:rsidR="002E1ED6" w:rsidRPr="008A5C1D" w:rsidRDefault="0007445C" w:rsidP="002E1ED6">
      <w:pPr>
        <w:pStyle w:val="ListParagraph"/>
        <w:numPr>
          <w:ilvl w:val="0"/>
          <w:numId w:val="363"/>
        </w:numPr>
        <w:rPr>
          <w:lang w:val="en-AU"/>
        </w:rPr>
      </w:pPr>
      <w:r w:rsidRPr="0007445C">
        <w:t>Originally set to 10, the number of epochs has been increased to 20. This ensures the model undergoes enough training iterations to better capture the relationships between users, movies, and additional features.</w:t>
      </w:r>
    </w:p>
    <w:p w14:paraId="48A543A4" w14:textId="77777777" w:rsidR="002E1ED6" w:rsidRDefault="002E1ED6" w:rsidP="002E1ED6">
      <w:pPr>
        <w:rPr>
          <w:b/>
          <w:bCs/>
        </w:rPr>
      </w:pPr>
      <w:r>
        <w:rPr>
          <w:b/>
          <w:bCs/>
        </w:rPr>
        <w:t>Output:</w:t>
      </w:r>
    </w:p>
    <w:p w14:paraId="0720B56F" w14:textId="7C6DC2B6" w:rsidR="002E1ED6" w:rsidRDefault="002E1ED6" w:rsidP="002E1ED6">
      <w:pPr>
        <w:pStyle w:val="ListParagraph"/>
        <w:numPr>
          <w:ilvl w:val="0"/>
          <w:numId w:val="363"/>
        </w:numPr>
      </w:pPr>
      <w:r w:rsidRPr="009F1907">
        <w:t>The</w:t>
      </w:r>
      <w:r w:rsidR="005B387F" w:rsidRPr="005B387F">
        <w:t xml:space="preserve"> highest-performing model achieved a validation Mean Absolute Error (MAE) of 0.1448, reflecting the average difference between the predicted and actual user ratings. The entire hyperparameter tuning process took 00 hours, 54 minutes, and 58 seconds, during which the model completed 5 trials, each exploring different hyperparameter configurations. Trial 5 ran for approximately 8 minutes and 14 seconds, resulting in a validation MAE of 0.1740, which was higher than the best </w:t>
      </w:r>
      <w:r w:rsidR="005B387F" w:rsidRPr="005B387F">
        <w:lastRenderedPageBreak/>
        <w:t>result, meaning it did not yield the optimal performance. The best model was chosen based on the lowest validation MAE across all trials, with a lower MAE indicating that the model's predicted ratings were more closely aligned with the actual ratings, thus improving prediction accuracy.</w:t>
      </w:r>
    </w:p>
    <w:p w14:paraId="5138849E" w14:textId="77777777" w:rsidR="00604856" w:rsidRDefault="00604856" w:rsidP="002166D6">
      <w:pPr>
        <w:rPr>
          <w:b/>
          <w:bCs/>
        </w:rPr>
      </w:pPr>
    </w:p>
    <w:p w14:paraId="24B61126" w14:textId="1EA125B7" w:rsidR="00C04486" w:rsidRPr="00C04486" w:rsidRDefault="001C387E" w:rsidP="00061EB3">
      <w:pPr>
        <w:rPr>
          <w:lang w:val="en-AU"/>
        </w:rPr>
      </w:pPr>
      <w:r w:rsidRPr="00061EB3">
        <w:t xml:space="preserve">For hyperparameter tuning we applied consistent tuning </w:t>
      </w:r>
      <w:r w:rsidR="00C04486" w:rsidRPr="00061EB3">
        <w:rPr>
          <w:lang w:val="en-AU"/>
        </w:rPr>
        <w:t>across the NCF, Matrix Factorization,</w:t>
      </w:r>
      <w:r w:rsidR="00061EB3">
        <w:rPr>
          <w:lang w:val="en-AU"/>
        </w:rPr>
        <w:t xml:space="preserve"> and </w:t>
      </w:r>
      <w:r w:rsidR="00C04486" w:rsidRPr="00061EB3">
        <w:rPr>
          <w:lang w:val="en-AU"/>
        </w:rPr>
        <w:t>Hybrid</w:t>
      </w:r>
      <w:r w:rsidR="006E08D1">
        <w:rPr>
          <w:lang w:val="en-AU"/>
        </w:rPr>
        <w:t xml:space="preserve"> movie recommendation system</w:t>
      </w:r>
      <w:r w:rsidR="00C04486" w:rsidRPr="00061EB3">
        <w:rPr>
          <w:lang w:val="en-AU"/>
        </w:rPr>
        <w:t xml:space="preserve"> models using </w:t>
      </w:r>
      <w:proofErr w:type="spellStart"/>
      <w:r w:rsidR="00C04486" w:rsidRPr="00061EB3">
        <w:rPr>
          <w:lang w:val="en-AU"/>
        </w:rPr>
        <w:t>RandomSearch</w:t>
      </w:r>
      <w:proofErr w:type="spellEnd"/>
      <w:r w:rsidR="00FD2BC5">
        <w:rPr>
          <w:lang w:val="en-AU"/>
        </w:rPr>
        <w:t>.</w:t>
      </w:r>
      <w:r w:rsidR="00C04486" w:rsidRPr="00061EB3">
        <w:rPr>
          <w:lang w:val="en-AU"/>
        </w:rPr>
        <w:t xml:space="preserve"> We focused on tuning key parameters like embedding size, dense layer units, activation functions, L2 regularization, dropout rate, learning rate, batch size, and epochs for each model. This consistency ensured that all models were tuned fairly for comparison</w:t>
      </w:r>
      <w:r w:rsidR="00AC3113">
        <w:rPr>
          <w:lang w:val="en-AU"/>
        </w:rPr>
        <w:t xml:space="preserve"> to assess which </w:t>
      </w:r>
      <w:r w:rsidR="0009218C">
        <w:rPr>
          <w:lang w:val="en-AU"/>
        </w:rPr>
        <w:t>model is best</w:t>
      </w:r>
      <w:r w:rsidR="00C04486" w:rsidRPr="00061EB3">
        <w:rPr>
          <w:lang w:val="en-AU"/>
        </w:rPr>
        <w:t>.</w:t>
      </w:r>
      <w:r w:rsidR="008821F1">
        <w:rPr>
          <w:lang w:val="en-AU"/>
        </w:rPr>
        <w:t xml:space="preserve"> </w:t>
      </w:r>
      <w:r w:rsidR="00C04486" w:rsidRPr="00C04486">
        <w:rPr>
          <w:lang w:val="en-AU"/>
        </w:rPr>
        <w:t>We used Mean Absolute Error (MAE) as the main metric for optimization, as it directly reflects the accuracy of predicted ratings</w:t>
      </w:r>
      <w:r w:rsidR="006C2018">
        <w:rPr>
          <w:lang w:val="en-AU"/>
        </w:rPr>
        <w:t xml:space="preserve"> and </w:t>
      </w:r>
      <w:r w:rsidR="00330EB6">
        <w:rPr>
          <w:lang w:val="en-AU"/>
        </w:rPr>
        <w:t>it’s the best performing metric across all models</w:t>
      </w:r>
      <w:r w:rsidR="00C04486" w:rsidRPr="00C04486">
        <w:rPr>
          <w:lang w:val="en-AU"/>
        </w:rPr>
        <w:t>. By keeping the tuning process uniform and focused on MAE, we ensured a balanced and fair evaluation of each model to determine the best-performing one.</w:t>
      </w:r>
    </w:p>
    <w:p w14:paraId="6DF1C5D1" w14:textId="77BC931A" w:rsidR="001C387E" w:rsidRDefault="001C387E" w:rsidP="002166D6"/>
    <w:p w14:paraId="68B0A301" w14:textId="60CBD396" w:rsidR="006F3161" w:rsidRPr="001F1585" w:rsidRDefault="001F1585" w:rsidP="001F1585">
      <w:pPr>
        <w:pStyle w:val="Title"/>
        <w:rPr>
          <w:b/>
          <w:bCs/>
          <w:u w:val="single"/>
        </w:rPr>
      </w:pPr>
      <w:r w:rsidRPr="001F1585">
        <w:rPr>
          <w:b/>
          <w:bCs/>
          <w:u w:val="single"/>
        </w:rPr>
        <w:t>Hyperparameter Tuned Results</w:t>
      </w:r>
    </w:p>
    <w:p w14:paraId="05FF0F3D" w14:textId="77777777" w:rsidR="006F3161" w:rsidRDefault="006F3161" w:rsidP="0078481C"/>
    <w:p w14:paraId="5615A1CE" w14:textId="25FD1657" w:rsidR="0078481C" w:rsidRPr="0078481C" w:rsidRDefault="0078481C" w:rsidP="0078481C">
      <w:pPr>
        <w:pStyle w:val="ListParagraph"/>
        <w:numPr>
          <w:ilvl w:val="0"/>
          <w:numId w:val="366"/>
        </w:numPr>
        <w:rPr>
          <w:b/>
          <w:bCs/>
        </w:rPr>
      </w:pPr>
      <w:r w:rsidRPr="0078481C">
        <w:rPr>
          <w:b/>
          <w:bCs/>
        </w:rPr>
        <w:t>Tuned Collaborative Filtering w/ Deep Learning (NCF) Model:</w:t>
      </w:r>
    </w:p>
    <w:p w14:paraId="65E68EC7" w14:textId="32F038E9" w:rsidR="006F3161" w:rsidRDefault="006F3161" w:rsidP="002166D6">
      <w:r w:rsidRPr="006F3161">
        <w:drawing>
          <wp:inline distT="0" distB="0" distL="0" distR="0" wp14:anchorId="44C41810" wp14:editId="348BF853">
            <wp:extent cx="5486400" cy="2560320"/>
            <wp:effectExtent l="0" t="0" r="0" b="0"/>
            <wp:docPr id="573849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49075" name="Picture 1" descr="A screenshot of a computer program&#10;&#10;Description automatically generated"/>
                    <pic:cNvPicPr/>
                  </pic:nvPicPr>
                  <pic:blipFill>
                    <a:blip r:embed="rId40"/>
                    <a:stretch>
                      <a:fillRect/>
                    </a:stretch>
                  </pic:blipFill>
                  <pic:spPr>
                    <a:xfrm>
                      <a:off x="0" y="0"/>
                      <a:ext cx="5486400" cy="2560320"/>
                    </a:xfrm>
                    <a:prstGeom prst="rect">
                      <a:avLst/>
                    </a:prstGeom>
                  </pic:spPr>
                </pic:pic>
              </a:graphicData>
            </a:graphic>
          </wp:inline>
        </w:drawing>
      </w:r>
    </w:p>
    <w:p w14:paraId="5C307563" w14:textId="77777777" w:rsidR="001404E2" w:rsidRPr="00A94C81" w:rsidRDefault="001404E2" w:rsidP="001404E2">
      <w:pPr>
        <w:rPr>
          <w:b/>
          <w:bCs/>
        </w:rPr>
      </w:pPr>
      <w:r w:rsidRPr="00A94C81">
        <w:rPr>
          <w:b/>
          <w:bCs/>
        </w:rPr>
        <w:t>Rating Metrics:</w:t>
      </w:r>
    </w:p>
    <w:p w14:paraId="4A1448EE" w14:textId="43587A8B" w:rsidR="001404E2" w:rsidRPr="00612015" w:rsidRDefault="001404E2" w:rsidP="00A94C81">
      <w:pPr>
        <w:pStyle w:val="ListParagraph"/>
        <w:numPr>
          <w:ilvl w:val="0"/>
          <w:numId w:val="363"/>
        </w:numPr>
        <w:rPr>
          <w:b/>
          <w:bCs/>
        </w:rPr>
      </w:pPr>
      <w:r w:rsidRPr="00612015">
        <w:rPr>
          <w:b/>
          <w:bCs/>
        </w:rPr>
        <w:t>Root Mean Squared Error (RMSE): 0.1</w:t>
      </w:r>
      <w:r w:rsidR="00261D36">
        <w:rPr>
          <w:b/>
          <w:bCs/>
        </w:rPr>
        <w:t>9</w:t>
      </w:r>
    </w:p>
    <w:p w14:paraId="0BFA256A" w14:textId="7A7B652D" w:rsidR="001404E2" w:rsidRDefault="00261D36" w:rsidP="001404E2">
      <w:pPr>
        <w:pStyle w:val="ListParagraph"/>
        <w:numPr>
          <w:ilvl w:val="0"/>
          <w:numId w:val="367"/>
        </w:numPr>
      </w:pPr>
      <w:r w:rsidRPr="00261D36">
        <w:lastRenderedPageBreak/>
        <w:t>The RMSE of 0.19 is slightly worse than the untuned result (0.18), reflecting a small increase in the average error between predicted and actual user ratings. While still relatively low, this slight increase suggests that the model's precision has decreased marginally in terms of predicting movie ratings. On a 1–5-star scale, this error translates to just under a fifth of a star, meaning the model remains quite accurate, though not as much as the untuned version.</w:t>
      </w:r>
    </w:p>
    <w:p w14:paraId="71983633" w14:textId="77777777" w:rsidR="0019452F" w:rsidRDefault="0019452F" w:rsidP="0019452F">
      <w:pPr>
        <w:pStyle w:val="ListParagraph"/>
        <w:ind w:left="1080"/>
      </w:pPr>
    </w:p>
    <w:p w14:paraId="167A00EB" w14:textId="2C918D7D" w:rsidR="001404E2" w:rsidRDefault="001404E2" w:rsidP="00256D2F">
      <w:pPr>
        <w:pStyle w:val="ListParagraph"/>
        <w:numPr>
          <w:ilvl w:val="0"/>
          <w:numId w:val="368"/>
        </w:numPr>
      </w:pPr>
      <w:r w:rsidRPr="00256D2F">
        <w:rPr>
          <w:b/>
          <w:bCs/>
        </w:rPr>
        <w:t>Mean Absolute Error (MAE): 0.1</w:t>
      </w:r>
      <w:r w:rsidR="00261D36">
        <w:rPr>
          <w:b/>
          <w:bCs/>
        </w:rPr>
        <w:t>3</w:t>
      </w:r>
    </w:p>
    <w:p w14:paraId="6181EDB1" w14:textId="746E96B9" w:rsidR="001404E2" w:rsidRDefault="008E36AB" w:rsidP="00256D2F">
      <w:pPr>
        <w:pStyle w:val="ListParagraph"/>
        <w:numPr>
          <w:ilvl w:val="0"/>
          <w:numId w:val="369"/>
        </w:numPr>
      </w:pPr>
      <w:r w:rsidRPr="008E36AB">
        <w:t>The MAE of 0.13 shows an improvement from the untuned model's 0.14, indicating that the tuned model predicts movie ratings with slightly greater accuracy. With this MAE, the model achieves around 87% accuracy (1 - 0.13 = 0.87), demonstrating that its predictions are now even closer to the actual ratings. This means the average deviation between predictions and true ratings has decreased, showing a positive impact from the hyperparameter tuning.</w:t>
      </w:r>
    </w:p>
    <w:p w14:paraId="50889397" w14:textId="77777777" w:rsidR="001404E2" w:rsidRPr="00BA5173" w:rsidRDefault="001404E2" w:rsidP="001404E2">
      <w:pPr>
        <w:rPr>
          <w:b/>
          <w:bCs/>
        </w:rPr>
      </w:pPr>
      <w:r w:rsidRPr="00BA5173">
        <w:rPr>
          <w:b/>
          <w:bCs/>
        </w:rPr>
        <w:t>Ranking Metrics:</w:t>
      </w:r>
    </w:p>
    <w:p w14:paraId="2292DE1A" w14:textId="66722994" w:rsidR="001404E2" w:rsidRDefault="001404E2" w:rsidP="00256D2F">
      <w:pPr>
        <w:pStyle w:val="ListParagraph"/>
        <w:numPr>
          <w:ilvl w:val="0"/>
          <w:numId w:val="370"/>
        </w:numPr>
      </w:pPr>
      <w:r w:rsidRPr="00256D2F">
        <w:rPr>
          <w:b/>
          <w:bCs/>
        </w:rPr>
        <w:t>Precision@5: 0.1153</w:t>
      </w:r>
    </w:p>
    <w:p w14:paraId="1C6250E2" w14:textId="3B55C112" w:rsidR="001404E2" w:rsidRDefault="00A95977" w:rsidP="001404E2">
      <w:pPr>
        <w:pStyle w:val="ListParagraph"/>
        <w:numPr>
          <w:ilvl w:val="0"/>
          <w:numId w:val="371"/>
        </w:numPr>
      </w:pPr>
      <w:r w:rsidRPr="00A95977">
        <w:t>Precision remains the same as the untuned model, with a score of 11.53%. This indicates that the model's ability to filter relevant movies into the top 5 recommendations hasn't improved. While the model maintains the same performance in identifying relevant items, there's still considerable room for improvement in its ability to recommend truly relevant movies among its top picks</w:t>
      </w:r>
      <w:r w:rsidR="001404E2">
        <w:t>.</w:t>
      </w:r>
    </w:p>
    <w:p w14:paraId="45B4B774" w14:textId="77777777" w:rsidR="0019452F" w:rsidRDefault="0019452F" w:rsidP="0019452F">
      <w:pPr>
        <w:pStyle w:val="ListParagraph"/>
        <w:ind w:left="1080"/>
      </w:pPr>
    </w:p>
    <w:p w14:paraId="02C5AA6C" w14:textId="118D72D1" w:rsidR="001404E2" w:rsidRPr="006C131C" w:rsidRDefault="001404E2" w:rsidP="006C131C">
      <w:pPr>
        <w:pStyle w:val="ListParagraph"/>
        <w:numPr>
          <w:ilvl w:val="0"/>
          <w:numId w:val="372"/>
        </w:numPr>
        <w:rPr>
          <w:b/>
          <w:bCs/>
        </w:rPr>
      </w:pPr>
      <w:r w:rsidRPr="006C131C">
        <w:rPr>
          <w:b/>
          <w:bCs/>
        </w:rPr>
        <w:t>Recall@5: 0.5767</w:t>
      </w:r>
    </w:p>
    <w:p w14:paraId="312B7D2E" w14:textId="4A4444C9" w:rsidR="001404E2" w:rsidRDefault="0041028D" w:rsidP="001404E2">
      <w:pPr>
        <w:pStyle w:val="ListParagraph"/>
        <w:numPr>
          <w:ilvl w:val="0"/>
          <w:numId w:val="373"/>
        </w:numPr>
      </w:pPr>
      <w:r w:rsidRPr="0041028D">
        <w:t>The recall score remains consistent at 57.67%, just like the untuned model. This shows that the tuned model still surfaces the same proportion of relevant movies in its top 5 recommendations. About 3 out of 5 recommendations remain relevant, meaning the model consistently captures a majority of highly rated movies, but it hasn't increased its recall capabilities from tuning.</w:t>
      </w:r>
    </w:p>
    <w:p w14:paraId="5B32595F" w14:textId="77777777" w:rsidR="0019452F" w:rsidRDefault="0019452F" w:rsidP="0019452F">
      <w:pPr>
        <w:pStyle w:val="ListParagraph"/>
        <w:ind w:left="1080"/>
      </w:pPr>
    </w:p>
    <w:p w14:paraId="6C6E126B" w14:textId="51D6B14C" w:rsidR="001404E2" w:rsidRPr="006C131C" w:rsidRDefault="001404E2" w:rsidP="006C131C">
      <w:pPr>
        <w:pStyle w:val="ListParagraph"/>
        <w:numPr>
          <w:ilvl w:val="0"/>
          <w:numId w:val="374"/>
        </w:numPr>
        <w:rPr>
          <w:b/>
          <w:bCs/>
        </w:rPr>
      </w:pPr>
      <w:r w:rsidRPr="006C131C">
        <w:rPr>
          <w:b/>
          <w:bCs/>
        </w:rPr>
        <w:t>NDCG@5: 0.5767</w:t>
      </w:r>
    </w:p>
    <w:p w14:paraId="55C5825D" w14:textId="6446B01F" w:rsidR="001404E2" w:rsidRDefault="007E3C88" w:rsidP="006C131C">
      <w:pPr>
        <w:pStyle w:val="ListParagraph"/>
        <w:numPr>
          <w:ilvl w:val="0"/>
          <w:numId w:val="375"/>
        </w:numPr>
      </w:pPr>
      <w:r w:rsidRPr="007E3C88">
        <w:t>NDCG remains unchanged at 0.5767, indicating that the model's ability to rank relevant movies in favorable positions has not improved. While 57.67% of relevant movies are ranked within the top 5, their placement could still be better optimized. This means that while the model does well in finding relevant items, their order within the top 5 can still be fine-tuned to give more importance to the highest-rated recommendations.</w:t>
      </w:r>
    </w:p>
    <w:p w14:paraId="27F1D3CB" w14:textId="77777777" w:rsidR="00A63986" w:rsidRDefault="00A63986" w:rsidP="002166D6"/>
    <w:p w14:paraId="2288B919" w14:textId="77777777" w:rsidR="00E30E7E" w:rsidRDefault="00E30E7E" w:rsidP="002166D6"/>
    <w:p w14:paraId="7A3199DD" w14:textId="77777777" w:rsidR="00E30E7E" w:rsidRDefault="00E30E7E" w:rsidP="002166D6"/>
    <w:p w14:paraId="064F35C9" w14:textId="77777777" w:rsidR="00E30E7E" w:rsidRDefault="00E30E7E" w:rsidP="002166D6"/>
    <w:p w14:paraId="297E9020" w14:textId="6F5948C7" w:rsidR="00214BCF" w:rsidRPr="00FF4D53" w:rsidRDefault="00214BCF" w:rsidP="00FF4D53">
      <w:pPr>
        <w:pStyle w:val="ListParagraph"/>
        <w:numPr>
          <w:ilvl w:val="0"/>
          <w:numId w:val="366"/>
        </w:numPr>
        <w:rPr>
          <w:b/>
          <w:bCs/>
          <w:lang w:val="en-AU"/>
        </w:rPr>
      </w:pPr>
      <w:r w:rsidRPr="00FF4D53">
        <w:rPr>
          <w:b/>
          <w:bCs/>
        </w:rPr>
        <w:t xml:space="preserve">Tuned </w:t>
      </w:r>
      <w:r w:rsidRPr="00FF4D53">
        <w:rPr>
          <w:b/>
          <w:bCs/>
        </w:rPr>
        <w:t>Matrix Factorization Model (Traditional Approach):</w:t>
      </w:r>
    </w:p>
    <w:p w14:paraId="4EBE5A36" w14:textId="4F2D31E9" w:rsidR="00E30E7E" w:rsidRDefault="00B95151" w:rsidP="002166D6">
      <w:r w:rsidRPr="00B95151">
        <w:drawing>
          <wp:inline distT="0" distB="0" distL="0" distR="0" wp14:anchorId="13E0A7BE" wp14:editId="133F2A99">
            <wp:extent cx="5486400" cy="2751455"/>
            <wp:effectExtent l="0" t="0" r="0" b="0"/>
            <wp:docPr id="14340297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29738" name="Picture 1" descr="A screenshot of a computer program&#10;&#10;Description automatically generated"/>
                    <pic:cNvPicPr/>
                  </pic:nvPicPr>
                  <pic:blipFill>
                    <a:blip r:embed="rId41"/>
                    <a:stretch>
                      <a:fillRect/>
                    </a:stretch>
                  </pic:blipFill>
                  <pic:spPr>
                    <a:xfrm>
                      <a:off x="0" y="0"/>
                      <a:ext cx="5486400" cy="2751455"/>
                    </a:xfrm>
                    <a:prstGeom prst="rect">
                      <a:avLst/>
                    </a:prstGeom>
                  </pic:spPr>
                </pic:pic>
              </a:graphicData>
            </a:graphic>
          </wp:inline>
        </w:drawing>
      </w:r>
    </w:p>
    <w:p w14:paraId="4B106C82" w14:textId="77777777" w:rsidR="00A22CFD" w:rsidRPr="00A94C81" w:rsidRDefault="00A22CFD" w:rsidP="00A22CFD">
      <w:pPr>
        <w:rPr>
          <w:b/>
          <w:bCs/>
        </w:rPr>
      </w:pPr>
      <w:r w:rsidRPr="00A94C81">
        <w:rPr>
          <w:b/>
          <w:bCs/>
        </w:rPr>
        <w:t>Rating Metrics:</w:t>
      </w:r>
    </w:p>
    <w:p w14:paraId="501F9B55" w14:textId="169FEC64" w:rsidR="00A22CFD" w:rsidRPr="00612015" w:rsidRDefault="00A22CFD" w:rsidP="00A22CFD">
      <w:pPr>
        <w:pStyle w:val="ListParagraph"/>
        <w:numPr>
          <w:ilvl w:val="0"/>
          <w:numId w:val="363"/>
        </w:numPr>
        <w:rPr>
          <w:b/>
          <w:bCs/>
        </w:rPr>
      </w:pPr>
      <w:r w:rsidRPr="00612015">
        <w:rPr>
          <w:b/>
          <w:bCs/>
        </w:rPr>
        <w:t>Root Mean Squared Error (RMSE): 0.1</w:t>
      </w:r>
      <w:r w:rsidR="003172FF">
        <w:rPr>
          <w:b/>
          <w:bCs/>
        </w:rPr>
        <w:t>8</w:t>
      </w:r>
    </w:p>
    <w:p w14:paraId="6796D921" w14:textId="78E23E6A" w:rsidR="00A22CFD" w:rsidRDefault="004A6811" w:rsidP="00A22CFD">
      <w:pPr>
        <w:pStyle w:val="ListParagraph"/>
        <w:numPr>
          <w:ilvl w:val="0"/>
          <w:numId w:val="367"/>
        </w:numPr>
      </w:pPr>
      <w:r w:rsidRPr="004A6811">
        <w:t>The RMSE of 0.18 shows an improvement from the untuned model’s 0.21. This lower RMSE indicates a reduction in the average error between the predicted and actual user ratings, making the predictions slightly more precise. On the 1–5-star rating system, this error translates to just under a fifth of a star off, demonstrating that the tuned model makes accurate predictions for movie ratings with a slight improvement over the untuned version.</w:t>
      </w:r>
    </w:p>
    <w:p w14:paraId="2114AB3F" w14:textId="77777777" w:rsidR="00A22CFD" w:rsidRDefault="00A22CFD" w:rsidP="00A22CFD">
      <w:pPr>
        <w:pStyle w:val="ListParagraph"/>
        <w:ind w:left="1080"/>
      </w:pPr>
    </w:p>
    <w:p w14:paraId="30FA44B6" w14:textId="660A66AA" w:rsidR="00A22CFD" w:rsidRDefault="00A22CFD" w:rsidP="00A22CFD">
      <w:pPr>
        <w:pStyle w:val="ListParagraph"/>
        <w:numPr>
          <w:ilvl w:val="0"/>
          <w:numId w:val="368"/>
        </w:numPr>
      </w:pPr>
      <w:r w:rsidRPr="00256D2F">
        <w:rPr>
          <w:b/>
          <w:bCs/>
        </w:rPr>
        <w:t>Mean Absolute Error (MAE): 0.1</w:t>
      </w:r>
      <w:r w:rsidR="00D570D8">
        <w:rPr>
          <w:b/>
          <w:bCs/>
        </w:rPr>
        <w:t>4</w:t>
      </w:r>
    </w:p>
    <w:p w14:paraId="07F6726D" w14:textId="459E8C68" w:rsidR="00CC2BEC" w:rsidRPr="00CC2BEC" w:rsidRDefault="00CC2BEC" w:rsidP="00CC2BEC">
      <w:pPr>
        <w:pStyle w:val="ListParagraph"/>
        <w:numPr>
          <w:ilvl w:val="0"/>
          <w:numId w:val="369"/>
        </w:numPr>
        <w:rPr>
          <w:lang w:val="en-AU"/>
        </w:rPr>
      </w:pPr>
      <w:r w:rsidRPr="00CC2BEC">
        <w:rPr>
          <w:lang w:val="en-AU"/>
        </w:rPr>
        <w:t>The MAE of 0.14 is also better than the untuned model's 0.16, indicating an improvement in the accuracy of the predictions. With this score, the model now predicts user preferences with around 86% accuracy (1 - 0.14 = 0.86), showing a noticeable boost in prediction precision. The average deviation between predicted and actual ratings has decreased, meaning the model is now more reliable at predicting movie ratings, a positive outcome from hyperparameter tuning.</w:t>
      </w:r>
    </w:p>
    <w:p w14:paraId="0C2AD622" w14:textId="32EC70A8" w:rsidR="00A22CFD" w:rsidRDefault="00A22CFD" w:rsidP="00DD5915">
      <w:pPr>
        <w:pStyle w:val="ListParagraph"/>
        <w:ind w:left="1080"/>
      </w:pPr>
    </w:p>
    <w:p w14:paraId="62658BEC" w14:textId="77777777" w:rsidR="00A22CFD" w:rsidRPr="00BA5173" w:rsidRDefault="00A22CFD" w:rsidP="00A22CFD">
      <w:pPr>
        <w:rPr>
          <w:b/>
          <w:bCs/>
        </w:rPr>
      </w:pPr>
      <w:r w:rsidRPr="00BA5173">
        <w:rPr>
          <w:b/>
          <w:bCs/>
        </w:rPr>
        <w:t>Ranking Metrics:</w:t>
      </w:r>
    </w:p>
    <w:p w14:paraId="6CB5D810" w14:textId="77777777" w:rsidR="00A22CFD" w:rsidRDefault="00A22CFD" w:rsidP="00A22CFD">
      <w:pPr>
        <w:pStyle w:val="ListParagraph"/>
        <w:numPr>
          <w:ilvl w:val="0"/>
          <w:numId w:val="370"/>
        </w:numPr>
      </w:pPr>
      <w:r w:rsidRPr="00256D2F">
        <w:rPr>
          <w:b/>
          <w:bCs/>
        </w:rPr>
        <w:t>Precision@5: 0.1153</w:t>
      </w:r>
    </w:p>
    <w:p w14:paraId="172EDD45" w14:textId="1FDCA42E" w:rsidR="00A22CFD" w:rsidRDefault="00773DEF" w:rsidP="00A22CFD">
      <w:pPr>
        <w:pStyle w:val="ListParagraph"/>
        <w:numPr>
          <w:ilvl w:val="0"/>
          <w:numId w:val="371"/>
        </w:numPr>
      </w:pPr>
      <w:r w:rsidRPr="00773DEF">
        <w:lastRenderedPageBreak/>
        <w:t>The precision score of 11.53% remains the same as in the untuned model. This suggests that the model’s ability to select relevant recommendations within the top 5 has not improved, with the same proportion of relevant recommendations being included. This score still shows that there’s room for improvement in filtering out irrelevant recommendations from the top 5 list, and tuning hasn't impacted this metric.</w:t>
      </w:r>
    </w:p>
    <w:p w14:paraId="7BEB527D" w14:textId="77777777" w:rsidR="00A22CFD" w:rsidRDefault="00A22CFD" w:rsidP="00A22CFD">
      <w:pPr>
        <w:pStyle w:val="ListParagraph"/>
        <w:ind w:left="1080"/>
      </w:pPr>
    </w:p>
    <w:p w14:paraId="0DC88EFB" w14:textId="77777777" w:rsidR="00A22CFD" w:rsidRPr="006C131C" w:rsidRDefault="00A22CFD" w:rsidP="00A22CFD">
      <w:pPr>
        <w:pStyle w:val="ListParagraph"/>
        <w:numPr>
          <w:ilvl w:val="0"/>
          <w:numId w:val="372"/>
        </w:numPr>
        <w:rPr>
          <w:b/>
          <w:bCs/>
        </w:rPr>
      </w:pPr>
      <w:r w:rsidRPr="006C131C">
        <w:rPr>
          <w:b/>
          <w:bCs/>
        </w:rPr>
        <w:t>Recall@5: 0.5767</w:t>
      </w:r>
    </w:p>
    <w:p w14:paraId="6221F98A" w14:textId="2872AE98" w:rsidR="00A22CFD" w:rsidRDefault="00EE0755" w:rsidP="00A22CFD">
      <w:pPr>
        <w:pStyle w:val="ListParagraph"/>
        <w:numPr>
          <w:ilvl w:val="0"/>
          <w:numId w:val="373"/>
        </w:numPr>
      </w:pPr>
      <w:r w:rsidRPr="00EE0755">
        <w:t>The recall score remains unchanged at 57.67%, indicating that the model’s ability to surface relevant movies in its top 5 recommendations is consistent with the untuned version. This means the model continues to capture around 57.67% of all relevant movies, suggesting its recall performance has not improved but is still fairly effective at surfacing relevant content in the recommendations.</w:t>
      </w:r>
    </w:p>
    <w:p w14:paraId="4C6F127A" w14:textId="77777777" w:rsidR="00A22CFD" w:rsidRDefault="00A22CFD" w:rsidP="00A22CFD">
      <w:pPr>
        <w:pStyle w:val="ListParagraph"/>
        <w:ind w:left="1080"/>
      </w:pPr>
    </w:p>
    <w:p w14:paraId="5C24A903" w14:textId="77777777" w:rsidR="00A22CFD" w:rsidRPr="006C131C" w:rsidRDefault="00A22CFD" w:rsidP="00A22CFD">
      <w:pPr>
        <w:pStyle w:val="ListParagraph"/>
        <w:numPr>
          <w:ilvl w:val="0"/>
          <w:numId w:val="374"/>
        </w:numPr>
        <w:rPr>
          <w:b/>
          <w:bCs/>
        </w:rPr>
      </w:pPr>
      <w:r w:rsidRPr="006C131C">
        <w:rPr>
          <w:b/>
          <w:bCs/>
        </w:rPr>
        <w:t>NDCG@5: 0.5767</w:t>
      </w:r>
    </w:p>
    <w:p w14:paraId="0574B801" w14:textId="616B708E" w:rsidR="00A22CFD" w:rsidRDefault="008F330D" w:rsidP="00A22CFD">
      <w:pPr>
        <w:pStyle w:val="ListParagraph"/>
        <w:numPr>
          <w:ilvl w:val="0"/>
          <w:numId w:val="375"/>
        </w:numPr>
      </w:pPr>
      <w:r w:rsidRPr="008F330D">
        <w:t>The NDCG score of 0.5767 is the same as the untuned model, reflecting no change in how well the model ranks relevant movies in the top 5. The model’s ability to prioritize relevant movies in favorable positions within the top 5 recommendations remains stable. While it does well at ensuring relevant content is surfaced, the room for improvement lies in making sure the most relevant movies consistently appear in the topmost spots.</w:t>
      </w:r>
    </w:p>
    <w:p w14:paraId="770CB1BF" w14:textId="77777777" w:rsidR="00505571" w:rsidRDefault="00505571" w:rsidP="002166D6"/>
    <w:p w14:paraId="595F15F6" w14:textId="5084CF13" w:rsidR="00582FDC" w:rsidRDefault="00582FDC" w:rsidP="00582FDC">
      <w:pPr>
        <w:pStyle w:val="ListParagraph"/>
        <w:numPr>
          <w:ilvl w:val="0"/>
          <w:numId w:val="366"/>
        </w:numPr>
        <w:rPr>
          <w:b/>
          <w:bCs/>
        </w:rPr>
      </w:pPr>
      <w:r w:rsidRPr="00582FDC">
        <w:rPr>
          <w:b/>
          <w:bCs/>
        </w:rPr>
        <w:t xml:space="preserve">Tuned </w:t>
      </w:r>
      <w:r w:rsidRPr="00582FDC">
        <w:rPr>
          <w:b/>
          <w:bCs/>
        </w:rPr>
        <w:t>Hybrid Recommender System Model (Collaborative + Content-Based Filtering):</w:t>
      </w:r>
    </w:p>
    <w:p w14:paraId="6E306A62" w14:textId="086C8408" w:rsidR="00582FDC" w:rsidRDefault="00E709D3" w:rsidP="00582FDC">
      <w:pPr>
        <w:rPr>
          <w:b/>
          <w:bCs/>
        </w:rPr>
      </w:pPr>
      <w:r w:rsidRPr="00E709D3">
        <w:rPr>
          <w:b/>
          <w:bCs/>
        </w:rPr>
        <w:drawing>
          <wp:inline distT="0" distB="0" distL="0" distR="0" wp14:anchorId="4611D24A" wp14:editId="542E61C0">
            <wp:extent cx="5486400" cy="2475865"/>
            <wp:effectExtent l="0" t="0" r="0" b="635"/>
            <wp:docPr id="733239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3915" name="Picture 1" descr="A screen shot of a computer code&#10;&#10;Description automatically generated"/>
                    <pic:cNvPicPr/>
                  </pic:nvPicPr>
                  <pic:blipFill>
                    <a:blip r:embed="rId42"/>
                    <a:stretch>
                      <a:fillRect/>
                    </a:stretch>
                  </pic:blipFill>
                  <pic:spPr>
                    <a:xfrm>
                      <a:off x="0" y="0"/>
                      <a:ext cx="5486400" cy="2475865"/>
                    </a:xfrm>
                    <a:prstGeom prst="rect">
                      <a:avLst/>
                    </a:prstGeom>
                  </pic:spPr>
                </pic:pic>
              </a:graphicData>
            </a:graphic>
          </wp:inline>
        </w:drawing>
      </w:r>
    </w:p>
    <w:p w14:paraId="01FDA745" w14:textId="77777777" w:rsidR="002F0A0B" w:rsidRPr="00A94C81" w:rsidRDefault="002F0A0B" w:rsidP="002F0A0B">
      <w:pPr>
        <w:rPr>
          <w:b/>
          <w:bCs/>
        </w:rPr>
      </w:pPr>
      <w:r w:rsidRPr="00A94C81">
        <w:rPr>
          <w:b/>
          <w:bCs/>
        </w:rPr>
        <w:t>Rating Metrics:</w:t>
      </w:r>
    </w:p>
    <w:p w14:paraId="7B06C054" w14:textId="4177878A" w:rsidR="002F0A0B" w:rsidRPr="00612015" w:rsidRDefault="002F0A0B" w:rsidP="002F0A0B">
      <w:pPr>
        <w:pStyle w:val="ListParagraph"/>
        <w:numPr>
          <w:ilvl w:val="0"/>
          <w:numId w:val="363"/>
        </w:numPr>
        <w:rPr>
          <w:b/>
          <w:bCs/>
        </w:rPr>
      </w:pPr>
      <w:r w:rsidRPr="00612015">
        <w:rPr>
          <w:b/>
          <w:bCs/>
        </w:rPr>
        <w:lastRenderedPageBreak/>
        <w:t>Root Mean Squared Error (RMSE): 0.1</w:t>
      </w:r>
      <w:r w:rsidR="004B7414">
        <w:rPr>
          <w:b/>
          <w:bCs/>
        </w:rPr>
        <w:t>9</w:t>
      </w:r>
    </w:p>
    <w:p w14:paraId="4D0D548C" w14:textId="3C66882F" w:rsidR="002F0A0B" w:rsidRDefault="00BB2F85" w:rsidP="002F0A0B">
      <w:pPr>
        <w:pStyle w:val="ListParagraph"/>
        <w:numPr>
          <w:ilvl w:val="0"/>
          <w:numId w:val="367"/>
        </w:numPr>
      </w:pPr>
      <w:r w:rsidRPr="00BB2F85">
        <w:t>The RMSE of 0.19 in the tuned Hybrid model is slightly worse than the original 0.18. This small increase indicates a slight decline in the model's prediction accuracy, where the average error between the predicted and actual ratings increased. Nonetheless, it still translates to about a fifth of a star difference on the original 1-5 rating scale, maintaining relatively high predictive accuracy, though not quite as precise as the original.</w:t>
      </w:r>
    </w:p>
    <w:p w14:paraId="13715D59" w14:textId="77777777" w:rsidR="002F0A0B" w:rsidRDefault="002F0A0B" w:rsidP="002F0A0B">
      <w:pPr>
        <w:pStyle w:val="ListParagraph"/>
        <w:ind w:left="1080"/>
      </w:pPr>
    </w:p>
    <w:p w14:paraId="7F16D4AD" w14:textId="77777777" w:rsidR="002F0A0B" w:rsidRDefault="002F0A0B" w:rsidP="002F0A0B">
      <w:pPr>
        <w:pStyle w:val="ListParagraph"/>
        <w:numPr>
          <w:ilvl w:val="0"/>
          <w:numId w:val="368"/>
        </w:numPr>
      </w:pPr>
      <w:r w:rsidRPr="00256D2F">
        <w:rPr>
          <w:b/>
          <w:bCs/>
        </w:rPr>
        <w:t>Mean Absolute Error (MAE): 0.1</w:t>
      </w:r>
      <w:r>
        <w:rPr>
          <w:b/>
          <w:bCs/>
        </w:rPr>
        <w:t>4</w:t>
      </w:r>
    </w:p>
    <w:p w14:paraId="29E9FDA4" w14:textId="17A6F00B" w:rsidR="002F0A0B" w:rsidRPr="00CC2BEC" w:rsidRDefault="000A4510" w:rsidP="002F0A0B">
      <w:pPr>
        <w:pStyle w:val="ListParagraph"/>
        <w:numPr>
          <w:ilvl w:val="0"/>
          <w:numId w:val="369"/>
        </w:numPr>
        <w:rPr>
          <w:lang w:val="en-AU"/>
        </w:rPr>
      </w:pPr>
      <w:r w:rsidRPr="000A4510">
        <w:t>The MAE remains at 0.14, indicating that the Hybrid model's predictions still deviate by an average of 0.14 from actual ratings. This consistency with the original model means the Hybrid model continues to deliver an 86% accuracy rate (1 - 0.14 = 0.86), making it an excellent performer in terms of predictive accuracy. The predictions are consistently off by just over a tenth of a star, which remains a very strong outcome, as before.</w:t>
      </w:r>
    </w:p>
    <w:p w14:paraId="10B43BBF" w14:textId="77777777" w:rsidR="002F0A0B" w:rsidRDefault="002F0A0B" w:rsidP="002F0A0B">
      <w:pPr>
        <w:pStyle w:val="ListParagraph"/>
        <w:ind w:left="1080"/>
      </w:pPr>
    </w:p>
    <w:p w14:paraId="6D64C695" w14:textId="77777777" w:rsidR="002F0A0B" w:rsidRPr="00BA5173" w:rsidRDefault="002F0A0B" w:rsidP="002F0A0B">
      <w:pPr>
        <w:rPr>
          <w:b/>
          <w:bCs/>
        </w:rPr>
      </w:pPr>
      <w:r w:rsidRPr="00BA5173">
        <w:rPr>
          <w:b/>
          <w:bCs/>
        </w:rPr>
        <w:t>Ranking Metrics:</w:t>
      </w:r>
    </w:p>
    <w:p w14:paraId="4E2324CF" w14:textId="77777777" w:rsidR="002F0A0B" w:rsidRDefault="002F0A0B" w:rsidP="002F0A0B">
      <w:pPr>
        <w:pStyle w:val="ListParagraph"/>
        <w:numPr>
          <w:ilvl w:val="0"/>
          <w:numId w:val="370"/>
        </w:numPr>
      </w:pPr>
      <w:r w:rsidRPr="00256D2F">
        <w:rPr>
          <w:b/>
          <w:bCs/>
        </w:rPr>
        <w:t>Precision@5: 0.1153</w:t>
      </w:r>
    </w:p>
    <w:p w14:paraId="3547FB95" w14:textId="5D3D57EC" w:rsidR="002F0A0B" w:rsidRDefault="00512559" w:rsidP="002F0A0B">
      <w:pPr>
        <w:pStyle w:val="ListParagraph"/>
        <w:numPr>
          <w:ilvl w:val="0"/>
          <w:numId w:val="371"/>
        </w:numPr>
      </w:pPr>
      <w:r w:rsidRPr="00512559">
        <w:t>The Precision@5 score of 11.53% remains unchanged after tuning, meaning that only about 11.53% of the top 5 recommendations are highly relevant to the user. This indicates that, similar to the NCF and Matrix Factorization models, the Hybrid model still struggles with filtering irrelevant recommendations, and tuning has not improved this aspect of the model's performance.</w:t>
      </w:r>
    </w:p>
    <w:p w14:paraId="258B4990" w14:textId="77777777" w:rsidR="002F0A0B" w:rsidRDefault="002F0A0B" w:rsidP="002F0A0B">
      <w:pPr>
        <w:pStyle w:val="ListParagraph"/>
        <w:ind w:left="1080"/>
      </w:pPr>
    </w:p>
    <w:p w14:paraId="6B91E942" w14:textId="77777777" w:rsidR="002F0A0B" w:rsidRPr="006C131C" w:rsidRDefault="002F0A0B" w:rsidP="002F0A0B">
      <w:pPr>
        <w:pStyle w:val="ListParagraph"/>
        <w:numPr>
          <w:ilvl w:val="0"/>
          <w:numId w:val="372"/>
        </w:numPr>
        <w:rPr>
          <w:b/>
          <w:bCs/>
        </w:rPr>
      </w:pPr>
      <w:r w:rsidRPr="006C131C">
        <w:rPr>
          <w:b/>
          <w:bCs/>
        </w:rPr>
        <w:t>Recall@5: 0.5767</w:t>
      </w:r>
    </w:p>
    <w:p w14:paraId="57AE81E9" w14:textId="139B409C" w:rsidR="002F0A0B" w:rsidRDefault="00120A32" w:rsidP="002F0A0B">
      <w:pPr>
        <w:pStyle w:val="ListParagraph"/>
        <w:numPr>
          <w:ilvl w:val="0"/>
          <w:numId w:val="373"/>
        </w:numPr>
      </w:pPr>
      <w:r w:rsidRPr="00120A32">
        <w:t>The recall score of 57.67% is consistent with the untuned model, showing that the Hybrid model successfully captures 57.67% of all relevant movies in its top 5 recommendations. Like the other models, this result demonstrates decent performance in surfacing relevant content, but there’s still room for improvement in increasing the recall rate to capture more relevant movies in the top recommendations.</w:t>
      </w:r>
    </w:p>
    <w:p w14:paraId="5CBAA813" w14:textId="77777777" w:rsidR="002F0A0B" w:rsidRDefault="002F0A0B" w:rsidP="002F0A0B">
      <w:pPr>
        <w:pStyle w:val="ListParagraph"/>
        <w:ind w:left="1080"/>
      </w:pPr>
    </w:p>
    <w:p w14:paraId="7FCED856" w14:textId="77777777" w:rsidR="002F0A0B" w:rsidRPr="006C131C" w:rsidRDefault="002F0A0B" w:rsidP="002F0A0B">
      <w:pPr>
        <w:pStyle w:val="ListParagraph"/>
        <w:numPr>
          <w:ilvl w:val="0"/>
          <w:numId w:val="374"/>
        </w:numPr>
        <w:rPr>
          <w:b/>
          <w:bCs/>
        </w:rPr>
      </w:pPr>
      <w:r w:rsidRPr="006C131C">
        <w:rPr>
          <w:b/>
          <w:bCs/>
        </w:rPr>
        <w:t>NDCG@5: 0.5767</w:t>
      </w:r>
    </w:p>
    <w:p w14:paraId="3D4E499D" w14:textId="6B3566A4" w:rsidR="002F0A0B" w:rsidRDefault="00D73576" w:rsidP="002F0A0B">
      <w:pPr>
        <w:pStyle w:val="ListParagraph"/>
        <w:numPr>
          <w:ilvl w:val="0"/>
          <w:numId w:val="375"/>
        </w:numPr>
      </w:pPr>
      <w:r w:rsidRPr="00D73576">
        <w:t xml:space="preserve">The NDCG score of 0.5767 remains the same after tuning. This means that 57.67% of relevant movies are ranked </w:t>
      </w:r>
      <w:r w:rsidR="003D54D1" w:rsidRPr="00D73576">
        <w:t>favorably</w:t>
      </w:r>
      <w:r w:rsidRPr="00D73576">
        <w:t xml:space="preserve"> within the top 5, consistent with the other models. While the Hybrid model performs reasonably well in ranking relevant movies, the tuning hasn’t affected the ranking, leaving room for improvement in ensuring the most relevant movies are prioritized at the top of the recommendation list.</w:t>
      </w:r>
    </w:p>
    <w:p w14:paraId="2D26CAE2" w14:textId="77777777" w:rsidR="006C659F" w:rsidRDefault="006C659F" w:rsidP="00582FDC">
      <w:pPr>
        <w:rPr>
          <w:b/>
          <w:bCs/>
        </w:rPr>
      </w:pPr>
    </w:p>
    <w:p w14:paraId="6C5D9E13" w14:textId="630903A1" w:rsidR="00FF2809" w:rsidRDefault="00FF2809" w:rsidP="00BF7F68">
      <w:pPr>
        <w:pStyle w:val="Title"/>
        <w:rPr>
          <w:b/>
          <w:bCs/>
          <w:u w:val="single"/>
        </w:rPr>
      </w:pPr>
    </w:p>
    <w:p w14:paraId="34826BEB" w14:textId="77777777" w:rsidR="00FF2809" w:rsidRPr="00BF7F68" w:rsidRDefault="00FF2809" w:rsidP="00BF7F68">
      <w:pPr>
        <w:pStyle w:val="Title"/>
        <w:rPr>
          <w:b/>
          <w:bCs/>
          <w:u w:val="single"/>
        </w:rPr>
      </w:pPr>
    </w:p>
    <w:p w14:paraId="5DFD4EC9" w14:textId="2FAFC8B3" w:rsidR="00BF7F68" w:rsidRDefault="00883B0A" w:rsidP="00582FDC">
      <w:pPr>
        <w:rPr>
          <w:b/>
          <w:bCs/>
        </w:rPr>
      </w:pPr>
      <w:r w:rsidRPr="00883B0A">
        <w:rPr>
          <w:b/>
          <w:bCs/>
        </w:rPr>
        <w:drawing>
          <wp:inline distT="0" distB="0" distL="0" distR="0" wp14:anchorId="05B34702" wp14:editId="11B234D7">
            <wp:extent cx="5486400" cy="3006725"/>
            <wp:effectExtent l="0" t="0" r="0" b="3175"/>
            <wp:docPr id="81055640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56403" name="Picture 1" descr="A computer screen shot of a computer code&#10;&#10;Description automatically generated"/>
                    <pic:cNvPicPr/>
                  </pic:nvPicPr>
                  <pic:blipFill>
                    <a:blip r:embed="rId43"/>
                    <a:stretch>
                      <a:fillRect/>
                    </a:stretch>
                  </pic:blipFill>
                  <pic:spPr>
                    <a:xfrm>
                      <a:off x="0" y="0"/>
                      <a:ext cx="5486400" cy="3006725"/>
                    </a:xfrm>
                    <a:prstGeom prst="rect">
                      <a:avLst/>
                    </a:prstGeom>
                  </pic:spPr>
                </pic:pic>
              </a:graphicData>
            </a:graphic>
          </wp:inline>
        </w:drawing>
      </w:r>
    </w:p>
    <w:p w14:paraId="3FE1879E" w14:textId="6FAE38A4" w:rsidR="00413E21" w:rsidRDefault="00A83DDC" w:rsidP="00937260">
      <w:r w:rsidRPr="00937260">
        <w:t>We wont elaborate to much on this code as it is essentially the exact same code we discussed previously</w:t>
      </w:r>
      <w:r w:rsidR="00915261" w:rsidRPr="00937260">
        <w:t xml:space="preserve"> when covering the results of the untuned models</w:t>
      </w:r>
      <w:r w:rsidR="004476E9" w:rsidRPr="00937260">
        <w:t>;</w:t>
      </w:r>
      <w:r w:rsidRPr="00937260">
        <w:t xml:space="preserve"> only differences now are minor. </w:t>
      </w:r>
      <w:r w:rsidR="000744F7" w:rsidRPr="00937260">
        <w:t xml:space="preserve">The key new addition is the background coloring applied to the table rows for better visual distinction between the models. This is done by defining a list of colors and applying it to the </w:t>
      </w:r>
      <w:r w:rsidR="00123018" w:rsidRPr="00937260">
        <w:t>data frame</w:t>
      </w:r>
      <w:r w:rsidR="000744F7" w:rsidRPr="00937260">
        <w:t xml:space="preserve"> using the Pandas Styler. The result is a more visually engaging presentation of the model performance metrics, which makes it easier to compare and interpret the results at a glance.</w:t>
      </w:r>
      <w:r w:rsidR="00933427" w:rsidRPr="00937260">
        <w:t xml:space="preserve"> </w:t>
      </w:r>
      <w:r w:rsidR="00933427" w:rsidRPr="00937260">
        <w:t>Another key change is the formatting of the results to 4 decimal points instead of the previous 2</w:t>
      </w:r>
      <w:r w:rsidR="005736D0">
        <w:t xml:space="preserve"> – we’ll touch on it </w:t>
      </w:r>
      <w:r w:rsidR="004D6768">
        <w:t>later</w:t>
      </w:r>
      <w:r w:rsidR="005736D0">
        <w:t>.</w:t>
      </w:r>
    </w:p>
    <w:p w14:paraId="3EA7D2CD" w14:textId="28FD91EC" w:rsidR="00A55C56" w:rsidRPr="00937260" w:rsidRDefault="006C1DF0" w:rsidP="00937260">
      <w:r w:rsidRPr="006C1DF0">
        <w:drawing>
          <wp:inline distT="0" distB="0" distL="0" distR="0" wp14:anchorId="22D3E028" wp14:editId="1C6623BF">
            <wp:extent cx="4391638" cy="981212"/>
            <wp:effectExtent l="0" t="0" r="9525" b="9525"/>
            <wp:docPr id="62707488" name="Picture 1" descr="A colorful bar char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7488" name="Picture 1" descr="A colorful bar chart with black text&#10;&#10;Description automatically generated with medium confidence"/>
                    <pic:cNvPicPr/>
                  </pic:nvPicPr>
                  <pic:blipFill>
                    <a:blip r:embed="rId44"/>
                    <a:stretch>
                      <a:fillRect/>
                    </a:stretch>
                  </pic:blipFill>
                  <pic:spPr>
                    <a:xfrm>
                      <a:off x="0" y="0"/>
                      <a:ext cx="4391638" cy="981212"/>
                    </a:xfrm>
                    <a:prstGeom prst="rect">
                      <a:avLst/>
                    </a:prstGeom>
                  </pic:spPr>
                </pic:pic>
              </a:graphicData>
            </a:graphic>
          </wp:inline>
        </w:drawing>
      </w:r>
    </w:p>
    <w:p w14:paraId="03A8BC2B" w14:textId="03B85C71" w:rsidR="00BF7F68" w:rsidRDefault="0017166D" w:rsidP="00582FDC">
      <w:pPr>
        <w:rPr>
          <w:b/>
          <w:bCs/>
        </w:rPr>
      </w:pPr>
      <w:r>
        <w:rPr>
          <w:b/>
          <w:bCs/>
        </w:rPr>
        <w:t>Results</w:t>
      </w:r>
      <w:r w:rsidR="004D6768" w:rsidRPr="00014CD7">
        <w:rPr>
          <w:b/>
          <w:bCs/>
        </w:rPr>
        <w:t xml:space="preserve"> Summar</w:t>
      </w:r>
      <w:r>
        <w:rPr>
          <w:b/>
          <w:bCs/>
        </w:rPr>
        <w:t>y</w:t>
      </w:r>
      <w:r w:rsidR="00014CD7" w:rsidRPr="00014CD7">
        <w:rPr>
          <w:b/>
          <w:bCs/>
        </w:rPr>
        <w:t xml:space="preserve"> After Hyperparameter Tuning</w:t>
      </w:r>
      <w:r w:rsidR="00014CD7">
        <w:rPr>
          <w:b/>
          <w:bCs/>
        </w:rPr>
        <w:t>:</w:t>
      </w:r>
    </w:p>
    <w:p w14:paraId="745D576B" w14:textId="77777777" w:rsidR="00684A9D" w:rsidRPr="00187FE3" w:rsidRDefault="00684A9D" w:rsidP="00187FE3">
      <w:pPr>
        <w:pStyle w:val="ListParagraph"/>
        <w:numPr>
          <w:ilvl w:val="0"/>
          <w:numId w:val="381"/>
        </w:numPr>
        <w:rPr>
          <w:b/>
          <w:bCs/>
          <w:lang w:val="en-AU"/>
        </w:rPr>
      </w:pPr>
      <w:r w:rsidRPr="00187FE3">
        <w:rPr>
          <w:b/>
          <w:bCs/>
          <w:lang w:val="en-AU"/>
        </w:rPr>
        <w:t>NCF Model Sees the Best Improvement in Predictive Accuracy:</w:t>
      </w:r>
    </w:p>
    <w:p w14:paraId="3BEF8953" w14:textId="77777777" w:rsidR="00684A9D" w:rsidRPr="00684A9D" w:rsidRDefault="00684A9D" w:rsidP="00187FE3">
      <w:pPr>
        <w:numPr>
          <w:ilvl w:val="0"/>
          <w:numId w:val="382"/>
        </w:numPr>
        <w:rPr>
          <w:lang w:val="en-AU"/>
        </w:rPr>
      </w:pPr>
      <w:r w:rsidRPr="00684A9D">
        <w:rPr>
          <w:lang w:val="en-AU"/>
        </w:rPr>
        <w:t xml:space="preserve">After hyperparameter tuning, the NCF model achieved the best MAE score of 0.1335, improving from 0.14 pre-tuning. This represents a significant improvement in the model’s ability to predict user ratings accurately. The NCF model continues to outperform the other models in terms of predictive </w:t>
      </w:r>
      <w:r w:rsidRPr="00684A9D">
        <w:rPr>
          <w:lang w:val="en-AU"/>
        </w:rPr>
        <w:lastRenderedPageBreak/>
        <w:t>accuracy, making it the strongest candidate for movie rating predictions in our project.</w:t>
      </w:r>
    </w:p>
    <w:p w14:paraId="5C899592" w14:textId="77777777" w:rsidR="00187FE3" w:rsidRPr="00C40CCD" w:rsidRDefault="00187FE3" w:rsidP="00C40CCD">
      <w:pPr>
        <w:pStyle w:val="ListParagraph"/>
        <w:numPr>
          <w:ilvl w:val="0"/>
          <w:numId w:val="384"/>
        </w:numPr>
        <w:rPr>
          <w:lang w:val="en-AU"/>
        </w:rPr>
      </w:pPr>
      <w:r w:rsidRPr="00C40CCD">
        <w:rPr>
          <w:b/>
          <w:bCs/>
          <w:lang w:val="en-AU"/>
        </w:rPr>
        <w:t>Matrix Factorization Model Shows the Largest Percent Improvement</w:t>
      </w:r>
      <w:r w:rsidRPr="00C40CCD">
        <w:rPr>
          <w:lang w:val="en-AU"/>
        </w:rPr>
        <w:t>:</w:t>
      </w:r>
    </w:p>
    <w:p w14:paraId="253BE71F" w14:textId="77777777" w:rsidR="00187FE3" w:rsidRDefault="00187FE3" w:rsidP="00C40CCD">
      <w:pPr>
        <w:numPr>
          <w:ilvl w:val="0"/>
          <w:numId w:val="385"/>
        </w:numPr>
        <w:rPr>
          <w:lang w:val="en-AU"/>
        </w:rPr>
      </w:pPr>
      <w:r w:rsidRPr="00187FE3">
        <w:rPr>
          <w:lang w:val="en-AU"/>
        </w:rPr>
        <w:t>Matrix Factorization showed the largest percent improvement after tuning, with its MAE dropping from 0.16 to 0.1375, and its RMSE decreasing from 0.21 to 0.1779. This substantial improvement demonstrates that Matrix Factorization, though initially the weakest performer, has become much more competitive, especially in minimizing large errors as indicated by its lowest RMSE across all models. Despite this, it still falls short of the NCF model in MAE and remains slightly less accurate in predicting ratings.</w:t>
      </w:r>
    </w:p>
    <w:p w14:paraId="26F34D7E" w14:textId="77777777" w:rsidR="00AD4A48" w:rsidRPr="003F6044" w:rsidRDefault="00AD4A48" w:rsidP="003F6044">
      <w:pPr>
        <w:pStyle w:val="ListParagraph"/>
        <w:numPr>
          <w:ilvl w:val="0"/>
          <w:numId w:val="387"/>
        </w:numPr>
        <w:rPr>
          <w:lang w:val="en-AU"/>
        </w:rPr>
      </w:pPr>
      <w:r w:rsidRPr="003F6044">
        <w:rPr>
          <w:b/>
          <w:bCs/>
          <w:lang w:val="en-AU"/>
        </w:rPr>
        <w:t>Hybrid Model’s Predictive Accuracy Declined Slightly</w:t>
      </w:r>
      <w:r w:rsidRPr="003F6044">
        <w:rPr>
          <w:lang w:val="en-AU"/>
        </w:rPr>
        <w:t>:</w:t>
      </w:r>
    </w:p>
    <w:p w14:paraId="5EF090B8" w14:textId="77777777" w:rsidR="00AD4A48" w:rsidRPr="00AD4A48" w:rsidRDefault="00AD4A48" w:rsidP="003F6044">
      <w:pPr>
        <w:numPr>
          <w:ilvl w:val="0"/>
          <w:numId w:val="388"/>
        </w:numPr>
        <w:rPr>
          <w:lang w:val="en-AU"/>
        </w:rPr>
      </w:pPr>
      <w:r w:rsidRPr="00AD4A48">
        <w:rPr>
          <w:lang w:val="en-AU"/>
        </w:rPr>
        <w:t>Interestingly, the Hybrid model saw a slight decline in performance after hyperparameter tuning. Its MAE increased from 0.14 to 0.1448, and RMSE from 0.18 to 0.1949. While these changes are minor, they suggest that tuning did not improve the Hybrid model as much as expected, and it now lags slightly behind both NCF and Matrix Factorization in terms of predictive accuracy.</w:t>
      </w:r>
    </w:p>
    <w:p w14:paraId="2C9128F5" w14:textId="17445DE9" w:rsidR="003F6044" w:rsidRPr="007478A6" w:rsidRDefault="003F6044" w:rsidP="00E2030F">
      <w:pPr>
        <w:pStyle w:val="ListParagraph"/>
        <w:numPr>
          <w:ilvl w:val="0"/>
          <w:numId w:val="390"/>
        </w:numPr>
        <w:rPr>
          <w:b/>
          <w:bCs/>
          <w:lang w:val="en-AU"/>
        </w:rPr>
      </w:pPr>
      <w:r w:rsidRPr="007478A6">
        <w:rPr>
          <w:b/>
          <w:bCs/>
          <w:lang w:val="en-AU"/>
        </w:rPr>
        <w:t>Highlighting the Trade-offs:</w:t>
      </w:r>
    </w:p>
    <w:p w14:paraId="57DD01FD" w14:textId="6C58FA8F" w:rsidR="003F6044" w:rsidRPr="003F6044" w:rsidRDefault="003F6044" w:rsidP="00E2030F">
      <w:pPr>
        <w:numPr>
          <w:ilvl w:val="0"/>
          <w:numId w:val="391"/>
        </w:numPr>
        <w:rPr>
          <w:lang w:val="en-AU"/>
        </w:rPr>
      </w:pPr>
      <w:r w:rsidRPr="003F6044">
        <w:rPr>
          <w:lang w:val="en-AU"/>
        </w:rPr>
        <w:t>The Matrix Factorization model’s RMSE of 0.1779</w:t>
      </w:r>
      <w:r w:rsidR="00ED3BB9">
        <w:rPr>
          <w:lang w:val="en-AU"/>
        </w:rPr>
        <w:t xml:space="preserve"> – </w:t>
      </w:r>
      <w:r w:rsidRPr="003F6044">
        <w:rPr>
          <w:lang w:val="en-AU"/>
        </w:rPr>
        <w:t>the lowest among the model</w:t>
      </w:r>
      <w:r w:rsidR="00033776">
        <w:rPr>
          <w:lang w:val="en-AU"/>
        </w:rPr>
        <w:t xml:space="preserve">s, </w:t>
      </w:r>
      <w:r w:rsidRPr="003F6044">
        <w:rPr>
          <w:lang w:val="en-AU"/>
        </w:rPr>
        <w:t>suggests it is the best at reducing large errors, even though NCF remains the best at minimizing average errors with an MAE of 0.1335. The Hybrid model, which once performed similarly to NCF before tuning, now ranks third in both RMSE and MAE after tuning, indicating that its performance has slightly declined in comparison.</w:t>
      </w:r>
    </w:p>
    <w:p w14:paraId="2E6FAD51" w14:textId="77777777" w:rsidR="00AA4112" w:rsidRPr="007478A6" w:rsidRDefault="00AA4112" w:rsidP="00C925B2">
      <w:pPr>
        <w:pStyle w:val="ListParagraph"/>
        <w:numPr>
          <w:ilvl w:val="0"/>
          <w:numId w:val="393"/>
        </w:numPr>
        <w:rPr>
          <w:b/>
          <w:bCs/>
          <w:lang w:val="en-AU"/>
        </w:rPr>
      </w:pPr>
      <w:r w:rsidRPr="007478A6">
        <w:rPr>
          <w:b/>
          <w:bCs/>
          <w:lang w:val="en-AU"/>
        </w:rPr>
        <w:t>Ranking Metrics Remain Unchanged Across All Models:</w:t>
      </w:r>
    </w:p>
    <w:p w14:paraId="3E73BEAF" w14:textId="6D391C8A" w:rsidR="00C82C04" w:rsidRPr="00587ACF" w:rsidRDefault="00A44BF2" w:rsidP="00587ACF">
      <w:pPr>
        <w:pStyle w:val="ListParagraph"/>
        <w:numPr>
          <w:ilvl w:val="0"/>
          <w:numId w:val="401"/>
        </w:numPr>
        <w:rPr>
          <w:lang w:val="en-AU"/>
        </w:rPr>
      </w:pPr>
      <w:r w:rsidRPr="007478A6">
        <w:t>Similar to the pre-tuned results, the ranking metrics (</w:t>
      </w:r>
      <w:proofErr w:type="spellStart"/>
      <w:r w:rsidRPr="007478A6">
        <w:t>Precision@K</w:t>
      </w:r>
      <w:proofErr w:type="spellEnd"/>
      <w:r w:rsidRPr="007478A6">
        <w:t xml:space="preserve">, </w:t>
      </w:r>
      <w:proofErr w:type="spellStart"/>
      <w:r w:rsidRPr="007478A6">
        <w:t>Recall@K</w:t>
      </w:r>
      <w:proofErr w:type="spellEnd"/>
      <w:r w:rsidRPr="007478A6">
        <w:t xml:space="preserve">, and NDCG@K) remain unchanged across all models after tuning. Each model maintains a </w:t>
      </w:r>
      <w:proofErr w:type="spellStart"/>
      <w:r w:rsidRPr="007478A6">
        <w:t>Precision@K</w:t>
      </w:r>
      <w:proofErr w:type="spellEnd"/>
      <w:r w:rsidRPr="007478A6">
        <w:t xml:space="preserve"> of 0.1153, </w:t>
      </w:r>
      <w:proofErr w:type="spellStart"/>
      <w:r w:rsidRPr="007478A6">
        <w:t>Recall@K</w:t>
      </w:r>
      <w:proofErr w:type="spellEnd"/>
      <w:r w:rsidRPr="007478A6">
        <w:t xml:space="preserve"> of 0.5767, and NDCG@K of 0.5767. This consistency indicates that while hyperparameter tuning improved the predictive accuracy of ratings, it had little effect on the ability of the models to provide highly relevant top 5 recommendations.</w:t>
      </w:r>
    </w:p>
    <w:p w14:paraId="43BE7D3C" w14:textId="77777777" w:rsidR="00587ACF" w:rsidRPr="00587ACF" w:rsidRDefault="00587ACF" w:rsidP="00587ACF">
      <w:pPr>
        <w:pStyle w:val="ListParagraph"/>
        <w:ind w:left="1080"/>
        <w:rPr>
          <w:lang w:val="en-AU"/>
        </w:rPr>
      </w:pPr>
    </w:p>
    <w:p w14:paraId="47FE30EA" w14:textId="77777777" w:rsidR="00800248" w:rsidRPr="007478A6" w:rsidRDefault="00800248" w:rsidP="00F65F77">
      <w:pPr>
        <w:pStyle w:val="ListParagraph"/>
        <w:numPr>
          <w:ilvl w:val="0"/>
          <w:numId w:val="396"/>
        </w:numPr>
        <w:rPr>
          <w:b/>
          <w:bCs/>
          <w:lang w:val="en-AU"/>
        </w:rPr>
      </w:pPr>
      <w:r w:rsidRPr="007478A6">
        <w:rPr>
          <w:b/>
          <w:bCs/>
          <w:lang w:val="en-AU"/>
        </w:rPr>
        <w:t>Recommendation Quality Remains an Area for Further Optimization:</w:t>
      </w:r>
    </w:p>
    <w:p w14:paraId="5E84ABD1" w14:textId="78B9CE02" w:rsidR="008C01DF" w:rsidRPr="007478A6" w:rsidRDefault="00800248" w:rsidP="00582FDC">
      <w:pPr>
        <w:numPr>
          <w:ilvl w:val="0"/>
          <w:numId w:val="397"/>
        </w:numPr>
        <w:rPr>
          <w:lang w:val="en-AU"/>
        </w:rPr>
      </w:pPr>
      <w:r w:rsidRPr="00800248">
        <w:rPr>
          <w:lang w:val="en-AU"/>
        </w:rPr>
        <w:t xml:space="preserve">While the NCF model is the best performer in terms of MAE, the ranking metrics for all models remain modest, with </w:t>
      </w:r>
      <w:proofErr w:type="spellStart"/>
      <w:r w:rsidRPr="00800248">
        <w:rPr>
          <w:lang w:val="en-AU"/>
        </w:rPr>
        <w:t>Precision@K</w:t>
      </w:r>
      <w:proofErr w:type="spellEnd"/>
      <w:r w:rsidRPr="00800248">
        <w:rPr>
          <w:lang w:val="en-AU"/>
        </w:rPr>
        <w:t xml:space="preserve"> at just over 11%, suggesting that the recommendation quality (the ability to rank and suggest top movies) could still be further optimized.</w:t>
      </w:r>
    </w:p>
    <w:p w14:paraId="5691C6DB" w14:textId="77777777" w:rsidR="00AD1A50" w:rsidRPr="007478A6" w:rsidRDefault="00AD1A50" w:rsidP="00E63759">
      <w:pPr>
        <w:pStyle w:val="ListParagraph"/>
        <w:numPr>
          <w:ilvl w:val="0"/>
          <w:numId w:val="399"/>
        </w:numPr>
        <w:rPr>
          <w:b/>
          <w:bCs/>
          <w:lang w:val="en-AU"/>
        </w:rPr>
      </w:pPr>
      <w:r w:rsidRPr="007478A6">
        <w:rPr>
          <w:b/>
          <w:bCs/>
          <w:lang w:val="en-AU"/>
        </w:rPr>
        <w:lastRenderedPageBreak/>
        <w:t>Precision in Rounding to 4 Decimal Points:</w:t>
      </w:r>
    </w:p>
    <w:p w14:paraId="3186A636" w14:textId="77777777" w:rsidR="00AD1A50" w:rsidRPr="00AD1A50" w:rsidRDefault="00AD1A50" w:rsidP="00E63759">
      <w:pPr>
        <w:numPr>
          <w:ilvl w:val="0"/>
          <w:numId w:val="400"/>
        </w:numPr>
        <w:rPr>
          <w:lang w:val="en-AU"/>
        </w:rPr>
      </w:pPr>
      <w:r w:rsidRPr="00AD1A50">
        <w:rPr>
          <w:lang w:val="en-AU"/>
        </w:rPr>
        <w:t>It was necessary to round the results to 4 decimal points as the margins between the models are quite small. If we had rounded to 2 decimal points, the models would appear to perform equally in terms of MAE and RMSE, masking the subtle differences in performance that can guide decision-making. These small variations, when expanded to 4 decimal places, reveal that the NCF model slightly outperforms the others, particularly in MAE, where even a 0.004 difference can be significant in our project context.</w:t>
      </w:r>
    </w:p>
    <w:p w14:paraId="474286F6" w14:textId="77777777" w:rsidR="00AD1A50" w:rsidRPr="001A282B" w:rsidRDefault="00AD1A50" w:rsidP="00AD1A50">
      <w:pPr>
        <w:ind w:left="720"/>
        <w:rPr>
          <w:lang w:val="en-AU"/>
        </w:rPr>
      </w:pPr>
    </w:p>
    <w:p w14:paraId="02C5B2B1" w14:textId="7A7E68BA" w:rsidR="00081E86" w:rsidRDefault="00081E86" w:rsidP="00582FDC">
      <w:pPr>
        <w:rPr>
          <w:b/>
          <w:bCs/>
          <w:u w:val="single"/>
        </w:rPr>
      </w:pPr>
      <w:r w:rsidRPr="00BF7F68">
        <w:rPr>
          <w:b/>
          <w:bCs/>
          <w:u w:val="single"/>
        </w:rPr>
        <w:t>Performance Analysis</w:t>
      </w:r>
    </w:p>
    <w:p w14:paraId="4A01B16D" w14:textId="061F5C89" w:rsidR="00B21104" w:rsidRDefault="00B21104" w:rsidP="00582FDC">
      <w:r w:rsidRPr="00B21104">
        <w:drawing>
          <wp:inline distT="0" distB="0" distL="0" distR="0" wp14:anchorId="7C2DB541" wp14:editId="44484AA3">
            <wp:extent cx="5486400" cy="3945255"/>
            <wp:effectExtent l="0" t="0" r="0" b="0"/>
            <wp:docPr id="1964336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3679" name="Picture 1" descr="A screenshot of a computer program&#10;&#10;Description automatically generated"/>
                    <pic:cNvPicPr/>
                  </pic:nvPicPr>
                  <pic:blipFill>
                    <a:blip r:embed="rId45"/>
                    <a:stretch>
                      <a:fillRect/>
                    </a:stretch>
                  </pic:blipFill>
                  <pic:spPr>
                    <a:xfrm>
                      <a:off x="0" y="0"/>
                      <a:ext cx="5486400" cy="3945255"/>
                    </a:xfrm>
                    <a:prstGeom prst="rect">
                      <a:avLst/>
                    </a:prstGeom>
                  </pic:spPr>
                </pic:pic>
              </a:graphicData>
            </a:graphic>
          </wp:inline>
        </w:drawing>
      </w:r>
    </w:p>
    <w:p w14:paraId="546C906A" w14:textId="77777777" w:rsidR="00367B00" w:rsidRPr="00367B00" w:rsidRDefault="00367B00" w:rsidP="00607252">
      <w:pPr>
        <w:rPr>
          <w:lang w:val="en-AU"/>
        </w:rPr>
      </w:pPr>
      <w:r w:rsidRPr="00367B00">
        <w:rPr>
          <w:lang w:val="en-AU"/>
        </w:rPr>
        <w:t>The above code will visualize a grouped bar plot representing the RMSE and MAE scores for the tuned models: NCF, Matrix Factorization, and Hybrid. Here’s a breakdown of how the code works:</w:t>
      </w:r>
    </w:p>
    <w:p w14:paraId="63ED2047" w14:textId="77777777" w:rsidR="00367B00" w:rsidRPr="00607252" w:rsidRDefault="00367B00" w:rsidP="00607252">
      <w:pPr>
        <w:pStyle w:val="ListParagraph"/>
        <w:numPr>
          <w:ilvl w:val="0"/>
          <w:numId w:val="402"/>
        </w:numPr>
        <w:rPr>
          <w:lang w:val="en-AU"/>
        </w:rPr>
      </w:pPr>
      <w:r w:rsidRPr="00607252">
        <w:rPr>
          <w:lang w:val="en-AU"/>
        </w:rPr>
        <w:t xml:space="preserve">We start by using </w:t>
      </w:r>
      <w:proofErr w:type="spellStart"/>
      <w:r w:rsidRPr="00607252">
        <w:rPr>
          <w:lang w:val="en-AU"/>
        </w:rPr>
        <w:t>rmse_list_tuned</w:t>
      </w:r>
      <w:proofErr w:type="spellEnd"/>
      <w:r w:rsidRPr="00607252">
        <w:rPr>
          <w:lang w:val="en-AU"/>
        </w:rPr>
        <w:t xml:space="preserve"> and </w:t>
      </w:r>
      <w:proofErr w:type="spellStart"/>
      <w:r w:rsidRPr="00607252">
        <w:rPr>
          <w:lang w:val="en-AU"/>
        </w:rPr>
        <w:t>mae_list_tuned</w:t>
      </w:r>
      <w:proofErr w:type="spellEnd"/>
      <w:r w:rsidRPr="00607252">
        <w:rPr>
          <w:lang w:val="en-AU"/>
        </w:rPr>
        <w:t xml:space="preserve"> as input data for the RMSE and MAE scores, respectively. These lists contain the performance metrics for the three models we are </w:t>
      </w:r>
      <w:proofErr w:type="spellStart"/>
      <w:r w:rsidRPr="00607252">
        <w:rPr>
          <w:lang w:val="en-AU"/>
        </w:rPr>
        <w:t>analyzing</w:t>
      </w:r>
      <w:proofErr w:type="spellEnd"/>
      <w:r w:rsidRPr="00607252">
        <w:rPr>
          <w:lang w:val="en-AU"/>
        </w:rPr>
        <w:t>. The models themselves are named and stored in the models list.</w:t>
      </w:r>
    </w:p>
    <w:p w14:paraId="1AFC219B" w14:textId="6BCEFDD2" w:rsidR="00367B00" w:rsidRPr="00607252" w:rsidRDefault="00367B00" w:rsidP="00607252">
      <w:pPr>
        <w:pStyle w:val="ListParagraph"/>
        <w:numPr>
          <w:ilvl w:val="0"/>
          <w:numId w:val="402"/>
        </w:numPr>
        <w:rPr>
          <w:lang w:val="en-AU"/>
        </w:rPr>
      </w:pPr>
      <w:r w:rsidRPr="00607252">
        <w:rPr>
          <w:lang w:val="en-AU"/>
        </w:rPr>
        <w:lastRenderedPageBreak/>
        <w:t xml:space="preserve">The width of each bar is set to 0.25 using the </w:t>
      </w:r>
      <w:proofErr w:type="spellStart"/>
      <w:r w:rsidRPr="00607252">
        <w:rPr>
          <w:lang w:val="en-AU"/>
        </w:rPr>
        <w:t>bar_width</w:t>
      </w:r>
      <w:proofErr w:type="spellEnd"/>
      <w:r w:rsidRPr="00607252">
        <w:rPr>
          <w:lang w:val="en-AU"/>
        </w:rPr>
        <w:t xml:space="preserve"> variable, which controls the thickness of the bars in the plot. The positions of the bars are calculated using </w:t>
      </w:r>
      <w:proofErr w:type="spellStart"/>
      <w:proofErr w:type="gramStart"/>
      <w:r w:rsidRPr="00607252">
        <w:rPr>
          <w:lang w:val="en-AU"/>
        </w:rPr>
        <w:t>np.arange</w:t>
      </w:r>
      <w:proofErr w:type="spellEnd"/>
      <w:proofErr w:type="gramEnd"/>
      <w:r w:rsidRPr="00607252">
        <w:rPr>
          <w:lang w:val="en-AU"/>
        </w:rPr>
        <w:t>(</w:t>
      </w:r>
      <w:proofErr w:type="spellStart"/>
      <w:r w:rsidRPr="00607252">
        <w:rPr>
          <w:lang w:val="en-AU"/>
        </w:rPr>
        <w:t>len</w:t>
      </w:r>
      <w:proofErr w:type="spellEnd"/>
      <w:r w:rsidRPr="00607252">
        <w:rPr>
          <w:lang w:val="en-AU"/>
        </w:rPr>
        <w:t xml:space="preserve">(models)), which assigns an index to each model, and r2 = [x + </w:t>
      </w:r>
      <w:proofErr w:type="spellStart"/>
      <w:r w:rsidRPr="00607252">
        <w:rPr>
          <w:lang w:val="en-AU"/>
        </w:rPr>
        <w:t>bar_width</w:t>
      </w:r>
      <w:proofErr w:type="spellEnd"/>
      <w:r w:rsidRPr="00607252">
        <w:rPr>
          <w:lang w:val="en-AU"/>
        </w:rPr>
        <w:t xml:space="preserve"> for x in r1], which ensures that the bars for RMSE and MAE are placed next to each other on the x-axis, creating a grouped bar effect.</w:t>
      </w:r>
    </w:p>
    <w:p w14:paraId="55A1FAAB" w14:textId="77777777" w:rsidR="00367B00" w:rsidRPr="00607252" w:rsidRDefault="00367B00" w:rsidP="00607252">
      <w:pPr>
        <w:pStyle w:val="ListParagraph"/>
        <w:numPr>
          <w:ilvl w:val="0"/>
          <w:numId w:val="402"/>
        </w:numPr>
        <w:rPr>
          <w:lang w:val="en-AU"/>
        </w:rPr>
      </w:pPr>
      <w:r w:rsidRPr="00607252">
        <w:rPr>
          <w:lang w:val="en-AU"/>
        </w:rPr>
        <w:t xml:space="preserve">The actual plotting of the bars happens in two steps: first, the RMSE bars are plotted using the </w:t>
      </w:r>
      <w:proofErr w:type="spellStart"/>
      <w:proofErr w:type="gramStart"/>
      <w:r w:rsidRPr="00607252">
        <w:rPr>
          <w:lang w:val="en-AU"/>
        </w:rPr>
        <w:t>plt.bar</w:t>
      </w:r>
      <w:proofErr w:type="spellEnd"/>
      <w:r w:rsidRPr="00607252">
        <w:rPr>
          <w:lang w:val="en-AU"/>
        </w:rPr>
        <w:t>(</w:t>
      </w:r>
      <w:proofErr w:type="gramEnd"/>
      <w:r w:rsidRPr="00607252">
        <w:rPr>
          <w:lang w:val="en-AU"/>
        </w:rPr>
        <w:t xml:space="preserve">) method with the r1 positions, </w:t>
      </w:r>
      <w:proofErr w:type="spellStart"/>
      <w:r w:rsidRPr="00607252">
        <w:rPr>
          <w:lang w:val="en-AU"/>
        </w:rPr>
        <w:t>colored</w:t>
      </w:r>
      <w:proofErr w:type="spellEnd"/>
      <w:r w:rsidRPr="00607252">
        <w:rPr>
          <w:lang w:val="en-AU"/>
        </w:rPr>
        <w:t xml:space="preserve"> </w:t>
      </w:r>
      <w:proofErr w:type="spellStart"/>
      <w:r w:rsidRPr="00607252">
        <w:rPr>
          <w:lang w:val="en-AU"/>
        </w:rPr>
        <w:t>skyblue</w:t>
      </w:r>
      <w:proofErr w:type="spellEnd"/>
      <w:r w:rsidRPr="00607252">
        <w:rPr>
          <w:lang w:val="en-AU"/>
        </w:rPr>
        <w:t xml:space="preserve">. Then, the MAE bars are plotted with r2 positions, </w:t>
      </w:r>
      <w:proofErr w:type="spellStart"/>
      <w:r w:rsidRPr="00607252">
        <w:rPr>
          <w:lang w:val="en-AU"/>
        </w:rPr>
        <w:t>colored</w:t>
      </w:r>
      <w:proofErr w:type="spellEnd"/>
      <w:r w:rsidRPr="00607252">
        <w:rPr>
          <w:lang w:val="en-AU"/>
        </w:rPr>
        <w:t xml:space="preserve"> salmon. Each bar is given black edge </w:t>
      </w:r>
      <w:proofErr w:type="spellStart"/>
      <w:r w:rsidRPr="00607252">
        <w:rPr>
          <w:lang w:val="en-AU"/>
        </w:rPr>
        <w:t>coloring</w:t>
      </w:r>
      <w:proofErr w:type="spellEnd"/>
      <w:r w:rsidRPr="00607252">
        <w:rPr>
          <w:lang w:val="en-AU"/>
        </w:rPr>
        <w:t xml:space="preserve"> and a linewidth of 0.5 to make them stand out visually.</w:t>
      </w:r>
    </w:p>
    <w:p w14:paraId="421A5746" w14:textId="77777777" w:rsidR="00367B00" w:rsidRPr="00607252" w:rsidRDefault="00367B00" w:rsidP="00607252">
      <w:pPr>
        <w:pStyle w:val="ListParagraph"/>
        <w:numPr>
          <w:ilvl w:val="0"/>
          <w:numId w:val="402"/>
        </w:numPr>
        <w:rPr>
          <w:lang w:val="en-AU"/>
        </w:rPr>
      </w:pPr>
      <w:r w:rsidRPr="00607252">
        <w:rPr>
          <w:lang w:val="en-AU"/>
        </w:rPr>
        <w:t xml:space="preserve">The </w:t>
      </w:r>
      <w:proofErr w:type="spellStart"/>
      <w:r w:rsidRPr="00607252">
        <w:rPr>
          <w:lang w:val="en-AU"/>
        </w:rPr>
        <w:t>format_</w:t>
      </w:r>
      <w:proofErr w:type="gramStart"/>
      <w:r w:rsidRPr="00607252">
        <w:rPr>
          <w:lang w:val="en-AU"/>
        </w:rPr>
        <w:t>scores</w:t>
      </w:r>
      <w:proofErr w:type="spellEnd"/>
      <w:r w:rsidRPr="00607252">
        <w:rPr>
          <w:lang w:val="en-AU"/>
        </w:rPr>
        <w:t>(</w:t>
      </w:r>
      <w:proofErr w:type="gramEnd"/>
      <w:r w:rsidRPr="00607252">
        <w:rPr>
          <w:lang w:val="en-AU"/>
        </w:rPr>
        <w:t xml:space="preserve">) function is used to format the RMSE and MAE scores into four decimal places for annotation purposes. This ensures that the exact scores are displayed above the bars. The </w:t>
      </w:r>
      <w:proofErr w:type="spellStart"/>
      <w:r w:rsidRPr="00607252">
        <w:rPr>
          <w:lang w:val="en-AU"/>
        </w:rPr>
        <w:t>add_</w:t>
      </w:r>
      <w:proofErr w:type="gramStart"/>
      <w:r w:rsidRPr="00607252">
        <w:rPr>
          <w:lang w:val="en-AU"/>
        </w:rPr>
        <w:t>labels</w:t>
      </w:r>
      <w:proofErr w:type="spellEnd"/>
      <w:r w:rsidRPr="00607252">
        <w:rPr>
          <w:lang w:val="en-AU"/>
        </w:rPr>
        <w:t>(</w:t>
      </w:r>
      <w:proofErr w:type="gramEnd"/>
      <w:r w:rsidRPr="00607252">
        <w:rPr>
          <w:lang w:val="en-AU"/>
        </w:rPr>
        <w:t xml:space="preserve">) function positions these annotations directly above the bars by calculating the appropriate location with </w:t>
      </w:r>
      <w:proofErr w:type="spellStart"/>
      <w:r w:rsidRPr="00607252">
        <w:rPr>
          <w:lang w:val="en-AU"/>
        </w:rPr>
        <w:t>bar.get_x</w:t>
      </w:r>
      <w:proofErr w:type="spellEnd"/>
      <w:r w:rsidRPr="00607252">
        <w:rPr>
          <w:lang w:val="en-AU"/>
        </w:rPr>
        <w:t xml:space="preserve">() + </w:t>
      </w:r>
      <w:proofErr w:type="spellStart"/>
      <w:r w:rsidRPr="00607252">
        <w:rPr>
          <w:lang w:val="en-AU"/>
        </w:rPr>
        <w:t>bar.get_width</w:t>
      </w:r>
      <w:proofErr w:type="spellEnd"/>
      <w:r w:rsidRPr="00607252">
        <w:rPr>
          <w:lang w:val="en-AU"/>
        </w:rPr>
        <w:t xml:space="preserve">() / 2 for </w:t>
      </w:r>
      <w:proofErr w:type="spellStart"/>
      <w:r w:rsidRPr="00607252">
        <w:rPr>
          <w:lang w:val="en-AU"/>
        </w:rPr>
        <w:t>centering</w:t>
      </w:r>
      <w:proofErr w:type="spellEnd"/>
      <w:r w:rsidRPr="00607252">
        <w:rPr>
          <w:lang w:val="en-AU"/>
        </w:rPr>
        <w:t xml:space="preserve"> and </w:t>
      </w:r>
      <w:proofErr w:type="spellStart"/>
      <w:r w:rsidRPr="00607252">
        <w:rPr>
          <w:lang w:val="en-AU"/>
        </w:rPr>
        <w:t>bar.get_height</w:t>
      </w:r>
      <w:proofErr w:type="spellEnd"/>
      <w:r w:rsidRPr="00607252">
        <w:rPr>
          <w:lang w:val="en-AU"/>
        </w:rPr>
        <w:t xml:space="preserve">() + 0.0001 for adjusting the height just above the bar. The </w:t>
      </w:r>
      <w:proofErr w:type="spellStart"/>
      <w:r w:rsidRPr="00607252">
        <w:rPr>
          <w:lang w:val="en-AU"/>
        </w:rPr>
        <w:t>fontsize</w:t>
      </w:r>
      <w:proofErr w:type="spellEnd"/>
      <w:r w:rsidRPr="00607252">
        <w:rPr>
          <w:lang w:val="en-AU"/>
        </w:rPr>
        <w:t>=9 makes the text readable but not overly large.</w:t>
      </w:r>
    </w:p>
    <w:p w14:paraId="09E83FDF" w14:textId="05481BB5" w:rsidR="00B21104" w:rsidRDefault="00367B00" w:rsidP="00FB606E">
      <w:pPr>
        <w:pStyle w:val="ListParagraph"/>
        <w:numPr>
          <w:ilvl w:val="0"/>
          <w:numId w:val="402"/>
        </w:numPr>
        <w:rPr>
          <w:lang w:val="en-AU"/>
        </w:rPr>
      </w:pPr>
      <w:r w:rsidRPr="00607252">
        <w:rPr>
          <w:lang w:val="en-AU"/>
        </w:rPr>
        <w:t xml:space="preserve">Finally, we configure the plot's labels and titles using </w:t>
      </w:r>
      <w:proofErr w:type="spellStart"/>
      <w:proofErr w:type="gramStart"/>
      <w:r w:rsidRPr="00607252">
        <w:rPr>
          <w:lang w:val="en-AU"/>
        </w:rPr>
        <w:t>plt.xlabel</w:t>
      </w:r>
      <w:proofErr w:type="spellEnd"/>
      <w:proofErr w:type="gramEnd"/>
      <w:r w:rsidRPr="00607252">
        <w:rPr>
          <w:lang w:val="en-AU"/>
        </w:rPr>
        <w:t xml:space="preserve">(), </w:t>
      </w:r>
      <w:proofErr w:type="spellStart"/>
      <w:r w:rsidRPr="00607252">
        <w:rPr>
          <w:lang w:val="en-AU"/>
        </w:rPr>
        <w:t>plt.ylabel</w:t>
      </w:r>
      <w:proofErr w:type="spellEnd"/>
      <w:r w:rsidRPr="00607252">
        <w:rPr>
          <w:lang w:val="en-AU"/>
        </w:rPr>
        <w:t xml:space="preserve">(), </w:t>
      </w:r>
      <w:proofErr w:type="spellStart"/>
      <w:r w:rsidRPr="00607252">
        <w:rPr>
          <w:lang w:val="en-AU"/>
        </w:rPr>
        <w:t>plt.xticks</w:t>
      </w:r>
      <w:proofErr w:type="spellEnd"/>
      <w:r w:rsidRPr="00607252">
        <w:rPr>
          <w:lang w:val="en-AU"/>
        </w:rPr>
        <w:t xml:space="preserve">() for the x-axis labels, and </w:t>
      </w:r>
      <w:proofErr w:type="spellStart"/>
      <w:r w:rsidRPr="00607252">
        <w:rPr>
          <w:lang w:val="en-AU"/>
        </w:rPr>
        <w:t>plt.title</w:t>
      </w:r>
      <w:proofErr w:type="spellEnd"/>
      <w:r w:rsidRPr="00607252">
        <w:rPr>
          <w:lang w:val="en-AU"/>
        </w:rPr>
        <w:t xml:space="preserve">() for the plot title. The legend is added to show which bars represent RMSE and MAE. Lastly, </w:t>
      </w:r>
      <w:proofErr w:type="spellStart"/>
      <w:proofErr w:type="gramStart"/>
      <w:r w:rsidRPr="00607252">
        <w:rPr>
          <w:lang w:val="en-AU"/>
        </w:rPr>
        <w:t>plt.tight</w:t>
      </w:r>
      <w:proofErr w:type="gramEnd"/>
      <w:r w:rsidRPr="00607252">
        <w:rPr>
          <w:lang w:val="en-AU"/>
        </w:rPr>
        <w:t>_layout</w:t>
      </w:r>
      <w:proofErr w:type="spellEnd"/>
      <w:r w:rsidRPr="00607252">
        <w:rPr>
          <w:lang w:val="en-AU"/>
        </w:rPr>
        <w:t xml:space="preserve">() ensures that the plot elements do not overlap, and </w:t>
      </w:r>
      <w:proofErr w:type="spellStart"/>
      <w:r w:rsidRPr="00607252">
        <w:rPr>
          <w:lang w:val="en-AU"/>
        </w:rPr>
        <w:t>plt.show</w:t>
      </w:r>
      <w:proofErr w:type="spellEnd"/>
      <w:r w:rsidRPr="00607252">
        <w:rPr>
          <w:lang w:val="en-AU"/>
        </w:rPr>
        <w:t>() displays the final plot. This method of visualization helps easily compare the RMSE and MAE values across the three tuned models.</w:t>
      </w:r>
    </w:p>
    <w:p w14:paraId="6A09707B" w14:textId="77777777" w:rsidR="00FB606E" w:rsidRPr="00FB606E" w:rsidRDefault="00FB606E" w:rsidP="00FB606E">
      <w:pPr>
        <w:rPr>
          <w:lang w:val="en-AU"/>
        </w:rPr>
      </w:pPr>
    </w:p>
    <w:p w14:paraId="5277A7A0" w14:textId="3FC2504C" w:rsidR="00720715" w:rsidRDefault="00FB606E" w:rsidP="00367B00">
      <w:r>
        <w:rPr>
          <w:noProof/>
        </w:rPr>
        <w:lastRenderedPageBreak/>
        <w:drawing>
          <wp:inline distT="0" distB="0" distL="0" distR="0" wp14:anchorId="3133E418" wp14:editId="79271343">
            <wp:extent cx="5267325" cy="4207156"/>
            <wp:effectExtent l="0" t="0" r="0" b="3175"/>
            <wp:docPr id="2067019757" name="Picture 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19757" name="Picture 6" descr="A graph of different colored bar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4207156"/>
                    </a:xfrm>
                    <a:prstGeom prst="rect">
                      <a:avLst/>
                    </a:prstGeom>
                    <a:noFill/>
                    <a:ln>
                      <a:noFill/>
                    </a:ln>
                  </pic:spPr>
                </pic:pic>
              </a:graphicData>
            </a:graphic>
          </wp:inline>
        </w:drawing>
      </w:r>
    </w:p>
    <w:p w14:paraId="36473870" w14:textId="77777777" w:rsidR="00122C6B" w:rsidRPr="00122C6B" w:rsidRDefault="00122C6B" w:rsidP="00122C6B">
      <w:pPr>
        <w:rPr>
          <w:lang w:val="en-AU"/>
        </w:rPr>
      </w:pPr>
      <w:r w:rsidRPr="00122C6B">
        <w:rPr>
          <w:lang w:val="en-AU"/>
        </w:rPr>
        <w:t>This grouped bar plot highlights the RMSE and MAE scores for each of the tuned models: NCF (Tuned), Matrix Factorization (Tuned), and Hybrid (Tuned). Out of all the models, NCF (Tuned) emerges as the best performing model, especially when we focus on MAE, the most important metric for our project.</w:t>
      </w:r>
    </w:p>
    <w:p w14:paraId="654D00E5" w14:textId="7202F2A7" w:rsidR="00122C6B" w:rsidRPr="00122C6B" w:rsidRDefault="00122C6B" w:rsidP="00122C6B">
      <w:pPr>
        <w:rPr>
          <w:lang w:val="en-AU"/>
        </w:rPr>
      </w:pPr>
      <w:r w:rsidRPr="00122C6B">
        <w:rPr>
          <w:lang w:val="en-AU"/>
        </w:rPr>
        <w:t xml:space="preserve">With the lowest MAE score of 0.1335, the NCF (Tuned) model demonstrates the most accurate predictions, deviating the least from actual user ratings. This is critical in our context, where the objective is to predict user ratings on movies as accurately as possible. The other </w:t>
      </w:r>
      <w:r w:rsidR="00CA0C95" w:rsidRPr="00122C6B">
        <w:rPr>
          <w:lang w:val="en-AU"/>
        </w:rPr>
        <w:t>models</w:t>
      </w:r>
      <w:r w:rsidR="00CA0C95">
        <w:rPr>
          <w:lang w:val="en-AU"/>
        </w:rPr>
        <w:t>:</w:t>
      </w:r>
      <w:r w:rsidR="000F2B6D">
        <w:rPr>
          <w:lang w:val="en-AU"/>
        </w:rPr>
        <w:t xml:space="preserve"> </w:t>
      </w:r>
      <w:r w:rsidRPr="00122C6B">
        <w:rPr>
          <w:lang w:val="en-AU"/>
        </w:rPr>
        <w:t>Matrix Factorization (Tuned) with an MAE of 0.1375 and Hybrid (Tuned) with an MAE of 0.1448</w:t>
      </w:r>
      <w:r w:rsidR="00CE15F8">
        <w:rPr>
          <w:lang w:val="en-AU"/>
        </w:rPr>
        <w:t xml:space="preserve"> – </w:t>
      </w:r>
      <w:r w:rsidRPr="00122C6B">
        <w:rPr>
          <w:lang w:val="en-AU"/>
        </w:rPr>
        <w:t>also perform well but do not reach the predictive accuracy of the NCF (Tuned) model</w:t>
      </w:r>
      <w:r w:rsidR="00CA0C95">
        <w:rPr>
          <w:lang w:val="en-AU"/>
        </w:rPr>
        <w:t>.</w:t>
      </w:r>
    </w:p>
    <w:p w14:paraId="562833B9" w14:textId="77777777" w:rsidR="00122C6B" w:rsidRPr="00122C6B" w:rsidRDefault="00122C6B" w:rsidP="00122C6B">
      <w:pPr>
        <w:rPr>
          <w:lang w:val="en-AU"/>
        </w:rPr>
      </w:pPr>
      <w:r w:rsidRPr="00122C6B">
        <w:rPr>
          <w:lang w:val="en-AU"/>
        </w:rPr>
        <w:t>Since MAE is the best measure of average prediction error and is robust against outliers, the NCF (Tuned) model’s superior performance in this area suggests that it will be the most reliable in predicting user ratings for movies, especially when generalizing to unseen data. Moreover, while the Matrix Factorization and Hybrid models offer decent results, NCF (Tuned) excels not only in predictive accuracy but also in overall recommendation quality.</w:t>
      </w:r>
    </w:p>
    <w:p w14:paraId="5F551493" w14:textId="77777777" w:rsidR="00122C6B" w:rsidRDefault="00122C6B" w:rsidP="00122C6B">
      <w:pPr>
        <w:rPr>
          <w:lang w:val="en-AU"/>
        </w:rPr>
      </w:pPr>
      <w:r w:rsidRPr="00122C6B">
        <w:rPr>
          <w:lang w:val="en-AU"/>
        </w:rPr>
        <w:lastRenderedPageBreak/>
        <w:t>Given these results, we recommend the NCF (Tuned) model as the best Movie Recommendation System out of all our models. Its ability to predict user ratings with high accuracy makes it ideal for delivering personalized and reliable movie recommendations. Therefore, for practical applications, the NCF (Tuned) model would be the top choice for a movie recommendation system that seeks to predict user preferences effectively.</w:t>
      </w:r>
    </w:p>
    <w:p w14:paraId="61DCF48B" w14:textId="77777777" w:rsidR="00486285" w:rsidRPr="00122C6B" w:rsidRDefault="00486285" w:rsidP="00122C6B">
      <w:pPr>
        <w:rPr>
          <w:lang w:val="en-AU"/>
        </w:rPr>
      </w:pPr>
    </w:p>
    <w:p w14:paraId="40F7AE5F" w14:textId="5F51F40E" w:rsidR="00FB606E" w:rsidRDefault="00486285" w:rsidP="00367B00">
      <w:r w:rsidRPr="00486285">
        <w:drawing>
          <wp:inline distT="0" distB="0" distL="0" distR="0" wp14:anchorId="660C9E0B" wp14:editId="35E28E87">
            <wp:extent cx="5486400" cy="4884420"/>
            <wp:effectExtent l="0" t="0" r="0" b="0"/>
            <wp:docPr id="6555935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3521" name="Picture 1" descr="A screenshot of a computer program&#10;&#10;Description automatically generated"/>
                    <pic:cNvPicPr/>
                  </pic:nvPicPr>
                  <pic:blipFill>
                    <a:blip r:embed="rId47"/>
                    <a:stretch>
                      <a:fillRect/>
                    </a:stretch>
                  </pic:blipFill>
                  <pic:spPr>
                    <a:xfrm>
                      <a:off x="0" y="0"/>
                      <a:ext cx="5486400" cy="4884420"/>
                    </a:xfrm>
                    <a:prstGeom prst="rect">
                      <a:avLst/>
                    </a:prstGeom>
                  </pic:spPr>
                </pic:pic>
              </a:graphicData>
            </a:graphic>
          </wp:inline>
        </w:drawing>
      </w:r>
    </w:p>
    <w:p w14:paraId="60102606" w14:textId="0C370DB3" w:rsidR="00A343C2" w:rsidRDefault="00A300A0" w:rsidP="00262026">
      <w:pPr>
        <w:rPr>
          <w:lang w:val="en-AU"/>
        </w:rPr>
      </w:pPr>
      <w:r w:rsidRPr="00A300A0">
        <w:rPr>
          <w:lang w:val="en-AU"/>
        </w:rPr>
        <w:t xml:space="preserve">The above code will visualize a grouped bar plot representing the </w:t>
      </w:r>
      <w:proofErr w:type="spellStart"/>
      <w:r w:rsidRPr="00A300A0">
        <w:rPr>
          <w:lang w:val="en-AU"/>
        </w:rPr>
        <w:t>Precision@K</w:t>
      </w:r>
      <w:proofErr w:type="spellEnd"/>
      <w:r w:rsidRPr="00A300A0">
        <w:rPr>
          <w:lang w:val="en-AU"/>
        </w:rPr>
        <w:t xml:space="preserve">, </w:t>
      </w:r>
      <w:proofErr w:type="spellStart"/>
      <w:r w:rsidRPr="00A300A0">
        <w:rPr>
          <w:lang w:val="en-AU"/>
        </w:rPr>
        <w:t>Recall@K</w:t>
      </w:r>
      <w:proofErr w:type="spellEnd"/>
      <w:r w:rsidRPr="00A300A0">
        <w:rPr>
          <w:lang w:val="en-AU"/>
        </w:rPr>
        <w:t>, and NDCG@K scores for the tuned models: NCF, Matrix Factorization, and Hybrid.</w:t>
      </w:r>
      <w:r w:rsidR="00A343C2">
        <w:rPr>
          <w:lang w:val="en-AU"/>
        </w:rPr>
        <w:t xml:space="preserve"> It works like this:</w:t>
      </w:r>
    </w:p>
    <w:p w14:paraId="60F05794" w14:textId="140486B2" w:rsidR="00A300A0" w:rsidRPr="00A343C2" w:rsidRDefault="00A300A0" w:rsidP="00A343C2">
      <w:pPr>
        <w:pStyle w:val="ListParagraph"/>
        <w:numPr>
          <w:ilvl w:val="0"/>
          <w:numId w:val="403"/>
        </w:numPr>
        <w:rPr>
          <w:lang w:val="en-AU"/>
        </w:rPr>
      </w:pPr>
      <w:r w:rsidRPr="00A343C2">
        <w:rPr>
          <w:lang w:val="en-AU"/>
        </w:rPr>
        <w:t xml:space="preserve">It begins by using the lists </w:t>
      </w:r>
      <w:proofErr w:type="spellStart"/>
      <w:r w:rsidRPr="00A343C2">
        <w:rPr>
          <w:lang w:val="en-AU"/>
        </w:rPr>
        <w:t>precision_list_tuned</w:t>
      </w:r>
      <w:proofErr w:type="spellEnd"/>
      <w:r w:rsidRPr="00A343C2">
        <w:rPr>
          <w:lang w:val="en-AU"/>
        </w:rPr>
        <w:t xml:space="preserve">, </w:t>
      </w:r>
      <w:proofErr w:type="spellStart"/>
      <w:r w:rsidRPr="00A343C2">
        <w:rPr>
          <w:lang w:val="en-AU"/>
        </w:rPr>
        <w:t>recall_list_tuned</w:t>
      </w:r>
      <w:proofErr w:type="spellEnd"/>
      <w:r w:rsidRPr="00A343C2">
        <w:rPr>
          <w:lang w:val="en-AU"/>
        </w:rPr>
        <w:t xml:space="preserve">, and </w:t>
      </w:r>
      <w:proofErr w:type="spellStart"/>
      <w:r w:rsidRPr="00A343C2">
        <w:rPr>
          <w:lang w:val="en-AU"/>
        </w:rPr>
        <w:t>ndcg_list_tuned</w:t>
      </w:r>
      <w:proofErr w:type="spellEnd"/>
      <w:r w:rsidRPr="00A343C2">
        <w:rPr>
          <w:lang w:val="en-AU"/>
        </w:rPr>
        <w:t xml:space="preserve"> as input data for the respective ranking metrics of the three models. The model names are stored in the models list.</w:t>
      </w:r>
    </w:p>
    <w:p w14:paraId="7F5CBCFA" w14:textId="77777777" w:rsidR="00A300A0" w:rsidRPr="00A343C2" w:rsidRDefault="00A300A0" w:rsidP="00A343C2">
      <w:pPr>
        <w:pStyle w:val="ListParagraph"/>
        <w:numPr>
          <w:ilvl w:val="0"/>
          <w:numId w:val="403"/>
        </w:numPr>
        <w:rPr>
          <w:lang w:val="en-AU"/>
        </w:rPr>
      </w:pPr>
      <w:r w:rsidRPr="00A343C2">
        <w:rPr>
          <w:lang w:val="en-AU"/>
        </w:rPr>
        <w:t xml:space="preserve">To achieve a grouped bar effect, the width of each bar is set to 0.2 using the </w:t>
      </w:r>
      <w:proofErr w:type="spellStart"/>
      <w:r w:rsidRPr="00A343C2">
        <w:rPr>
          <w:lang w:val="en-AU"/>
        </w:rPr>
        <w:t>bar_width</w:t>
      </w:r>
      <w:proofErr w:type="spellEnd"/>
      <w:r w:rsidRPr="00A343C2">
        <w:rPr>
          <w:lang w:val="en-AU"/>
        </w:rPr>
        <w:t xml:space="preserve"> variable. The positions of the bars are calculated with </w:t>
      </w:r>
      <w:proofErr w:type="spellStart"/>
      <w:proofErr w:type="gramStart"/>
      <w:r w:rsidRPr="00A343C2">
        <w:rPr>
          <w:lang w:val="en-AU"/>
        </w:rPr>
        <w:lastRenderedPageBreak/>
        <w:t>np.arange</w:t>
      </w:r>
      <w:proofErr w:type="spellEnd"/>
      <w:proofErr w:type="gramEnd"/>
      <w:r w:rsidRPr="00A343C2">
        <w:rPr>
          <w:lang w:val="en-AU"/>
        </w:rPr>
        <w:t>(</w:t>
      </w:r>
      <w:proofErr w:type="spellStart"/>
      <w:r w:rsidRPr="00A343C2">
        <w:rPr>
          <w:lang w:val="en-AU"/>
        </w:rPr>
        <w:t>len</w:t>
      </w:r>
      <w:proofErr w:type="spellEnd"/>
      <w:r w:rsidRPr="00A343C2">
        <w:rPr>
          <w:lang w:val="en-AU"/>
        </w:rPr>
        <w:t>(models)), assigning an index to each model, and additional arrays r2 and r3 slightly shift the positions for the bars representing Recall and NDCG, so that they appear next to each other.</w:t>
      </w:r>
    </w:p>
    <w:p w14:paraId="23CAB876" w14:textId="45F5C914" w:rsidR="00A300A0" w:rsidRPr="00A343C2" w:rsidRDefault="00A300A0" w:rsidP="00A343C2">
      <w:pPr>
        <w:pStyle w:val="ListParagraph"/>
        <w:numPr>
          <w:ilvl w:val="0"/>
          <w:numId w:val="403"/>
        </w:numPr>
        <w:rPr>
          <w:lang w:val="en-AU"/>
        </w:rPr>
      </w:pPr>
      <w:r w:rsidRPr="00A343C2">
        <w:rPr>
          <w:lang w:val="en-AU"/>
        </w:rPr>
        <w:t xml:space="preserve">The plot’s bars are drawn in three steps: First, the </w:t>
      </w:r>
      <w:proofErr w:type="spellStart"/>
      <w:r w:rsidRPr="00A343C2">
        <w:rPr>
          <w:lang w:val="en-AU"/>
        </w:rPr>
        <w:t>Precision@K</w:t>
      </w:r>
      <w:proofErr w:type="spellEnd"/>
      <w:r w:rsidRPr="00A343C2">
        <w:rPr>
          <w:lang w:val="en-AU"/>
        </w:rPr>
        <w:t xml:space="preserve"> bars are plotted at the r1 positions, using the first </w:t>
      </w:r>
      <w:r w:rsidR="00895F99" w:rsidRPr="00A343C2">
        <w:rPr>
          <w:lang w:val="en-AU"/>
        </w:rPr>
        <w:t>colour</w:t>
      </w:r>
      <w:r w:rsidRPr="00A343C2">
        <w:rPr>
          <w:lang w:val="en-AU"/>
        </w:rPr>
        <w:t xml:space="preserve"> from the Set3 </w:t>
      </w:r>
      <w:r w:rsidR="00895F99" w:rsidRPr="00A343C2">
        <w:rPr>
          <w:lang w:val="en-AU"/>
        </w:rPr>
        <w:t>colour</w:t>
      </w:r>
      <w:r w:rsidRPr="00A343C2">
        <w:rPr>
          <w:lang w:val="en-AU"/>
        </w:rPr>
        <w:t xml:space="preserve"> palette. Then, the </w:t>
      </w:r>
      <w:proofErr w:type="spellStart"/>
      <w:r w:rsidRPr="00A343C2">
        <w:rPr>
          <w:lang w:val="en-AU"/>
        </w:rPr>
        <w:t>Recall@K</w:t>
      </w:r>
      <w:proofErr w:type="spellEnd"/>
      <w:r w:rsidRPr="00A343C2">
        <w:rPr>
          <w:lang w:val="en-AU"/>
        </w:rPr>
        <w:t xml:space="preserve"> bars are plotted at the r2 positions, using the second </w:t>
      </w:r>
      <w:r w:rsidR="00895F99" w:rsidRPr="00A343C2">
        <w:rPr>
          <w:lang w:val="en-AU"/>
        </w:rPr>
        <w:t>colour</w:t>
      </w:r>
      <w:r w:rsidRPr="00A343C2">
        <w:rPr>
          <w:lang w:val="en-AU"/>
        </w:rPr>
        <w:t xml:space="preserve">, followed by the NDCG@K bars at the r3 positions, using the third </w:t>
      </w:r>
      <w:r w:rsidR="00895F99" w:rsidRPr="00A343C2">
        <w:rPr>
          <w:lang w:val="en-AU"/>
        </w:rPr>
        <w:t>colour</w:t>
      </w:r>
      <w:r w:rsidRPr="00A343C2">
        <w:rPr>
          <w:lang w:val="en-AU"/>
        </w:rPr>
        <w:t>. Each bar is styled with black edges and a linewidth of 0.5 to make them stand out.</w:t>
      </w:r>
    </w:p>
    <w:p w14:paraId="3313413D" w14:textId="25F531A3" w:rsidR="00A300A0" w:rsidRPr="00A343C2" w:rsidRDefault="00A300A0" w:rsidP="00A343C2">
      <w:pPr>
        <w:pStyle w:val="ListParagraph"/>
        <w:numPr>
          <w:ilvl w:val="0"/>
          <w:numId w:val="403"/>
        </w:numPr>
        <w:rPr>
          <w:lang w:val="en-AU"/>
        </w:rPr>
      </w:pPr>
      <w:r w:rsidRPr="00A343C2">
        <w:rPr>
          <w:lang w:val="en-AU"/>
        </w:rPr>
        <w:t xml:space="preserve">To ensure the annotations are in percentage format, the </w:t>
      </w:r>
      <w:proofErr w:type="spellStart"/>
      <w:r w:rsidRPr="00A343C2">
        <w:rPr>
          <w:lang w:val="en-AU"/>
        </w:rPr>
        <w:t>format_scores_as_</w:t>
      </w:r>
      <w:proofErr w:type="gramStart"/>
      <w:r w:rsidRPr="00A343C2">
        <w:rPr>
          <w:lang w:val="en-AU"/>
        </w:rPr>
        <w:t>percent</w:t>
      </w:r>
      <w:proofErr w:type="spellEnd"/>
      <w:r w:rsidRPr="00A343C2">
        <w:rPr>
          <w:lang w:val="en-AU"/>
        </w:rPr>
        <w:t>(</w:t>
      </w:r>
      <w:proofErr w:type="gramEnd"/>
      <w:r w:rsidRPr="00A343C2">
        <w:rPr>
          <w:lang w:val="en-AU"/>
        </w:rPr>
        <w:t xml:space="preserve">) function is used, which formats the values with two decimal places and appends the percentage symbol. This ensures that the values displayed above the bars are clear and accurate. The </w:t>
      </w:r>
      <w:proofErr w:type="spellStart"/>
      <w:r w:rsidRPr="00A343C2">
        <w:rPr>
          <w:lang w:val="en-AU"/>
        </w:rPr>
        <w:t>add_</w:t>
      </w:r>
      <w:proofErr w:type="gramStart"/>
      <w:r w:rsidRPr="00A343C2">
        <w:rPr>
          <w:lang w:val="en-AU"/>
        </w:rPr>
        <w:t>labels</w:t>
      </w:r>
      <w:proofErr w:type="spellEnd"/>
      <w:r w:rsidRPr="00A343C2">
        <w:rPr>
          <w:lang w:val="en-AU"/>
        </w:rPr>
        <w:t>(</w:t>
      </w:r>
      <w:proofErr w:type="gramEnd"/>
      <w:r w:rsidRPr="00A343C2">
        <w:rPr>
          <w:lang w:val="en-AU"/>
        </w:rPr>
        <w:t xml:space="preserve">) function is responsible for positioning the annotations just above the bars. It </w:t>
      </w:r>
      <w:r w:rsidR="00895F99" w:rsidRPr="00A343C2">
        <w:rPr>
          <w:lang w:val="en-AU"/>
        </w:rPr>
        <w:t>centres</w:t>
      </w:r>
      <w:r w:rsidRPr="00A343C2">
        <w:rPr>
          <w:lang w:val="en-AU"/>
        </w:rPr>
        <w:t xml:space="preserve"> the text using </w:t>
      </w:r>
      <w:proofErr w:type="spellStart"/>
      <w:r w:rsidRPr="00A343C2">
        <w:rPr>
          <w:lang w:val="en-AU"/>
        </w:rPr>
        <w:t>bar.get_</w:t>
      </w:r>
      <w:proofErr w:type="gramStart"/>
      <w:r w:rsidRPr="00A343C2">
        <w:rPr>
          <w:lang w:val="en-AU"/>
        </w:rPr>
        <w:t>x</w:t>
      </w:r>
      <w:proofErr w:type="spellEnd"/>
      <w:r w:rsidRPr="00A343C2">
        <w:rPr>
          <w:lang w:val="en-AU"/>
        </w:rPr>
        <w:t>(</w:t>
      </w:r>
      <w:proofErr w:type="gramEnd"/>
      <w:r w:rsidRPr="00A343C2">
        <w:rPr>
          <w:lang w:val="en-AU"/>
        </w:rPr>
        <w:t xml:space="preserve">) + </w:t>
      </w:r>
      <w:proofErr w:type="spellStart"/>
      <w:r w:rsidRPr="00A343C2">
        <w:rPr>
          <w:lang w:val="en-AU"/>
        </w:rPr>
        <w:t>bar.get_width</w:t>
      </w:r>
      <w:proofErr w:type="spellEnd"/>
      <w:r w:rsidRPr="00A343C2">
        <w:rPr>
          <w:lang w:val="en-AU"/>
        </w:rPr>
        <w:t xml:space="preserve">() / 2 and positions it slightly above the bar using </w:t>
      </w:r>
      <w:proofErr w:type="spellStart"/>
      <w:r w:rsidRPr="00A343C2">
        <w:rPr>
          <w:lang w:val="en-AU"/>
        </w:rPr>
        <w:t>bar.get_height</w:t>
      </w:r>
      <w:proofErr w:type="spellEnd"/>
      <w:r w:rsidRPr="00A343C2">
        <w:rPr>
          <w:lang w:val="en-AU"/>
        </w:rPr>
        <w:t>() + 0.0001. The font size is set to 9 for better readability without overwhelming the plot.</w:t>
      </w:r>
    </w:p>
    <w:p w14:paraId="04BA87BF" w14:textId="77777777" w:rsidR="00A300A0" w:rsidRPr="00A343C2" w:rsidRDefault="00A300A0" w:rsidP="00A343C2">
      <w:pPr>
        <w:pStyle w:val="ListParagraph"/>
        <w:numPr>
          <w:ilvl w:val="0"/>
          <w:numId w:val="403"/>
        </w:numPr>
        <w:rPr>
          <w:lang w:val="en-AU"/>
        </w:rPr>
      </w:pPr>
      <w:r w:rsidRPr="00A343C2">
        <w:rPr>
          <w:lang w:val="en-AU"/>
        </w:rPr>
        <w:t>The plot is further configured with axis labels (</w:t>
      </w:r>
      <w:proofErr w:type="spellStart"/>
      <w:proofErr w:type="gramStart"/>
      <w:r w:rsidRPr="00A343C2">
        <w:rPr>
          <w:lang w:val="en-AU"/>
        </w:rPr>
        <w:t>plt.xlabel</w:t>
      </w:r>
      <w:proofErr w:type="spellEnd"/>
      <w:proofErr w:type="gramEnd"/>
      <w:r w:rsidRPr="00A343C2">
        <w:rPr>
          <w:lang w:val="en-AU"/>
        </w:rPr>
        <w:t xml:space="preserve">() and </w:t>
      </w:r>
      <w:proofErr w:type="spellStart"/>
      <w:r w:rsidRPr="00A343C2">
        <w:rPr>
          <w:lang w:val="en-AU"/>
        </w:rPr>
        <w:t>plt.ylabel</w:t>
      </w:r>
      <w:proofErr w:type="spellEnd"/>
      <w:r w:rsidRPr="00A343C2">
        <w:rPr>
          <w:lang w:val="en-AU"/>
        </w:rPr>
        <w:t>()), x-axis model names (</w:t>
      </w:r>
      <w:proofErr w:type="spellStart"/>
      <w:r w:rsidRPr="00A343C2">
        <w:rPr>
          <w:lang w:val="en-AU"/>
        </w:rPr>
        <w:t>plt.xticks</w:t>
      </w:r>
      <w:proofErr w:type="spellEnd"/>
      <w:r w:rsidRPr="00A343C2">
        <w:rPr>
          <w:lang w:val="en-AU"/>
        </w:rPr>
        <w:t>()), and a title (</w:t>
      </w:r>
      <w:proofErr w:type="spellStart"/>
      <w:r w:rsidRPr="00A343C2">
        <w:rPr>
          <w:lang w:val="en-AU"/>
        </w:rPr>
        <w:t>plt.title</w:t>
      </w:r>
      <w:proofErr w:type="spellEnd"/>
      <w:r w:rsidRPr="00A343C2">
        <w:rPr>
          <w:lang w:val="en-AU"/>
        </w:rPr>
        <w:t xml:space="preserve">()), providing context for the visualized data. The legend is included and its font size is reduced to 7 using </w:t>
      </w:r>
      <w:proofErr w:type="spellStart"/>
      <w:proofErr w:type="gramStart"/>
      <w:r w:rsidRPr="00A343C2">
        <w:rPr>
          <w:lang w:val="en-AU"/>
        </w:rPr>
        <w:t>plt.legend</w:t>
      </w:r>
      <w:proofErr w:type="spellEnd"/>
      <w:proofErr w:type="gramEnd"/>
      <w:r w:rsidRPr="00A343C2">
        <w:rPr>
          <w:lang w:val="en-AU"/>
        </w:rPr>
        <w:t>(</w:t>
      </w:r>
      <w:proofErr w:type="spellStart"/>
      <w:r w:rsidRPr="00A343C2">
        <w:rPr>
          <w:lang w:val="en-AU"/>
        </w:rPr>
        <w:t>fontsize</w:t>
      </w:r>
      <w:proofErr w:type="spellEnd"/>
      <w:r w:rsidRPr="00A343C2">
        <w:rPr>
          <w:lang w:val="en-AU"/>
        </w:rPr>
        <w:t xml:space="preserve">=7) to maintain a subtle appearance. Finally, </w:t>
      </w:r>
      <w:proofErr w:type="spellStart"/>
      <w:proofErr w:type="gramStart"/>
      <w:r w:rsidRPr="00A343C2">
        <w:rPr>
          <w:lang w:val="en-AU"/>
        </w:rPr>
        <w:t>plt.tight</w:t>
      </w:r>
      <w:proofErr w:type="gramEnd"/>
      <w:r w:rsidRPr="00A343C2">
        <w:rPr>
          <w:lang w:val="en-AU"/>
        </w:rPr>
        <w:t>_layout</w:t>
      </w:r>
      <w:proofErr w:type="spellEnd"/>
      <w:r w:rsidRPr="00A343C2">
        <w:rPr>
          <w:lang w:val="en-AU"/>
        </w:rPr>
        <w:t xml:space="preserve">() ensures the plot elements are arranged neatly, avoiding any overlap, and </w:t>
      </w:r>
      <w:proofErr w:type="spellStart"/>
      <w:r w:rsidRPr="00A343C2">
        <w:rPr>
          <w:lang w:val="en-AU"/>
        </w:rPr>
        <w:t>plt.show</w:t>
      </w:r>
      <w:proofErr w:type="spellEnd"/>
      <w:r w:rsidRPr="00A343C2">
        <w:rPr>
          <w:lang w:val="en-AU"/>
        </w:rPr>
        <w:t xml:space="preserve">() renders the final grouped bar plot, allowing us to easily compare the </w:t>
      </w:r>
      <w:proofErr w:type="spellStart"/>
      <w:r w:rsidRPr="00A343C2">
        <w:rPr>
          <w:lang w:val="en-AU"/>
        </w:rPr>
        <w:t>Precision@K</w:t>
      </w:r>
      <w:proofErr w:type="spellEnd"/>
      <w:r w:rsidRPr="00A343C2">
        <w:rPr>
          <w:lang w:val="en-AU"/>
        </w:rPr>
        <w:t xml:space="preserve">, </w:t>
      </w:r>
      <w:proofErr w:type="spellStart"/>
      <w:r w:rsidRPr="00A343C2">
        <w:rPr>
          <w:lang w:val="en-AU"/>
        </w:rPr>
        <w:t>Recall@K</w:t>
      </w:r>
      <w:proofErr w:type="spellEnd"/>
      <w:r w:rsidRPr="00A343C2">
        <w:rPr>
          <w:lang w:val="en-AU"/>
        </w:rPr>
        <w:t>, and NDCG@K values across the three tuned models.</w:t>
      </w:r>
    </w:p>
    <w:p w14:paraId="7BD19BFE" w14:textId="4FADC2BB" w:rsidR="00486285" w:rsidRDefault="002D17C0" w:rsidP="00367B00">
      <w:r>
        <w:rPr>
          <w:noProof/>
        </w:rPr>
        <w:lastRenderedPageBreak/>
        <w:drawing>
          <wp:inline distT="0" distB="0" distL="0" distR="0" wp14:anchorId="08792717" wp14:editId="61C9ABF1">
            <wp:extent cx="5486400" cy="4382135"/>
            <wp:effectExtent l="0" t="0" r="0" b="0"/>
            <wp:docPr id="835241228"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41228" name="Picture 7" descr="A graph of different colored bars&#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382135"/>
                    </a:xfrm>
                    <a:prstGeom prst="rect">
                      <a:avLst/>
                    </a:prstGeom>
                    <a:noFill/>
                    <a:ln>
                      <a:noFill/>
                    </a:ln>
                  </pic:spPr>
                </pic:pic>
              </a:graphicData>
            </a:graphic>
          </wp:inline>
        </w:drawing>
      </w:r>
    </w:p>
    <w:p w14:paraId="12259BDC" w14:textId="77777777" w:rsidR="007734E3" w:rsidRPr="007734E3" w:rsidRDefault="007734E3" w:rsidP="000B7545">
      <w:pPr>
        <w:rPr>
          <w:lang w:val="en-AU"/>
        </w:rPr>
      </w:pPr>
      <w:r w:rsidRPr="007734E3">
        <w:rPr>
          <w:lang w:val="en-AU"/>
        </w:rPr>
        <w:t xml:space="preserve">This grouped bar plot highlights the ranking metrics: </w:t>
      </w:r>
      <w:proofErr w:type="spellStart"/>
      <w:r w:rsidRPr="007734E3">
        <w:rPr>
          <w:lang w:val="en-AU"/>
        </w:rPr>
        <w:t>Precision@K</w:t>
      </w:r>
      <w:proofErr w:type="spellEnd"/>
      <w:r w:rsidRPr="007734E3">
        <w:rPr>
          <w:lang w:val="en-AU"/>
        </w:rPr>
        <w:t xml:space="preserve">, </w:t>
      </w:r>
      <w:proofErr w:type="spellStart"/>
      <w:r w:rsidRPr="007734E3">
        <w:rPr>
          <w:lang w:val="en-AU"/>
        </w:rPr>
        <w:t>Recall@K</w:t>
      </w:r>
      <w:proofErr w:type="spellEnd"/>
      <w:r w:rsidRPr="007734E3">
        <w:rPr>
          <w:lang w:val="en-AU"/>
        </w:rPr>
        <w:t xml:space="preserve">, and NDCG@K, for each of the tuned models: NCF (Tuned), Matrix Factorization (Tuned), and Hybrid (Tuned). The scores are visually represented for comparison across the models, with </w:t>
      </w:r>
      <w:proofErr w:type="spellStart"/>
      <w:r w:rsidRPr="007734E3">
        <w:rPr>
          <w:lang w:val="en-AU"/>
        </w:rPr>
        <w:t>Precision@K</w:t>
      </w:r>
      <w:proofErr w:type="spellEnd"/>
      <w:r w:rsidRPr="007734E3">
        <w:rPr>
          <w:lang w:val="en-AU"/>
        </w:rPr>
        <w:t xml:space="preserve"> showing the proportion of relevant recommendations in the top 5, </w:t>
      </w:r>
      <w:proofErr w:type="spellStart"/>
      <w:r w:rsidRPr="007734E3">
        <w:rPr>
          <w:lang w:val="en-AU"/>
        </w:rPr>
        <w:t>Recall@K</w:t>
      </w:r>
      <w:proofErr w:type="spellEnd"/>
      <w:r w:rsidRPr="007734E3">
        <w:rPr>
          <w:lang w:val="en-AU"/>
        </w:rPr>
        <w:t xml:space="preserve"> indicating how many relevant movies were successfully recommended, and NDCG@K reflecting the quality of ranking for relevant movies.</w:t>
      </w:r>
    </w:p>
    <w:p w14:paraId="47D90137" w14:textId="2090E455" w:rsidR="007734E3" w:rsidRPr="007734E3" w:rsidRDefault="007734E3" w:rsidP="000B7545">
      <w:pPr>
        <w:rPr>
          <w:lang w:val="en-AU"/>
        </w:rPr>
      </w:pPr>
      <w:r w:rsidRPr="007734E3">
        <w:rPr>
          <w:lang w:val="en-AU"/>
        </w:rPr>
        <w:t>In terms of ranking metrics, all three models</w:t>
      </w:r>
      <w:r w:rsidR="008B5488">
        <w:rPr>
          <w:lang w:val="en-AU"/>
        </w:rPr>
        <w:t xml:space="preserve">: </w:t>
      </w:r>
      <w:r w:rsidRPr="007734E3">
        <w:rPr>
          <w:lang w:val="en-AU"/>
        </w:rPr>
        <w:t>NCF (Tuned), Matrix Factorization (Tuned), and Hybrid (Tuned)</w:t>
      </w:r>
      <w:r w:rsidR="004502BB">
        <w:rPr>
          <w:lang w:val="en-AU"/>
        </w:rPr>
        <w:t xml:space="preserve"> – </w:t>
      </w:r>
      <w:r w:rsidRPr="007734E3">
        <w:rPr>
          <w:lang w:val="en-AU"/>
        </w:rPr>
        <w:t xml:space="preserve">exhibit identical performance. Each model has a </w:t>
      </w:r>
      <w:proofErr w:type="spellStart"/>
      <w:r w:rsidRPr="007734E3">
        <w:rPr>
          <w:lang w:val="en-AU"/>
        </w:rPr>
        <w:t>Precision@K</w:t>
      </w:r>
      <w:proofErr w:type="spellEnd"/>
      <w:r w:rsidRPr="007734E3">
        <w:rPr>
          <w:lang w:val="en-AU"/>
        </w:rPr>
        <w:t xml:space="preserve"> of 11.53%, a </w:t>
      </w:r>
      <w:proofErr w:type="spellStart"/>
      <w:r w:rsidRPr="007734E3">
        <w:rPr>
          <w:lang w:val="en-AU"/>
        </w:rPr>
        <w:t>Recall@K</w:t>
      </w:r>
      <w:proofErr w:type="spellEnd"/>
      <w:r w:rsidRPr="007734E3">
        <w:rPr>
          <w:lang w:val="en-AU"/>
        </w:rPr>
        <w:t xml:space="preserve"> of 57.67%, and an NDCG@K of 57.67%. These results suggest that while the models are capable of recommending some relevant movies in the top 5 (as reflected by </w:t>
      </w:r>
      <w:proofErr w:type="spellStart"/>
      <w:r w:rsidRPr="007734E3">
        <w:rPr>
          <w:lang w:val="en-AU"/>
        </w:rPr>
        <w:t>Precision@K</w:t>
      </w:r>
      <w:proofErr w:type="spellEnd"/>
      <w:r w:rsidRPr="007734E3">
        <w:rPr>
          <w:lang w:val="en-AU"/>
        </w:rPr>
        <w:t>), there is still room for improvement in ensuring that more highly relevant movies are recommended and ranked optimally.</w:t>
      </w:r>
    </w:p>
    <w:p w14:paraId="6B1080F5" w14:textId="77777777" w:rsidR="007734E3" w:rsidRPr="007734E3" w:rsidRDefault="007734E3" w:rsidP="000B7545">
      <w:pPr>
        <w:rPr>
          <w:lang w:val="en-AU"/>
        </w:rPr>
      </w:pPr>
      <w:r w:rsidRPr="007734E3">
        <w:rPr>
          <w:lang w:val="en-AU"/>
        </w:rPr>
        <w:t xml:space="preserve">The </w:t>
      </w:r>
      <w:proofErr w:type="spellStart"/>
      <w:r w:rsidRPr="007734E3">
        <w:rPr>
          <w:lang w:val="en-AU"/>
        </w:rPr>
        <w:t>Recall@K</w:t>
      </w:r>
      <w:proofErr w:type="spellEnd"/>
      <w:r w:rsidRPr="007734E3">
        <w:rPr>
          <w:lang w:val="en-AU"/>
        </w:rPr>
        <w:t xml:space="preserve"> score of 57.67% for all models shows that each model captures a majority of relevant content in the top 5 recommendations. This is a decent result, indicating that the models are fairly effective in surfacing relevant movies, though there remains potential for better coverage.</w:t>
      </w:r>
    </w:p>
    <w:p w14:paraId="73301902" w14:textId="6620EE96" w:rsidR="007734E3" w:rsidRPr="007734E3" w:rsidRDefault="007734E3" w:rsidP="000B7545">
      <w:pPr>
        <w:rPr>
          <w:lang w:val="en-AU"/>
        </w:rPr>
      </w:pPr>
      <w:r w:rsidRPr="007734E3">
        <w:rPr>
          <w:lang w:val="en-AU"/>
        </w:rPr>
        <w:lastRenderedPageBreak/>
        <w:t xml:space="preserve">The NDCG@K score of 57.67% for all models also demonstrates that the relevant movies are generally placed in </w:t>
      </w:r>
      <w:r w:rsidR="000B7545" w:rsidRPr="007734E3">
        <w:rPr>
          <w:lang w:val="en-AU"/>
        </w:rPr>
        <w:t>favourable</w:t>
      </w:r>
      <w:r w:rsidRPr="007734E3">
        <w:rPr>
          <w:lang w:val="en-AU"/>
        </w:rPr>
        <w:t xml:space="preserve"> positions within the top 5. However, while relevant items are ranked relatively well, there is still room for improvement in ensuring that the most relevant movies are consistently placed at the very top of the recommendations.</w:t>
      </w:r>
    </w:p>
    <w:p w14:paraId="173C520C" w14:textId="6845600D" w:rsidR="007734E3" w:rsidRPr="007734E3" w:rsidRDefault="007734E3" w:rsidP="000B7545">
      <w:pPr>
        <w:rPr>
          <w:lang w:val="en-AU"/>
        </w:rPr>
      </w:pPr>
      <w:r w:rsidRPr="007734E3">
        <w:rPr>
          <w:lang w:val="en-AU"/>
        </w:rPr>
        <w:t>Given that all three models achieve identical ranking metrics, the decision on the best recommendation system would rely more heavily on their predictive performance (RMSE and MAE). While the NCF (Tuned) model has already proven to be the best in terms of predictive accuracy, as seen in the rating metrics, its ranking performance is on par with the other models. Therefore, NCF (Tuned) remains the best choice overall, excelling in both predicting user ratings and delivering fairly accurate recommendations, making it the most balanced and effective movie recommendation system in our analysis.</w:t>
      </w:r>
    </w:p>
    <w:p w14:paraId="01AF9A49" w14:textId="77777777" w:rsidR="00C6153C" w:rsidRDefault="00C6153C" w:rsidP="00367B00"/>
    <w:p w14:paraId="3ABDC1FA" w14:textId="130483FD" w:rsidR="00AC4B11" w:rsidRDefault="00DB214A" w:rsidP="00DB214A">
      <w:pPr>
        <w:pStyle w:val="Heading1"/>
        <w:rPr>
          <w:u w:val="single"/>
        </w:rPr>
      </w:pPr>
      <w:bookmarkStart w:id="9" w:name="_Toc180358322"/>
      <w:r w:rsidRPr="00DB214A">
        <w:rPr>
          <w:u w:val="single"/>
        </w:rPr>
        <w:t>Error Analysis &amp; Potential Improvements</w:t>
      </w:r>
      <w:bookmarkEnd w:id="9"/>
    </w:p>
    <w:p w14:paraId="4299F6C6" w14:textId="279CEE7C" w:rsidR="006F562D" w:rsidRPr="001932FD" w:rsidRDefault="001932FD" w:rsidP="001932FD">
      <w:pPr>
        <w:pStyle w:val="Title"/>
        <w:rPr>
          <w:b/>
          <w:bCs/>
          <w:u w:val="single"/>
        </w:rPr>
      </w:pPr>
      <w:r w:rsidRPr="001932FD">
        <w:rPr>
          <w:b/>
          <w:bCs/>
          <w:u w:val="single"/>
        </w:rPr>
        <w:t>Error Analysis</w:t>
      </w:r>
    </w:p>
    <w:p w14:paraId="042438A2" w14:textId="74012CBB" w:rsidR="00627282" w:rsidRPr="00627282" w:rsidRDefault="00627282" w:rsidP="00627282">
      <w:pPr>
        <w:rPr>
          <w:lang w:val="en-AU"/>
        </w:rPr>
      </w:pPr>
      <w:r w:rsidRPr="00627282">
        <w:rPr>
          <w:lang w:val="en-AU"/>
        </w:rPr>
        <w:t xml:space="preserve">In our project, the rating metrics (such as RMSE and MAE) showcased strong performance, indicating that the models, particularly the tuned NCF model, were highly effective in predicting user ratings for movies. However, when </w:t>
      </w:r>
      <w:proofErr w:type="spellStart"/>
      <w:r w:rsidRPr="00627282">
        <w:rPr>
          <w:lang w:val="en-AU"/>
        </w:rPr>
        <w:t>analyzing</w:t>
      </w:r>
      <w:proofErr w:type="spellEnd"/>
      <w:r w:rsidRPr="00627282">
        <w:rPr>
          <w:lang w:val="en-AU"/>
        </w:rPr>
        <w:t xml:space="preserve"> the ranking metric</w:t>
      </w:r>
      <w:r>
        <w:rPr>
          <w:lang w:val="en-AU"/>
        </w:rPr>
        <w:t xml:space="preserve">s: </w:t>
      </w:r>
      <w:proofErr w:type="spellStart"/>
      <w:r w:rsidRPr="00627282">
        <w:rPr>
          <w:lang w:val="en-AU"/>
        </w:rPr>
        <w:t>Precision@K</w:t>
      </w:r>
      <w:proofErr w:type="spellEnd"/>
      <w:r w:rsidRPr="00627282">
        <w:rPr>
          <w:lang w:val="en-AU"/>
        </w:rPr>
        <w:t xml:space="preserve">, </w:t>
      </w:r>
      <w:proofErr w:type="spellStart"/>
      <w:r w:rsidRPr="00627282">
        <w:rPr>
          <w:lang w:val="en-AU"/>
        </w:rPr>
        <w:t>Recall@K</w:t>
      </w:r>
      <w:proofErr w:type="spellEnd"/>
      <w:r w:rsidRPr="00627282">
        <w:rPr>
          <w:lang w:val="en-AU"/>
        </w:rPr>
        <w:t>, and NDCG@K</w:t>
      </w:r>
      <w:r>
        <w:rPr>
          <w:lang w:val="en-AU"/>
        </w:rPr>
        <w:t xml:space="preserve"> – </w:t>
      </w:r>
      <w:r w:rsidRPr="00627282">
        <w:rPr>
          <w:lang w:val="en-AU"/>
        </w:rPr>
        <w:t xml:space="preserve">the performance was notably weaker, with </w:t>
      </w:r>
      <w:proofErr w:type="spellStart"/>
      <w:r w:rsidRPr="00627282">
        <w:rPr>
          <w:lang w:val="en-AU"/>
        </w:rPr>
        <w:t>Precision@K</w:t>
      </w:r>
      <w:proofErr w:type="spellEnd"/>
      <w:r w:rsidRPr="00627282">
        <w:rPr>
          <w:lang w:val="en-AU"/>
        </w:rPr>
        <w:t xml:space="preserve"> being of the greatest concern. </w:t>
      </w:r>
      <w:proofErr w:type="spellStart"/>
      <w:r w:rsidRPr="00627282">
        <w:rPr>
          <w:lang w:val="en-AU"/>
        </w:rPr>
        <w:t>Precision@K</w:t>
      </w:r>
      <w:proofErr w:type="spellEnd"/>
      <w:r w:rsidRPr="00627282">
        <w:rPr>
          <w:lang w:val="en-AU"/>
        </w:rPr>
        <w:t xml:space="preserve">, which reflects the percentage of recommended items in the </w:t>
      </w:r>
      <w:proofErr w:type="gramStart"/>
      <w:r w:rsidRPr="00627282">
        <w:rPr>
          <w:lang w:val="en-AU"/>
        </w:rPr>
        <w:t>top-K</w:t>
      </w:r>
      <w:proofErr w:type="gramEnd"/>
      <w:r w:rsidRPr="00627282">
        <w:rPr>
          <w:lang w:val="en-AU"/>
        </w:rPr>
        <w:t xml:space="preserve"> list that are truly relevant, remained significantly low at 11.53% across all models. This implies that, on average, only 1 out of the top 5 recommendations was relevant to the user, highlighting a key area where the models struggle. While </w:t>
      </w:r>
      <w:proofErr w:type="spellStart"/>
      <w:r w:rsidRPr="00627282">
        <w:rPr>
          <w:lang w:val="en-AU"/>
        </w:rPr>
        <w:t>Recall@K</w:t>
      </w:r>
      <w:proofErr w:type="spellEnd"/>
      <w:r w:rsidRPr="00627282">
        <w:rPr>
          <w:lang w:val="en-AU"/>
        </w:rPr>
        <w:t xml:space="preserve"> and NDCG@K were somewhat better, these metrics still indicate that the models are missing relevant content and not ranking highly relevant items at the top as effectively as desired.</w:t>
      </w:r>
    </w:p>
    <w:p w14:paraId="3C99D919" w14:textId="77777777" w:rsidR="00627282" w:rsidRPr="00627282" w:rsidRDefault="00627282" w:rsidP="00627282">
      <w:pPr>
        <w:rPr>
          <w:lang w:val="en-AU"/>
        </w:rPr>
      </w:pPr>
      <w:r w:rsidRPr="00627282">
        <w:rPr>
          <w:lang w:val="en-AU"/>
        </w:rPr>
        <w:t>This error analysis will focus on identifying the potential causes behind these weaknesses in the ranking metrics and suggest areas for improvement, particularly in how the models could enhance recommendation diversity and relevance in future iterations.</w:t>
      </w:r>
    </w:p>
    <w:p w14:paraId="4B98D2F1" w14:textId="77777777" w:rsidR="00627282" w:rsidRDefault="00627282" w:rsidP="005F208C">
      <w:pPr>
        <w:rPr>
          <w:lang w:val="en-AU"/>
        </w:rPr>
      </w:pPr>
    </w:p>
    <w:p w14:paraId="69284135" w14:textId="0AC999A8" w:rsidR="005F208C" w:rsidRPr="00C612F7" w:rsidRDefault="005F208C" w:rsidP="00907BFF">
      <w:pPr>
        <w:pStyle w:val="ListParagraph"/>
        <w:numPr>
          <w:ilvl w:val="0"/>
          <w:numId w:val="407"/>
        </w:numPr>
        <w:rPr>
          <w:b/>
          <w:bCs/>
          <w:lang w:val="en-AU"/>
        </w:rPr>
      </w:pPr>
      <w:r w:rsidRPr="00C612F7">
        <w:rPr>
          <w:b/>
          <w:bCs/>
          <w:lang w:val="en-AU"/>
        </w:rPr>
        <w:t xml:space="preserve">Focus on </w:t>
      </w:r>
      <w:proofErr w:type="spellStart"/>
      <w:r w:rsidRPr="00C612F7">
        <w:rPr>
          <w:b/>
          <w:bCs/>
          <w:lang w:val="en-AU"/>
        </w:rPr>
        <w:t>Precision@K</w:t>
      </w:r>
      <w:proofErr w:type="spellEnd"/>
      <w:r w:rsidRPr="00C612F7">
        <w:rPr>
          <w:b/>
          <w:bCs/>
          <w:lang w:val="en-AU"/>
        </w:rPr>
        <w:t xml:space="preserve"> (low precision):</w:t>
      </w:r>
    </w:p>
    <w:p w14:paraId="08A02756" w14:textId="77777777" w:rsidR="00F25471" w:rsidRPr="00907BFF" w:rsidRDefault="00F25471" w:rsidP="00F25471">
      <w:pPr>
        <w:pStyle w:val="ListParagraph"/>
        <w:rPr>
          <w:lang w:val="en-AU"/>
        </w:rPr>
      </w:pPr>
    </w:p>
    <w:p w14:paraId="485A6C24" w14:textId="77777777" w:rsidR="005F208C" w:rsidRDefault="005F208C" w:rsidP="00907BFF">
      <w:pPr>
        <w:pStyle w:val="ListParagraph"/>
        <w:numPr>
          <w:ilvl w:val="0"/>
          <w:numId w:val="408"/>
        </w:numPr>
        <w:rPr>
          <w:lang w:val="en-AU"/>
        </w:rPr>
      </w:pPr>
      <w:r w:rsidRPr="00907BFF">
        <w:rPr>
          <w:lang w:val="en-AU"/>
        </w:rPr>
        <w:t xml:space="preserve">Observation: The </w:t>
      </w:r>
      <w:proofErr w:type="spellStart"/>
      <w:r w:rsidRPr="00907BFF">
        <w:rPr>
          <w:lang w:val="en-AU"/>
        </w:rPr>
        <w:t>Precision@K</w:t>
      </w:r>
      <w:proofErr w:type="spellEnd"/>
      <w:r w:rsidRPr="00907BFF">
        <w:rPr>
          <w:lang w:val="en-AU"/>
        </w:rPr>
        <w:t xml:space="preserve"> score is quite low at 11.53%. This means that out of the top 5 recommendations, only 1 (on average) is actually relevant to the user.</w:t>
      </w:r>
    </w:p>
    <w:p w14:paraId="5DD0E407" w14:textId="77777777" w:rsidR="00F25471" w:rsidRPr="00F25471" w:rsidRDefault="00F25471" w:rsidP="00F25471">
      <w:pPr>
        <w:rPr>
          <w:lang w:val="en-AU"/>
        </w:rPr>
      </w:pPr>
    </w:p>
    <w:p w14:paraId="4FF36B68" w14:textId="77777777" w:rsidR="005F208C" w:rsidRPr="00907BFF" w:rsidRDefault="005F208C" w:rsidP="00907BFF">
      <w:pPr>
        <w:pStyle w:val="ListParagraph"/>
        <w:numPr>
          <w:ilvl w:val="0"/>
          <w:numId w:val="408"/>
        </w:numPr>
        <w:rPr>
          <w:lang w:val="en-AU"/>
        </w:rPr>
      </w:pPr>
      <w:r w:rsidRPr="00907BFF">
        <w:rPr>
          <w:lang w:val="en-AU"/>
        </w:rPr>
        <w:lastRenderedPageBreak/>
        <w:t>Possible Causes:</w:t>
      </w:r>
    </w:p>
    <w:p w14:paraId="486C55D0" w14:textId="77777777" w:rsidR="005F208C" w:rsidRPr="005F208C" w:rsidRDefault="005F208C" w:rsidP="005F208C">
      <w:pPr>
        <w:numPr>
          <w:ilvl w:val="1"/>
          <w:numId w:val="404"/>
        </w:numPr>
        <w:rPr>
          <w:lang w:val="en-AU"/>
        </w:rPr>
      </w:pPr>
      <w:r w:rsidRPr="005F208C">
        <w:rPr>
          <w:lang w:val="en-AU"/>
        </w:rPr>
        <w:t>Lack of Content Features: Collaborative filtering models rely purely on historical user ratings without considering additional content-based features (e.g., movie genres, actors, etc.). This limitation could explain why the model is failing to recommend diverse or highly relevant content.</w:t>
      </w:r>
    </w:p>
    <w:p w14:paraId="7F24EF04" w14:textId="77777777" w:rsidR="005F208C" w:rsidRPr="005F208C" w:rsidRDefault="005F208C" w:rsidP="005F208C">
      <w:pPr>
        <w:numPr>
          <w:ilvl w:val="1"/>
          <w:numId w:val="404"/>
        </w:numPr>
        <w:rPr>
          <w:lang w:val="en-AU"/>
        </w:rPr>
      </w:pPr>
      <w:r w:rsidRPr="005F208C">
        <w:rPr>
          <w:lang w:val="en-AU"/>
        </w:rPr>
        <w:t>Cold Start Problem: If users or movies don't have many ratings, the model struggles to provide accurate top recommendations. New or infrequently rated movies may not be prioritized correctly in recommendations.</w:t>
      </w:r>
    </w:p>
    <w:p w14:paraId="46F26038" w14:textId="33F82829" w:rsidR="005F208C" w:rsidRPr="00C612F7" w:rsidRDefault="005F208C" w:rsidP="003C5FFB">
      <w:pPr>
        <w:pStyle w:val="ListParagraph"/>
        <w:numPr>
          <w:ilvl w:val="0"/>
          <w:numId w:val="407"/>
        </w:numPr>
        <w:rPr>
          <w:b/>
          <w:bCs/>
          <w:lang w:val="en-AU"/>
        </w:rPr>
      </w:pPr>
      <w:r w:rsidRPr="00C612F7">
        <w:rPr>
          <w:b/>
          <w:bCs/>
          <w:lang w:val="en-AU"/>
        </w:rPr>
        <w:t xml:space="preserve">Analyze </w:t>
      </w:r>
      <w:proofErr w:type="spellStart"/>
      <w:r w:rsidRPr="00C612F7">
        <w:rPr>
          <w:b/>
          <w:bCs/>
          <w:lang w:val="en-AU"/>
        </w:rPr>
        <w:t>Recall@K</w:t>
      </w:r>
      <w:proofErr w:type="spellEnd"/>
      <w:r w:rsidRPr="00C612F7">
        <w:rPr>
          <w:b/>
          <w:bCs/>
          <w:lang w:val="en-AU"/>
        </w:rPr>
        <w:t xml:space="preserve"> (how much relevant content is missed):</w:t>
      </w:r>
    </w:p>
    <w:p w14:paraId="5B62103F" w14:textId="29D97AB6" w:rsidR="005F208C" w:rsidRPr="005F208C" w:rsidRDefault="005F208C" w:rsidP="005F208C">
      <w:pPr>
        <w:numPr>
          <w:ilvl w:val="0"/>
          <w:numId w:val="405"/>
        </w:numPr>
        <w:rPr>
          <w:lang w:val="en-AU"/>
        </w:rPr>
      </w:pPr>
      <w:r w:rsidRPr="005F208C">
        <w:rPr>
          <w:lang w:val="en-AU"/>
        </w:rPr>
        <w:t xml:space="preserve">Observation: </w:t>
      </w:r>
      <w:proofErr w:type="spellStart"/>
      <w:r w:rsidRPr="005F208C">
        <w:rPr>
          <w:lang w:val="en-AU"/>
        </w:rPr>
        <w:t>Recall@K</w:t>
      </w:r>
      <w:proofErr w:type="spellEnd"/>
      <w:r w:rsidRPr="005F208C">
        <w:rPr>
          <w:lang w:val="en-AU"/>
        </w:rPr>
        <w:t xml:space="preserve"> is </w:t>
      </w:r>
      <w:r w:rsidR="004F1843" w:rsidRPr="005F208C">
        <w:rPr>
          <w:lang w:val="en-AU"/>
        </w:rPr>
        <w:t>moderately better</w:t>
      </w:r>
      <w:r w:rsidRPr="005F208C">
        <w:rPr>
          <w:lang w:val="en-AU"/>
        </w:rPr>
        <w:t xml:space="preserve"> at 57.67%. This suggests that the model does surface more relevant content (about 3 out of 5), but it’s missing a considerable amount of relevant items.</w:t>
      </w:r>
    </w:p>
    <w:p w14:paraId="5C161ACD" w14:textId="77777777" w:rsidR="005F208C" w:rsidRPr="005F208C" w:rsidRDefault="005F208C" w:rsidP="005F208C">
      <w:pPr>
        <w:numPr>
          <w:ilvl w:val="0"/>
          <w:numId w:val="405"/>
        </w:numPr>
        <w:rPr>
          <w:lang w:val="en-AU"/>
        </w:rPr>
      </w:pPr>
      <w:r w:rsidRPr="005F208C">
        <w:rPr>
          <w:lang w:val="en-AU"/>
        </w:rPr>
        <w:t>Possible Causes:</w:t>
      </w:r>
    </w:p>
    <w:p w14:paraId="570F031D" w14:textId="77777777" w:rsidR="005F208C" w:rsidRPr="005F208C" w:rsidRDefault="005F208C" w:rsidP="005F208C">
      <w:pPr>
        <w:numPr>
          <w:ilvl w:val="1"/>
          <w:numId w:val="405"/>
        </w:numPr>
        <w:rPr>
          <w:lang w:val="en-AU"/>
        </w:rPr>
      </w:pPr>
      <w:r w:rsidRPr="005F208C">
        <w:rPr>
          <w:lang w:val="en-AU"/>
        </w:rPr>
        <w:t>Over-reliance on Popularity: The model might be recommending popular but less relevant items to users. Collaborative filtering often suffers from a bias toward popular items, which could cause relevant but less popular movies to be overlooked.</w:t>
      </w:r>
    </w:p>
    <w:p w14:paraId="75F744CD" w14:textId="77777777" w:rsidR="005F208C" w:rsidRPr="005F208C" w:rsidRDefault="005F208C" w:rsidP="005F208C">
      <w:pPr>
        <w:numPr>
          <w:ilvl w:val="1"/>
          <w:numId w:val="405"/>
        </w:numPr>
        <w:rPr>
          <w:lang w:val="en-AU"/>
        </w:rPr>
      </w:pPr>
      <w:r w:rsidRPr="005F208C">
        <w:rPr>
          <w:lang w:val="en-AU"/>
        </w:rPr>
        <w:t>Lack of diversity: The top 5 recommendations may not be diverse enough, with the model recommending similar types of movies rather than offering a broader range of options the user might like.</w:t>
      </w:r>
    </w:p>
    <w:p w14:paraId="2A176170" w14:textId="59E2180A" w:rsidR="005F208C" w:rsidRPr="00C612F7" w:rsidRDefault="005F208C" w:rsidP="0031160B">
      <w:pPr>
        <w:pStyle w:val="ListParagraph"/>
        <w:numPr>
          <w:ilvl w:val="0"/>
          <w:numId w:val="407"/>
        </w:numPr>
        <w:rPr>
          <w:b/>
          <w:bCs/>
          <w:lang w:val="en-AU"/>
        </w:rPr>
      </w:pPr>
      <w:r w:rsidRPr="00C612F7">
        <w:rPr>
          <w:b/>
          <w:bCs/>
          <w:lang w:val="en-AU"/>
        </w:rPr>
        <w:t>Analyze NDCG@K (ranking quality):</w:t>
      </w:r>
    </w:p>
    <w:p w14:paraId="5E01CDFE" w14:textId="77777777" w:rsidR="005F208C" w:rsidRPr="005F208C" w:rsidRDefault="005F208C" w:rsidP="005F208C">
      <w:pPr>
        <w:numPr>
          <w:ilvl w:val="0"/>
          <w:numId w:val="406"/>
        </w:numPr>
        <w:rPr>
          <w:lang w:val="en-AU"/>
        </w:rPr>
      </w:pPr>
      <w:r w:rsidRPr="005F208C">
        <w:rPr>
          <w:lang w:val="en-AU"/>
        </w:rPr>
        <w:t>Observation: NDCG@K is the same at 57.67%, meaning relevant items are not always ranked at the top, indicating poor ranking quality.</w:t>
      </w:r>
    </w:p>
    <w:p w14:paraId="06486DFB" w14:textId="77777777" w:rsidR="005F208C" w:rsidRPr="005F208C" w:rsidRDefault="005F208C" w:rsidP="005F208C">
      <w:pPr>
        <w:numPr>
          <w:ilvl w:val="0"/>
          <w:numId w:val="406"/>
        </w:numPr>
        <w:rPr>
          <w:lang w:val="en-AU"/>
        </w:rPr>
      </w:pPr>
      <w:r w:rsidRPr="005F208C">
        <w:rPr>
          <w:lang w:val="en-AU"/>
        </w:rPr>
        <w:t>Possible Causes:</w:t>
      </w:r>
    </w:p>
    <w:p w14:paraId="23AFEE75" w14:textId="77777777" w:rsidR="005F208C" w:rsidRPr="005F208C" w:rsidRDefault="005F208C" w:rsidP="005F208C">
      <w:pPr>
        <w:numPr>
          <w:ilvl w:val="1"/>
          <w:numId w:val="406"/>
        </w:numPr>
        <w:rPr>
          <w:lang w:val="en-AU"/>
        </w:rPr>
      </w:pPr>
      <w:r w:rsidRPr="005F208C">
        <w:rPr>
          <w:lang w:val="en-AU"/>
        </w:rPr>
        <w:t>Weak User-Specific Patterns: NDCG measures how well the model ranks the relevant items. A poor score suggests that the model isn't ranking the most relevant items high enough. This could be due to the model not capturing strong user-specific patterns, leading to a less optimal ordering of recommendations.</w:t>
      </w:r>
    </w:p>
    <w:p w14:paraId="22CE10BB" w14:textId="77777777" w:rsidR="00E01581" w:rsidRDefault="00E01581" w:rsidP="00FC11CE">
      <w:pPr>
        <w:pStyle w:val="Title"/>
        <w:rPr>
          <w:b/>
          <w:bCs/>
          <w:u w:val="single"/>
        </w:rPr>
      </w:pPr>
    </w:p>
    <w:p w14:paraId="4EFA3FFD" w14:textId="4FEA748A" w:rsidR="00B71F14" w:rsidRDefault="00FC11CE" w:rsidP="00FC11CE">
      <w:pPr>
        <w:pStyle w:val="Title"/>
        <w:rPr>
          <w:b/>
          <w:bCs/>
          <w:u w:val="single"/>
        </w:rPr>
      </w:pPr>
      <w:r w:rsidRPr="00FC11CE">
        <w:rPr>
          <w:b/>
          <w:bCs/>
          <w:u w:val="single"/>
        </w:rPr>
        <w:t>Potential Improvements</w:t>
      </w:r>
    </w:p>
    <w:p w14:paraId="390FA087" w14:textId="0318CD82" w:rsidR="000A53E1" w:rsidRPr="00E00B72" w:rsidRDefault="00E00B72" w:rsidP="000A53E1">
      <w:pPr>
        <w:rPr>
          <w:b/>
          <w:bCs/>
        </w:rPr>
      </w:pPr>
      <w:r w:rsidRPr="00E00B72">
        <w:rPr>
          <w:b/>
          <w:bCs/>
        </w:rPr>
        <w:t>Addressing Zip-code’s Impact on Hybrid Model Performance</w:t>
      </w:r>
      <w:r w:rsidRPr="004F2425">
        <w:t>:</w:t>
      </w:r>
      <w:r w:rsidR="00DF658F" w:rsidRPr="004F2425">
        <w:t xml:space="preserve">        </w:t>
      </w:r>
      <w:r w:rsidR="00DF658F">
        <w:rPr>
          <w:b/>
          <w:bCs/>
        </w:rPr>
        <w:t xml:space="preserve">                           </w:t>
      </w:r>
      <w:r w:rsidR="000A53E1">
        <w:t xml:space="preserve">While the Hybrid model incorporated both collaborative and content-based filtering </w:t>
      </w:r>
      <w:r w:rsidR="000A53E1">
        <w:lastRenderedPageBreak/>
        <w:t xml:space="preserve">techniques, which </w:t>
      </w:r>
      <w:proofErr w:type="gramStart"/>
      <w:r w:rsidR="00FC0911">
        <w:t>was</w:t>
      </w:r>
      <w:proofErr w:type="gramEnd"/>
      <w:r w:rsidR="00FC0911">
        <w:t xml:space="preserve"> </w:t>
      </w:r>
      <w:r w:rsidR="000A53E1">
        <w:t>expected to make it the best-performing model, its results fell short of expectations. One key factor that may have hindered its performance is the inclusion of the Zip-code feature. As a high cardinality and sparse feature, Zip-code likely added noise to the model rather than providing valuable insight. Unlike other content-based features such as genre or occupation, which have more direct relevance to user preferences, Zip-code might not have captured meaningful patterns for movie recommendations.</w:t>
      </w:r>
    </w:p>
    <w:p w14:paraId="45DE5A37" w14:textId="13480E08" w:rsidR="00FC11CE" w:rsidRDefault="000A53E1" w:rsidP="000A53E1">
      <w:r>
        <w:t>In future iterations, dropping Zip-code from the dataset could lead to better results, particularly in improving the Hybrid model’s ability to generalize. By reducing the noise and complexity introduced by this feature, the model may be able to focus on more important signals, potentially elevating its performance to the level originally anticipated from its hybrid approach.</w:t>
      </w:r>
    </w:p>
    <w:p w14:paraId="3BDA1B1A" w14:textId="62877778" w:rsidR="008F4CCB" w:rsidRDefault="00AB6A4A" w:rsidP="00211D44">
      <w:pPr>
        <w:rPr>
          <w:lang w:val="en-AU"/>
        </w:rPr>
      </w:pPr>
      <w:r w:rsidRPr="00211D44">
        <w:rPr>
          <w:b/>
          <w:bCs/>
          <w:lang w:val="en-AU"/>
        </w:rPr>
        <w:t>Exploring different thresholds for relevance in the ranking metrics</w:t>
      </w:r>
      <w:r w:rsidRPr="004F2425">
        <w:rPr>
          <w:lang w:val="en-AU"/>
        </w:rPr>
        <w:t>:</w:t>
      </w:r>
      <w:r w:rsidR="00211D44" w:rsidRPr="004F2425">
        <w:rPr>
          <w:lang w:val="en-AU"/>
        </w:rPr>
        <w:t xml:space="preserve">         </w:t>
      </w:r>
      <w:r w:rsidR="00211D44">
        <w:rPr>
          <w:lang w:val="en-AU"/>
        </w:rPr>
        <w:t xml:space="preserve">                       </w:t>
      </w:r>
      <w:r w:rsidRPr="00AB6A4A">
        <w:rPr>
          <w:lang w:val="en-AU"/>
        </w:rPr>
        <w:t xml:space="preserve">Adjusting the threshold for relevance when calculating ranking metrics like </w:t>
      </w:r>
      <w:proofErr w:type="spellStart"/>
      <w:r w:rsidRPr="00AB6A4A">
        <w:rPr>
          <w:lang w:val="en-AU"/>
        </w:rPr>
        <w:t>Precision@K</w:t>
      </w:r>
      <w:proofErr w:type="spellEnd"/>
      <w:r w:rsidRPr="00AB6A4A">
        <w:rPr>
          <w:lang w:val="en-AU"/>
        </w:rPr>
        <w:t xml:space="preserve">, </w:t>
      </w:r>
      <w:proofErr w:type="spellStart"/>
      <w:r w:rsidRPr="00AB6A4A">
        <w:rPr>
          <w:lang w:val="en-AU"/>
        </w:rPr>
        <w:t>Recall@K</w:t>
      </w:r>
      <w:proofErr w:type="spellEnd"/>
      <w:r w:rsidRPr="00AB6A4A">
        <w:rPr>
          <w:lang w:val="en-AU"/>
        </w:rPr>
        <w:t xml:space="preserve">, and NDCG@K might yield different results in terms of ranking performance. For example, in the current setup, a movie is considered relevant if its rating is above 4 (on a 1-5 scale), but experimenting with different thresholds (e.g., 3.5 or 4.5) could change the way relevance is calculated. A lower threshold might capture a broader set of relevant items, improving recall, while a higher threshold might make the model more selective, improving precision. These experiments could help the model better match </w:t>
      </w:r>
      <w:r w:rsidR="00273257" w:rsidRPr="00AB6A4A">
        <w:rPr>
          <w:lang w:val="en-AU"/>
        </w:rPr>
        <w:t>users’</w:t>
      </w:r>
      <w:r w:rsidR="00743B2B">
        <w:rPr>
          <w:lang w:val="en-AU"/>
        </w:rPr>
        <w:t xml:space="preserve"> </w:t>
      </w:r>
      <w:r w:rsidRPr="00AB6A4A">
        <w:rPr>
          <w:lang w:val="en-AU"/>
        </w:rPr>
        <w:t>definitions of "relevant" content, thereby enhancing its overall ranking quality.</w:t>
      </w:r>
    </w:p>
    <w:p w14:paraId="1067C3A0" w14:textId="1959EF99" w:rsidR="0028688E" w:rsidRDefault="00690572" w:rsidP="00211D44">
      <w:pPr>
        <w:rPr>
          <w:lang w:val="en-AU"/>
        </w:rPr>
      </w:pPr>
      <w:r w:rsidRPr="006D5C56">
        <w:rPr>
          <w:b/>
          <w:bCs/>
          <w:lang w:val="en-AU"/>
        </w:rPr>
        <w:t>Explore Advanced Hyperparameter Tuning Techniques</w:t>
      </w:r>
      <w:r w:rsidR="006D5C56">
        <w:rPr>
          <w:b/>
          <w:bCs/>
          <w:lang w:val="en-AU"/>
        </w:rPr>
        <w:t>:</w:t>
      </w:r>
      <w:r w:rsidR="006D5C56">
        <w:rPr>
          <w:lang w:val="en-AU"/>
        </w:rPr>
        <w:t xml:space="preserve">                                                   </w:t>
      </w:r>
      <w:r w:rsidRPr="00690572">
        <w:rPr>
          <w:lang w:val="en-AU"/>
        </w:rPr>
        <w:t xml:space="preserve">While Random Search was effective in our hyperparameter tuning process, allowing us to explore a broad range of parameters efficiently, there are opportunities to push model performance further. Grid Search, for instance, would allow us to systematically evaluate all possible combinations of hyperparameters, potentially leading to more </w:t>
      </w:r>
      <w:r w:rsidR="009A7A13" w:rsidRPr="00690572">
        <w:rPr>
          <w:lang w:val="en-AU"/>
        </w:rPr>
        <w:t>finely tuned</w:t>
      </w:r>
      <w:r w:rsidRPr="00690572">
        <w:rPr>
          <w:lang w:val="en-AU"/>
        </w:rPr>
        <w:t xml:space="preserve"> models and improved metrics across the board. By expanding our hyperparameter search strategy in future iterations, we may discover optimal configurations that further enhance both rating accuracy and ranking quality.</w:t>
      </w:r>
    </w:p>
    <w:p w14:paraId="5DB4DCC4" w14:textId="2329197F" w:rsidR="002C106E" w:rsidRPr="00DE6CE4" w:rsidRDefault="00DE6CE4" w:rsidP="00DE6CE4">
      <w:pPr>
        <w:pStyle w:val="Heading1"/>
        <w:rPr>
          <w:u w:val="single"/>
          <w:lang w:val="en-AU"/>
        </w:rPr>
      </w:pPr>
      <w:bookmarkStart w:id="10" w:name="_Toc180358323"/>
      <w:r w:rsidRPr="00DE6CE4">
        <w:rPr>
          <w:u w:val="single"/>
          <w:lang w:val="en-AU"/>
        </w:rPr>
        <w:t>Conclusion &amp; Future Work</w:t>
      </w:r>
      <w:bookmarkEnd w:id="10"/>
    </w:p>
    <w:p w14:paraId="267507CE" w14:textId="7D736797" w:rsidR="00827CDF" w:rsidRDefault="00827CDF" w:rsidP="00827CDF">
      <w:r>
        <w:t>Vigorous testing and experimentation were conducted to identify the best movie recommendation system using the MovieLens 1M dataset. Through our comprehensive process, which included building, training, and evaluating three different models</w:t>
      </w:r>
      <w:r w:rsidR="0029655E">
        <w:t xml:space="preserve">: </w:t>
      </w:r>
      <w:r>
        <w:t>Neural Collaborative Filtering (NCF), Matrix Factorization, and a Hybrid model combining collaborative and content-based filtering</w:t>
      </w:r>
      <w:r w:rsidR="00532EFD">
        <w:t xml:space="preserve">; </w:t>
      </w:r>
      <w:r>
        <w:t>we were able to assess their performance in terms of both rating and ranking metrics.</w:t>
      </w:r>
    </w:p>
    <w:p w14:paraId="42EB54A1" w14:textId="77777777" w:rsidR="00827CDF" w:rsidRDefault="00827CDF" w:rsidP="00827CDF">
      <w:r>
        <w:t xml:space="preserve">Among all models, the Tuned NCF model emerged as the best performer, particularly excelling in predictive accuracy (with the lowest Mean Absolute Error (MAE)), making it </w:t>
      </w:r>
      <w:r>
        <w:lastRenderedPageBreak/>
        <w:t>the most reliable model for predicting user ratings on movies. While the Matrix Factorization and Hybrid models also performed well, they did not surpass the NCF model in this critical aspect.</w:t>
      </w:r>
    </w:p>
    <w:p w14:paraId="12CEA352" w14:textId="0F26B9DB" w:rsidR="00BB58CC" w:rsidRDefault="00827CDF" w:rsidP="00827CDF">
      <w:r>
        <w:t xml:space="preserve">The evaluation process highlighted key areas for improvement, especially regarding ranking metrics. Despite the strong performance in rating metrics, all models struggled with </w:t>
      </w:r>
      <w:proofErr w:type="spellStart"/>
      <w:r>
        <w:t>Precision@K</w:t>
      </w:r>
      <w:proofErr w:type="spellEnd"/>
      <w:r>
        <w:t xml:space="preserve">, achieving only an 11.53% accuracy rate in </w:t>
      </w:r>
      <w:r w:rsidR="001F42E8">
        <w:t>top</w:t>
      </w:r>
      <w:r w:rsidR="008922CB">
        <w:t xml:space="preserve"> 5</w:t>
      </w:r>
      <w:r>
        <w:t xml:space="preserve"> </w:t>
      </w:r>
      <w:r w:rsidR="00961BE2">
        <w:t xml:space="preserve">movie </w:t>
      </w:r>
      <w:r>
        <w:t>recommendations. This highlights a clear opportunity for enhancing the recommendation relevance and ranking quality in future iterations.</w:t>
      </w:r>
    </w:p>
    <w:p w14:paraId="67456B6F" w14:textId="6CA7DC7A" w:rsidR="0088736D" w:rsidRDefault="0088736D" w:rsidP="0088736D">
      <w:pPr>
        <w:pStyle w:val="Title"/>
        <w:rPr>
          <w:b/>
          <w:bCs/>
          <w:u w:val="single"/>
        </w:rPr>
      </w:pPr>
      <w:r w:rsidRPr="0088736D">
        <w:rPr>
          <w:b/>
          <w:bCs/>
          <w:u w:val="single"/>
        </w:rPr>
        <w:t>Future Work</w:t>
      </w:r>
    </w:p>
    <w:p w14:paraId="7AC7B176" w14:textId="0B327EFE" w:rsidR="0088736D" w:rsidRDefault="00B35848" w:rsidP="00B35848">
      <w:r w:rsidRPr="00B35848">
        <w:t xml:space="preserve">Looking ahead, </w:t>
      </w:r>
      <w:r w:rsidR="008D0822" w:rsidRPr="008D0822">
        <w:t>there are several potential improvements that could further enhance the overall performance of our movie recommendation system models</w:t>
      </w:r>
      <w:r w:rsidRPr="00B35848">
        <w:t>:</w:t>
      </w:r>
    </w:p>
    <w:p w14:paraId="0FABE00F" w14:textId="4F2DD834" w:rsidR="00A844A9" w:rsidRDefault="00135E57" w:rsidP="002906E4">
      <w:pPr>
        <w:pStyle w:val="ListParagraph"/>
        <w:numPr>
          <w:ilvl w:val="0"/>
          <w:numId w:val="409"/>
        </w:numPr>
      </w:pPr>
      <w:r w:rsidRPr="00A844A9">
        <w:rPr>
          <w:b/>
          <w:bCs/>
        </w:rPr>
        <w:t>Refining Feature Selection in the Hybrid Model</w:t>
      </w:r>
      <w:r>
        <w:t>: In the Hybrid model, removing high cardinality and sparse features such as Zip-code could lead to better generalization and predictive performance. By focusing on more relevant content-based features, the model could better capture user preferences and improve its recommendation accuracy.</w:t>
      </w:r>
    </w:p>
    <w:p w14:paraId="093029CA" w14:textId="77777777" w:rsidR="002906E4" w:rsidRDefault="002906E4" w:rsidP="002906E4">
      <w:pPr>
        <w:pStyle w:val="ListParagraph"/>
      </w:pPr>
    </w:p>
    <w:p w14:paraId="0D9DC938" w14:textId="25DA4117" w:rsidR="00A844A9" w:rsidRDefault="00135E57" w:rsidP="002906E4">
      <w:pPr>
        <w:pStyle w:val="ListParagraph"/>
        <w:numPr>
          <w:ilvl w:val="0"/>
          <w:numId w:val="409"/>
        </w:numPr>
      </w:pPr>
      <w:r w:rsidRPr="00A844A9">
        <w:rPr>
          <w:b/>
          <w:bCs/>
        </w:rPr>
        <w:t>Exploring Different Relevance Thresholds:</w:t>
      </w:r>
      <w:r>
        <w:t xml:space="preserve"> Future iterations could explore different relevance thresholds for ranking metrics, adjusting the cutoff values for what constitutes a "relevant" recommendation. This could yield insights into how the models prioritize recommendations and lead to improved ranking accuracy.</w:t>
      </w:r>
    </w:p>
    <w:p w14:paraId="1E71E5EA" w14:textId="77777777" w:rsidR="002906E4" w:rsidRDefault="002906E4" w:rsidP="002906E4">
      <w:pPr>
        <w:pStyle w:val="ListParagraph"/>
      </w:pPr>
    </w:p>
    <w:p w14:paraId="389A9C7B" w14:textId="77777777" w:rsidR="002906E4" w:rsidRDefault="002906E4" w:rsidP="002906E4">
      <w:pPr>
        <w:pStyle w:val="ListParagraph"/>
      </w:pPr>
    </w:p>
    <w:p w14:paraId="20582B54" w14:textId="0E15C716" w:rsidR="00135E57" w:rsidRDefault="00135E57" w:rsidP="002D126A">
      <w:pPr>
        <w:pStyle w:val="ListParagraph"/>
        <w:numPr>
          <w:ilvl w:val="0"/>
          <w:numId w:val="409"/>
        </w:numPr>
      </w:pPr>
      <w:r w:rsidRPr="00A844A9">
        <w:rPr>
          <w:b/>
          <w:bCs/>
        </w:rPr>
        <w:t>Further Hyperparameter Tuning:</w:t>
      </w:r>
      <w:r>
        <w:t xml:space="preserve"> Although we performed hyperparameter tuning using Random Search, further exploration of different tuning strategies, such as </w:t>
      </w:r>
      <w:r w:rsidR="00EF6DB8">
        <w:t>Grid Search</w:t>
      </w:r>
      <w:r>
        <w:t xml:space="preserve">, could lead to even better performance across all metrics, particularly in improving </w:t>
      </w:r>
      <w:proofErr w:type="spellStart"/>
      <w:r>
        <w:t>Precision@K</w:t>
      </w:r>
      <w:proofErr w:type="spellEnd"/>
      <w:r>
        <w:t xml:space="preserve"> and overall ranking quality.</w:t>
      </w:r>
    </w:p>
    <w:p w14:paraId="46C4FCBB" w14:textId="0F6F1A6A" w:rsidR="00C774B8" w:rsidRPr="00A47FD2" w:rsidRDefault="00C774B8" w:rsidP="00A52FF9">
      <w:r w:rsidRPr="00A47FD2">
        <w:t>In summary, the project successfully developed a robust deep learning-based recommendation system, with the Tuned NCF model proving to be the best movie recommendation model based on predictive metrics. However, further improvements in ranking quality and feature selection would significantly enhance the system’s ability to deliver highly relevant and personalized movie recommendations.</w:t>
      </w:r>
    </w:p>
    <w:sectPr w:rsidR="00C774B8" w:rsidRPr="00A47FD2">
      <w:headerReference w:type="default" r:id="rId49"/>
      <w:footerReference w:type="default" r:id="rId5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D08AA" w14:textId="77777777" w:rsidR="006257F8" w:rsidRDefault="006257F8" w:rsidP="00C6554A">
      <w:pPr>
        <w:spacing w:before="0" w:after="0" w:line="240" w:lineRule="auto"/>
      </w:pPr>
      <w:r>
        <w:separator/>
      </w:r>
    </w:p>
  </w:endnote>
  <w:endnote w:type="continuationSeparator" w:id="0">
    <w:p w14:paraId="32335372" w14:textId="77777777" w:rsidR="006257F8" w:rsidRDefault="006257F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18D2C" w14:textId="7967BC12" w:rsidR="002B7DC3" w:rsidRDefault="00ED7C44">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967AC7" w14:textId="77777777" w:rsidR="006257F8" w:rsidRDefault="006257F8" w:rsidP="00C6554A">
      <w:pPr>
        <w:spacing w:before="0" w:after="0" w:line="240" w:lineRule="auto"/>
      </w:pPr>
      <w:r>
        <w:separator/>
      </w:r>
    </w:p>
  </w:footnote>
  <w:footnote w:type="continuationSeparator" w:id="0">
    <w:p w14:paraId="4B3EBEF8" w14:textId="77777777" w:rsidR="006257F8" w:rsidRDefault="006257F8"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2242239"/>
      <w:docPartObj>
        <w:docPartGallery w:val="Page Numbers (Top of Page)"/>
        <w:docPartUnique/>
      </w:docPartObj>
    </w:sdtPr>
    <w:sdtEndPr>
      <w:rPr>
        <w:noProof/>
        <w:sz w:val="24"/>
        <w:szCs w:val="24"/>
      </w:rPr>
    </w:sdtEndPr>
    <w:sdtContent>
      <w:p w14:paraId="6AEA3890" w14:textId="47165CAB" w:rsidR="00105230" w:rsidRPr="0089027D" w:rsidRDefault="00105230">
        <w:pPr>
          <w:pStyle w:val="Header"/>
          <w:jc w:val="right"/>
          <w:rPr>
            <w:sz w:val="24"/>
            <w:szCs w:val="24"/>
          </w:rPr>
        </w:pPr>
        <w:r w:rsidRPr="0089027D">
          <w:rPr>
            <w:sz w:val="24"/>
            <w:szCs w:val="24"/>
          </w:rPr>
          <w:fldChar w:fldCharType="begin"/>
        </w:r>
        <w:r w:rsidRPr="0089027D">
          <w:rPr>
            <w:sz w:val="24"/>
            <w:szCs w:val="24"/>
          </w:rPr>
          <w:instrText xml:space="preserve"> PAGE   \* MERGEFORMAT </w:instrText>
        </w:r>
        <w:r w:rsidRPr="0089027D">
          <w:rPr>
            <w:sz w:val="24"/>
            <w:szCs w:val="24"/>
          </w:rPr>
          <w:fldChar w:fldCharType="separate"/>
        </w:r>
        <w:r w:rsidRPr="0089027D">
          <w:rPr>
            <w:noProof/>
            <w:sz w:val="24"/>
            <w:szCs w:val="24"/>
          </w:rPr>
          <w:t>2</w:t>
        </w:r>
        <w:r w:rsidRPr="0089027D">
          <w:rPr>
            <w:noProof/>
            <w:sz w:val="24"/>
            <w:szCs w:val="24"/>
          </w:rPr>
          <w:fldChar w:fldCharType="end"/>
        </w:r>
      </w:p>
    </w:sdtContent>
  </w:sdt>
  <w:p w14:paraId="19BBDAB0" w14:textId="77777777" w:rsidR="00105230" w:rsidRDefault="001052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624E4A"/>
    <w:multiLevelType w:val="hybridMultilevel"/>
    <w:tmpl w:val="773473A6"/>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140218C"/>
    <w:multiLevelType w:val="hybridMultilevel"/>
    <w:tmpl w:val="6A5CDD5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1442A41"/>
    <w:multiLevelType w:val="multilevel"/>
    <w:tmpl w:val="96FC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7B5C08"/>
    <w:multiLevelType w:val="hybridMultilevel"/>
    <w:tmpl w:val="EFB23362"/>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02C0339B"/>
    <w:multiLevelType w:val="hybridMultilevel"/>
    <w:tmpl w:val="0838C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2C573F4"/>
    <w:multiLevelType w:val="hybridMultilevel"/>
    <w:tmpl w:val="6F7453B6"/>
    <w:lvl w:ilvl="0" w:tplc="0C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03394B85"/>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AE5E99"/>
    <w:multiLevelType w:val="multilevel"/>
    <w:tmpl w:val="DFE01D7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041C4914"/>
    <w:multiLevelType w:val="hybridMultilevel"/>
    <w:tmpl w:val="390E6012"/>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044B58BD"/>
    <w:multiLevelType w:val="multilevel"/>
    <w:tmpl w:val="8CCE3E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54320C"/>
    <w:multiLevelType w:val="hybridMultilevel"/>
    <w:tmpl w:val="688E87F8"/>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05607298"/>
    <w:multiLevelType w:val="hybridMultilevel"/>
    <w:tmpl w:val="C7C0C2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05F5411E"/>
    <w:multiLevelType w:val="hybridMultilevel"/>
    <w:tmpl w:val="D0BA2C4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06146932"/>
    <w:multiLevelType w:val="hybridMultilevel"/>
    <w:tmpl w:val="D93428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06220825"/>
    <w:multiLevelType w:val="multilevel"/>
    <w:tmpl w:val="C624E856"/>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06F16A0A"/>
    <w:multiLevelType w:val="hybridMultilevel"/>
    <w:tmpl w:val="ACFA6CE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15:restartNumberingAfterBreak="0">
    <w:nsid w:val="07212B01"/>
    <w:multiLevelType w:val="hybridMultilevel"/>
    <w:tmpl w:val="149055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073F2456"/>
    <w:multiLevelType w:val="hybridMultilevel"/>
    <w:tmpl w:val="748E0D16"/>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08677ECE"/>
    <w:multiLevelType w:val="multilevel"/>
    <w:tmpl w:val="E3E4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89579D7"/>
    <w:multiLevelType w:val="hybridMultilevel"/>
    <w:tmpl w:val="EDBE1EC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091479CF"/>
    <w:multiLevelType w:val="multilevel"/>
    <w:tmpl w:val="8C12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3D15C9"/>
    <w:multiLevelType w:val="multilevel"/>
    <w:tmpl w:val="C65C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9D55D00"/>
    <w:multiLevelType w:val="hybridMultilevel"/>
    <w:tmpl w:val="498CD67A"/>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0BCF23C3"/>
    <w:multiLevelType w:val="hybridMultilevel"/>
    <w:tmpl w:val="33DA9B1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0C1F433F"/>
    <w:multiLevelType w:val="hybridMultilevel"/>
    <w:tmpl w:val="674653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0CD16E05"/>
    <w:multiLevelType w:val="multilevel"/>
    <w:tmpl w:val="082CC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0D594DD2"/>
    <w:multiLevelType w:val="multilevel"/>
    <w:tmpl w:val="8A8A3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D6E6C06"/>
    <w:multiLevelType w:val="hybridMultilevel"/>
    <w:tmpl w:val="62FA75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0D800699"/>
    <w:multiLevelType w:val="hybridMultilevel"/>
    <w:tmpl w:val="867839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0DC62405"/>
    <w:multiLevelType w:val="hybridMultilevel"/>
    <w:tmpl w:val="2EBA0F6A"/>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2" w15:restartNumberingAfterBreak="0">
    <w:nsid w:val="0E1C0BAD"/>
    <w:multiLevelType w:val="hybridMultilevel"/>
    <w:tmpl w:val="5EA663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3" w15:restartNumberingAfterBreak="0">
    <w:nsid w:val="0E2979B4"/>
    <w:multiLevelType w:val="multilevel"/>
    <w:tmpl w:val="82EA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2B06F8"/>
    <w:multiLevelType w:val="hybridMultilevel"/>
    <w:tmpl w:val="ED44F672"/>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5" w15:restartNumberingAfterBreak="0">
    <w:nsid w:val="0F2E7839"/>
    <w:multiLevelType w:val="multilevel"/>
    <w:tmpl w:val="D9CA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555B4F"/>
    <w:multiLevelType w:val="hybridMultilevel"/>
    <w:tmpl w:val="7624D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0FCF31B3"/>
    <w:multiLevelType w:val="hybridMultilevel"/>
    <w:tmpl w:val="6A165D22"/>
    <w:lvl w:ilvl="0" w:tplc="0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10831260"/>
    <w:multiLevelType w:val="hybridMultilevel"/>
    <w:tmpl w:val="631A4A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111D310D"/>
    <w:multiLevelType w:val="hybridMultilevel"/>
    <w:tmpl w:val="C456948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113F63CA"/>
    <w:multiLevelType w:val="multilevel"/>
    <w:tmpl w:val="29527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1593593"/>
    <w:multiLevelType w:val="multilevel"/>
    <w:tmpl w:val="221CE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15F236F"/>
    <w:multiLevelType w:val="hybridMultilevel"/>
    <w:tmpl w:val="139E02B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12BA1F59"/>
    <w:multiLevelType w:val="multilevel"/>
    <w:tmpl w:val="85A4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3636A52"/>
    <w:multiLevelType w:val="hybridMultilevel"/>
    <w:tmpl w:val="30A2F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14356F8C"/>
    <w:multiLevelType w:val="hybridMultilevel"/>
    <w:tmpl w:val="C2C6A1AC"/>
    <w:lvl w:ilvl="0" w:tplc="0C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145B2314"/>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647B6E"/>
    <w:multiLevelType w:val="hybridMultilevel"/>
    <w:tmpl w:val="CB3C56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14757339"/>
    <w:multiLevelType w:val="hybridMultilevel"/>
    <w:tmpl w:val="751C41A0"/>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149418A2"/>
    <w:multiLevelType w:val="hybridMultilevel"/>
    <w:tmpl w:val="713C64F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14DA2D85"/>
    <w:multiLevelType w:val="hybridMultilevel"/>
    <w:tmpl w:val="31003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151B68CB"/>
    <w:multiLevelType w:val="hybridMultilevel"/>
    <w:tmpl w:val="E64206F4"/>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2" w15:restartNumberingAfterBreak="0">
    <w:nsid w:val="168B00C5"/>
    <w:multiLevelType w:val="hybridMultilevel"/>
    <w:tmpl w:val="54A47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16933E41"/>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1A70DD"/>
    <w:multiLevelType w:val="hybridMultilevel"/>
    <w:tmpl w:val="CEBCB5E0"/>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171B0B72"/>
    <w:multiLevelType w:val="hybridMultilevel"/>
    <w:tmpl w:val="F6F24C40"/>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173E58E6"/>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740181F"/>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78801CC"/>
    <w:multiLevelType w:val="multilevel"/>
    <w:tmpl w:val="3F204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7E01207"/>
    <w:multiLevelType w:val="multilevel"/>
    <w:tmpl w:val="95625A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8181903"/>
    <w:multiLevelType w:val="hybridMultilevel"/>
    <w:tmpl w:val="913E932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18291216"/>
    <w:multiLevelType w:val="hybridMultilevel"/>
    <w:tmpl w:val="2BDAD4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15:restartNumberingAfterBreak="0">
    <w:nsid w:val="18B91BC8"/>
    <w:multiLevelType w:val="hybridMultilevel"/>
    <w:tmpl w:val="FDC4FA2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19D82CE5"/>
    <w:multiLevelType w:val="hybridMultilevel"/>
    <w:tmpl w:val="EF12387E"/>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1A0A1C4D"/>
    <w:multiLevelType w:val="hybridMultilevel"/>
    <w:tmpl w:val="F864D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1AE46100"/>
    <w:multiLevelType w:val="hybridMultilevel"/>
    <w:tmpl w:val="22D466B4"/>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6" w15:restartNumberingAfterBreak="0">
    <w:nsid w:val="1C6A329B"/>
    <w:multiLevelType w:val="hybridMultilevel"/>
    <w:tmpl w:val="72BAB37A"/>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1C6E6D5B"/>
    <w:multiLevelType w:val="hybridMultilevel"/>
    <w:tmpl w:val="7B887B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1C9D67CC"/>
    <w:multiLevelType w:val="hybridMultilevel"/>
    <w:tmpl w:val="81AE6242"/>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9" w15:restartNumberingAfterBreak="0">
    <w:nsid w:val="1CD131DD"/>
    <w:multiLevelType w:val="hybridMultilevel"/>
    <w:tmpl w:val="4DB0AFB0"/>
    <w:lvl w:ilvl="0" w:tplc="FFFFFFFF">
      <w:start w:val="1"/>
      <w:numFmt w:val="bullet"/>
      <w:lvlText w:val="o"/>
      <w:lvlJc w:val="left"/>
      <w:pPr>
        <w:ind w:left="720" w:hanging="360"/>
      </w:pPr>
      <w:rPr>
        <w:rFonts w:ascii="Courier New" w:hAnsi="Courier New" w:cs="Courier New" w:hint="default"/>
      </w:rPr>
    </w:lvl>
    <w:lvl w:ilvl="1" w:tplc="0C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1CDC6A27"/>
    <w:multiLevelType w:val="hybridMultilevel"/>
    <w:tmpl w:val="6D8614A2"/>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1" w15:restartNumberingAfterBreak="0">
    <w:nsid w:val="1D155526"/>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DD768E0"/>
    <w:multiLevelType w:val="hybridMultilevel"/>
    <w:tmpl w:val="BB788EB0"/>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3" w15:restartNumberingAfterBreak="0">
    <w:nsid w:val="1DF5641B"/>
    <w:multiLevelType w:val="hybridMultilevel"/>
    <w:tmpl w:val="E8D279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1DFF0941"/>
    <w:multiLevelType w:val="hybridMultilevel"/>
    <w:tmpl w:val="655CE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1E500ED7"/>
    <w:multiLevelType w:val="hybridMultilevel"/>
    <w:tmpl w:val="34564FC8"/>
    <w:lvl w:ilvl="0" w:tplc="0C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1E747609"/>
    <w:multiLevelType w:val="hybridMultilevel"/>
    <w:tmpl w:val="1AB4E5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1F873561"/>
    <w:multiLevelType w:val="multilevel"/>
    <w:tmpl w:val="15E8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F8857AE"/>
    <w:multiLevelType w:val="hybridMultilevel"/>
    <w:tmpl w:val="E332B38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1FC033A3"/>
    <w:multiLevelType w:val="hybridMultilevel"/>
    <w:tmpl w:val="4FB2C7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0" w15:restartNumberingAfterBreak="0">
    <w:nsid w:val="1FCC0F5A"/>
    <w:multiLevelType w:val="hybridMultilevel"/>
    <w:tmpl w:val="4BF6AD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20C564BE"/>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0CC65EB"/>
    <w:multiLevelType w:val="hybridMultilevel"/>
    <w:tmpl w:val="7438F1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15:restartNumberingAfterBreak="0">
    <w:nsid w:val="20DC4EE9"/>
    <w:multiLevelType w:val="hybridMultilevel"/>
    <w:tmpl w:val="F4CCEBC6"/>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4" w15:restartNumberingAfterBreak="0">
    <w:nsid w:val="21711B4E"/>
    <w:multiLevelType w:val="hybridMultilevel"/>
    <w:tmpl w:val="CE4237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15:restartNumberingAfterBreak="0">
    <w:nsid w:val="21AE53B3"/>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241408A"/>
    <w:multiLevelType w:val="hybridMultilevel"/>
    <w:tmpl w:val="4BD0CD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15:restartNumberingAfterBreak="0">
    <w:nsid w:val="2272301C"/>
    <w:multiLevelType w:val="hybridMultilevel"/>
    <w:tmpl w:val="C236244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8" w15:restartNumberingAfterBreak="0">
    <w:nsid w:val="228C021E"/>
    <w:multiLevelType w:val="hybridMultilevel"/>
    <w:tmpl w:val="30FA538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9" w15:restartNumberingAfterBreak="0">
    <w:nsid w:val="229B4788"/>
    <w:multiLevelType w:val="multilevel"/>
    <w:tmpl w:val="BF3A9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29C0185"/>
    <w:multiLevelType w:val="hybridMultilevel"/>
    <w:tmpl w:val="DD9AFC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15:restartNumberingAfterBreak="0">
    <w:nsid w:val="22D03998"/>
    <w:multiLevelType w:val="multilevel"/>
    <w:tmpl w:val="7286D8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2D279BE"/>
    <w:multiLevelType w:val="multilevel"/>
    <w:tmpl w:val="32A2DB4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232D24C9"/>
    <w:multiLevelType w:val="multilevel"/>
    <w:tmpl w:val="B9B84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35B1AC4"/>
    <w:multiLevelType w:val="multilevel"/>
    <w:tmpl w:val="2AF2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42E42E3"/>
    <w:multiLevelType w:val="hybridMultilevel"/>
    <w:tmpl w:val="9BC4257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15:restartNumberingAfterBreak="0">
    <w:nsid w:val="2452206D"/>
    <w:multiLevelType w:val="hybridMultilevel"/>
    <w:tmpl w:val="B804EBA2"/>
    <w:lvl w:ilvl="0" w:tplc="0C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2457558C"/>
    <w:multiLevelType w:val="multilevel"/>
    <w:tmpl w:val="216EF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49E6A61"/>
    <w:multiLevelType w:val="hybridMultilevel"/>
    <w:tmpl w:val="9606E2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15:restartNumberingAfterBreak="0">
    <w:nsid w:val="24A4612D"/>
    <w:multiLevelType w:val="hybridMultilevel"/>
    <w:tmpl w:val="B2C49110"/>
    <w:lvl w:ilvl="0" w:tplc="0C090001">
      <w:start w:val="1"/>
      <w:numFmt w:val="bullet"/>
      <w:lvlText w:val=""/>
      <w:lvlJc w:val="left"/>
      <w:pPr>
        <w:ind w:left="2880" w:hanging="360"/>
      </w:pPr>
      <w:rPr>
        <w:rFonts w:ascii="Symbol" w:hAnsi="Symbol" w:hint="default"/>
      </w:rPr>
    </w:lvl>
    <w:lvl w:ilvl="1" w:tplc="0C090003" w:tentative="1">
      <w:start w:val="1"/>
      <w:numFmt w:val="bullet"/>
      <w:lvlText w:val="o"/>
      <w:lvlJc w:val="left"/>
      <w:pPr>
        <w:ind w:left="3600" w:hanging="360"/>
      </w:pPr>
      <w:rPr>
        <w:rFonts w:ascii="Courier New" w:hAnsi="Courier New" w:cs="Courier New" w:hint="default"/>
      </w:rPr>
    </w:lvl>
    <w:lvl w:ilvl="2" w:tplc="0C090005" w:tentative="1">
      <w:start w:val="1"/>
      <w:numFmt w:val="bullet"/>
      <w:lvlText w:val=""/>
      <w:lvlJc w:val="left"/>
      <w:pPr>
        <w:ind w:left="4320" w:hanging="360"/>
      </w:pPr>
      <w:rPr>
        <w:rFonts w:ascii="Wingdings" w:hAnsi="Wingdings" w:hint="default"/>
      </w:rPr>
    </w:lvl>
    <w:lvl w:ilvl="3" w:tplc="0C090001" w:tentative="1">
      <w:start w:val="1"/>
      <w:numFmt w:val="bullet"/>
      <w:lvlText w:val=""/>
      <w:lvlJc w:val="left"/>
      <w:pPr>
        <w:ind w:left="5040" w:hanging="360"/>
      </w:pPr>
      <w:rPr>
        <w:rFonts w:ascii="Symbol" w:hAnsi="Symbol" w:hint="default"/>
      </w:rPr>
    </w:lvl>
    <w:lvl w:ilvl="4" w:tplc="0C090003" w:tentative="1">
      <w:start w:val="1"/>
      <w:numFmt w:val="bullet"/>
      <w:lvlText w:val="o"/>
      <w:lvlJc w:val="left"/>
      <w:pPr>
        <w:ind w:left="5760" w:hanging="360"/>
      </w:pPr>
      <w:rPr>
        <w:rFonts w:ascii="Courier New" w:hAnsi="Courier New" w:cs="Courier New" w:hint="default"/>
      </w:rPr>
    </w:lvl>
    <w:lvl w:ilvl="5" w:tplc="0C090005" w:tentative="1">
      <w:start w:val="1"/>
      <w:numFmt w:val="bullet"/>
      <w:lvlText w:val=""/>
      <w:lvlJc w:val="left"/>
      <w:pPr>
        <w:ind w:left="6480" w:hanging="360"/>
      </w:pPr>
      <w:rPr>
        <w:rFonts w:ascii="Wingdings" w:hAnsi="Wingdings" w:hint="default"/>
      </w:rPr>
    </w:lvl>
    <w:lvl w:ilvl="6" w:tplc="0C090001" w:tentative="1">
      <w:start w:val="1"/>
      <w:numFmt w:val="bullet"/>
      <w:lvlText w:val=""/>
      <w:lvlJc w:val="left"/>
      <w:pPr>
        <w:ind w:left="7200" w:hanging="360"/>
      </w:pPr>
      <w:rPr>
        <w:rFonts w:ascii="Symbol" w:hAnsi="Symbol" w:hint="default"/>
      </w:rPr>
    </w:lvl>
    <w:lvl w:ilvl="7" w:tplc="0C090003" w:tentative="1">
      <w:start w:val="1"/>
      <w:numFmt w:val="bullet"/>
      <w:lvlText w:val="o"/>
      <w:lvlJc w:val="left"/>
      <w:pPr>
        <w:ind w:left="7920" w:hanging="360"/>
      </w:pPr>
      <w:rPr>
        <w:rFonts w:ascii="Courier New" w:hAnsi="Courier New" w:cs="Courier New" w:hint="default"/>
      </w:rPr>
    </w:lvl>
    <w:lvl w:ilvl="8" w:tplc="0C090005" w:tentative="1">
      <w:start w:val="1"/>
      <w:numFmt w:val="bullet"/>
      <w:lvlText w:val=""/>
      <w:lvlJc w:val="left"/>
      <w:pPr>
        <w:ind w:left="8640" w:hanging="360"/>
      </w:pPr>
      <w:rPr>
        <w:rFonts w:ascii="Wingdings" w:hAnsi="Wingdings" w:hint="default"/>
      </w:rPr>
    </w:lvl>
  </w:abstractNum>
  <w:abstractNum w:abstractNumId="110" w15:restartNumberingAfterBreak="0">
    <w:nsid w:val="24B90399"/>
    <w:multiLevelType w:val="hybridMultilevel"/>
    <w:tmpl w:val="7912040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15:restartNumberingAfterBreak="0">
    <w:nsid w:val="24ED58FF"/>
    <w:multiLevelType w:val="multilevel"/>
    <w:tmpl w:val="F24A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515606B"/>
    <w:multiLevelType w:val="hybridMultilevel"/>
    <w:tmpl w:val="5C1046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15:restartNumberingAfterBreak="0">
    <w:nsid w:val="25172B35"/>
    <w:multiLevelType w:val="hybridMultilevel"/>
    <w:tmpl w:val="9A4AB3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15:restartNumberingAfterBreak="0">
    <w:nsid w:val="256B3245"/>
    <w:multiLevelType w:val="multilevel"/>
    <w:tmpl w:val="93C42B1C"/>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5" w15:restartNumberingAfterBreak="0">
    <w:nsid w:val="2586380F"/>
    <w:multiLevelType w:val="hybridMultilevel"/>
    <w:tmpl w:val="D0D068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15:restartNumberingAfterBreak="0">
    <w:nsid w:val="258D41DF"/>
    <w:multiLevelType w:val="hybridMultilevel"/>
    <w:tmpl w:val="82E899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15:restartNumberingAfterBreak="0">
    <w:nsid w:val="266E0A63"/>
    <w:multiLevelType w:val="multilevel"/>
    <w:tmpl w:val="2E9E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67E7C73"/>
    <w:multiLevelType w:val="hybridMultilevel"/>
    <w:tmpl w:val="4886C90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9" w15:restartNumberingAfterBreak="0">
    <w:nsid w:val="275D5926"/>
    <w:multiLevelType w:val="hybridMultilevel"/>
    <w:tmpl w:val="9CB20272"/>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27A93C99"/>
    <w:multiLevelType w:val="hybridMultilevel"/>
    <w:tmpl w:val="D46009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15:restartNumberingAfterBreak="0">
    <w:nsid w:val="28160F0C"/>
    <w:multiLevelType w:val="hybridMultilevel"/>
    <w:tmpl w:val="F61E64A6"/>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2" w15:restartNumberingAfterBreak="0">
    <w:nsid w:val="28224999"/>
    <w:multiLevelType w:val="hybridMultilevel"/>
    <w:tmpl w:val="8CC63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15:restartNumberingAfterBreak="0">
    <w:nsid w:val="28DF337D"/>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90A14B2"/>
    <w:multiLevelType w:val="hybridMultilevel"/>
    <w:tmpl w:val="4C4C6C88"/>
    <w:lvl w:ilvl="0" w:tplc="0C090005">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5" w15:restartNumberingAfterBreak="0">
    <w:nsid w:val="29556098"/>
    <w:multiLevelType w:val="hybridMultilevel"/>
    <w:tmpl w:val="DC9270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15:restartNumberingAfterBreak="0">
    <w:nsid w:val="29637A57"/>
    <w:multiLevelType w:val="hybridMultilevel"/>
    <w:tmpl w:val="4E12A0E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15:restartNumberingAfterBreak="0">
    <w:nsid w:val="29A42E86"/>
    <w:multiLevelType w:val="hybridMultilevel"/>
    <w:tmpl w:val="0C34A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15:restartNumberingAfterBreak="0">
    <w:nsid w:val="2ACD35EF"/>
    <w:multiLevelType w:val="multilevel"/>
    <w:tmpl w:val="84A0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B5178F5"/>
    <w:multiLevelType w:val="hybridMultilevel"/>
    <w:tmpl w:val="33EADDE0"/>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30" w15:restartNumberingAfterBreak="0">
    <w:nsid w:val="2B6B5660"/>
    <w:multiLevelType w:val="multilevel"/>
    <w:tmpl w:val="18EEA40E"/>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BAF06D1"/>
    <w:multiLevelType w:val="multilevel"/>
    <w:tmpl w:val="4088E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CFA1FE0"/>
    <w:multiLevelType w:val="multilevel"/>
    <w:tmpl w:val="06BA4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D2D4F35"/>
    <w:multiLevelType w:val="hybridMultilevel"/>
    <w:tmpl w:val="DB980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15:restartNumberingAfterBreak="0">
    <w:nsid w:val="2D677D99"/>
    <w:multiLevelType w:val="hybridMultilevel"/>
    <w:tmpl w:val="2C843B72"/>
    <w:lvl w:ilvl="0" w:tplc="FFFFFFFF">
      <w:start w:val="1"/>
      <w:numFmt w:val="bullet"/>
      <w:lvlText w:val=""/>
      <w:lvlJc w:val="left"/>
      <w:pPr>
        <w:ind w:left="720" w:hanging="360"/>
      </w:pPr>
      <w:rPr>
        <w:rFonts w:ascii="Symbol" w:hAnsi="Symbol" w:hint="default"/>
      </w:rPr>
    </w:lvl>
    <w:lvl w:ilvl="1" w:tplc="0C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5" w15:restartNumberingAfterBreak="0">
    <w:nsid w:val="2D902A25"/>
    <w:multiLevelType w:val="multilevel"/>
    <w:tmpl w:val="2A5A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D9E3FBB"/>
    <w:multiLevelType w:val="multilevel"/>
    <w:tmpl w:val="4802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DB078C2"/>
    <w:multiLevelType w:val="multilevel"/>
    <w:tmpl w:val="843EBB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DD50655"/>
    <w:multiLevelType w:val="multilevel"/>
    <w:tmpl w:val="27A691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E2C76EB"/>
    <w:multiLevelType w:val="multilevel"/>
    <w:tmpl w:val="D6C25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E6D3C6A"/>
    <w:multiLevelType w:val="hybridMultilevel"/>
    <w:tmpl w:val="1EEA79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15:restartNumberingAfterBreak="0">
    <w:nsid w:val="2ED83F0B"/>
    <w:multiLevelType w:val="multilevel"/>
    <w:tmpl w:val="0532A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2" w15:restartNumberingAfterBreak="0">
    <w:nsid w:val="2F353587"/>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F366972"/>
    <w:multiLevelType w:val="multilevel"/>
    <w:tmpl w:val="07687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F4647A4"/>
    <w:multiLevelType w:val="hybridMultilevel"/>
    <w:tmpl w:val="6AD023C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5" w15:restartNumberingAfterBreak="0">
    <w:nsid w:val="2F562C41"/>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FEE7133"/>
    <w:multiLevelType w:val="multilevel"/>
    <w:tmpl w:val="FA92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01B2BFD"/>
    <w:multiLevelType w:val="hybridMultilevel"/>
    <w:tmpl w:val="96769F00"/>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8" w15:restartNumberingAfterBreak="0">
    <w:nsid w:val="3030658C"/>
    <w:multiLevelType w:val="hybridMultilevel"/>
    <w:tmpl w:val="39D8A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15:restartNumberingAfterBreak="0">
    <w:nsid w:val="30752CD2"/>
    <w:multiLevelType w:val="multilevel"/>
    <w:tmpl w:val="16D449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0833D7B"/>
    <w:multiLevelType w:val="hybridMultilevel"/>
    <w:tmpl w:val="AEE2AF8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1" w15:restartNumberingAfterBreak="0">
    <w:nsid w:val="30C35F1B"/>
    <w:multiLevelType w:val="hybridMultilevel"/>
    <w:tmpl w:val="9452928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2" w15:restartNumberingAfterBreak="0">
    <w:nsid w:val="317F21CA"/>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21B03B6"/>
    <w:multiLevelType w:val="multilevel"/>
    <w:tmpl w:val="26E2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30928EF"/>
    <w:multiLevelType w:val="multilevel"/>
    <w:tmpl w:val="175E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30E508A"/>
    <w:multiLevelType w:val="hybridMultilevel"/>
    <w:tmpl w:val="762E5EBC"/>
    <w:lvl w:ilvl="0" w:tplc="FFFFFFFF">
      <w:start w:val="1"/>
      <w:numFmt w:val="bullet"/>
      <w:lvlText w:val=""/>
      <w:lvlJc w:val="left"/>
      <w:pPr>
        <w:ind w:left="720" w:hanging="360"/>
      </w:pPr>
      <w:rPr>
        <w:rFonts w:ascii="Symbol" w:hAnsi="Symbol" w:hint="default"/>
      </w:rPr>
    </w:lvl>
    <w:lvl w:ilvl="1" w:tplc="0C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6" w15:restartNumberingAfterBreak="0">
    <w:nsid w:val="34136CDC"/>
    <w:multiLevelType w:val="hybridMultilevel"/>
    <w:tmpl w:val="1360ACC6"/>
    <w:lvl w:ilvl="0" w:tplc="0C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7" w15:restartNumberingAfterBreak="0">
    <w:nsid w:val="341F5718"/>
    <w:multiLevelType w:val="hybridMultilevel"/>
    <w:tmpl w:val="DA580F6E"/>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8" w15:restartNumberingAfterBreak="0">
    <w:nsid w:val="34222F86"/>
    <w:multiLevelType w:val="hybridMultilevel"/>
    <w:tmpl w:val="AEEC05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9" w15:restartNumberingAfterBreak="0">
    <w:nsid w:val="34696664"/>
    <w:multiLevelType w:val="hybridMultilevel"/>
    <w:tmpl w:val="AB5C757A"/>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60" w15:restartNumberingAfterBreak="0">
    <w:nsid w:val="34805C60"/>
    <w:multiLevelType w:val="hybridMultilevel"/>
    <w:tmpl w:val="E7146EEC"/>
    <w:lvl w:ilvl="0" w:tplc="0C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1" w15:restartNumberingAfterBreak="0">
    <w:nsid w:val="34915221"/>
    <w:multiLevelType w:val="hybridMultilevel"/>
    <w:tmpl w:val="EAB0EB02"/>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2" w15:restartNumberingAfterBreak="0">
    <w:nsid w:val="34C46ED1"/>
    <w:multiLevelType w:val="hybridMultilevel"/>
    <w:tmpl w:val="3FACF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15:restartNumberingAfterBreak="0">
    <w:nsid w:val="35897944"/>
    <w:multiLevelType w:val="hybridMultilevel"/>
    <w:tmpl w:val="1612F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15:restartNumberingAfterBreak="0">
    <w:nsid w:val="3593771D"/>
    <w:multiLevelType w:val="multilevel"/>
    <w:tmpl w:val="304A0D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66A3491"/>
    <w:multiLevelType w:val="hybridMultilevel"/>
    <w:tmpl w:val="BE9864BA"/>
    <w:lvl w:ilvl="0" w:tplc="0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6" w15:restartNumberingAfterBreak="0">
    <w:nsid w:val="36935311"/>
    <w:multiLevelType w:val="hybridMultilevel"/>
    <w:tmpl w:val="1BA4C5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15:restartNumberingAfterBreak="0">
    <w:nsid w:val="372D73A6"/>
    <w:multiLevelType w:val="hybridMultilevel"/>
    <w:tmpl w:val="BEAA1142"/>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8" w15:restartNumberingAfterBreak="0">
    <w:nsid w:val="37643007"/>
    <w:multiLevelType w:val="multilevel"/>
    <w:tmpl w:val="8D0C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7DB0668"/>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7E641D6"/>
    <w:multiLevelType w:val="hybridMultilevel"/>
    <w:tmpl w:val="F01035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15:restartNumberingAfterBreak="0">
    <w:nsid w:val="382C209D"/>
    <w:multiLevelType w:val="hybridMultilevel"/>
    <w:tmpl w:val="D594123A"/>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72" w15:restartNumberingAfterBreak="0">
    <w:nsid w:val="384163D6"/>
    <w:multiLevelType w:val="multilevel"/>
    <w:tmpl w:val="9326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95647A5"/>
    <w:multiLevelType w:val="multilevel"/>
    <w:tmpl w:val="7466C9D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4" w15:restartNumberingAfterBreak="0">
    <w:nsid w:val="39757937"/>
    <w:multiLevelType w:val="hybridMultilevel"/>
    <w:tmpl w:val="E7B009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5" w15:restartNumberingAfterBreak="0">
    <w:nsid w:val="3A226A09"/>
    <w:multiLevelType w:val="hybridMultilevel"/>
    <w:tmpl w:val="3FA63B7E"/>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6" w15:restartNumberingAfterBreak="0">
    <w:nsid w:val="3A394C1C"/>
    <w:multiLevelType w:val="multilevel"/>
    <w:tmpl w:val="389E6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A4C4149"/>
    <w:multiLevelType w:val="hybridMultilevel"/>
    <w:tmpl w:val="B0BE00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15:restartNumberingAfterBreak="0">
    <w:nsid w:val="3A4E14CA"/>
    <w:multiLevelType w:val="hybridMultilevel"/>
    <w:tmpl w:val="8BE43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9" w15:restartNumberingAfterBreak="0">
    <w:nsid w:val="3AB877AB"/>
    <w:multiLevelType w:val="multilevel"/>
    <w:tmpl w:val="650AB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ACC62D5"/>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AD2428A"/>
    <w:multiLevelType w:val="hybridMultilevel"/>
    <w:tmpl w:val="60F4C4F6"/>
    <w:lvl w:ilvl="0" w:tplc="0C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2" w15:restartNumberingAfterBreak="0">
    <w:nsid w:val="3AE05CD4"/>
    <w:multiLevelType w:val="multilevel"/>
    <w:tmpl w:val="DBCA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AF2090D"/>
    <w:multiLevelType w:val="hybridMultilevel"/>
    <w:tmpl w:val="C6A8CE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15:restartNumberingAfterBreak="0">
    <w:nsid w:val="3B770EAB"/>
    <w:multiLevelType w:val="hybridMultilevel"/>
    <w:tmpl w:val="B2DC33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15:restartNumberingAfterBreak="0">
    <w:nsid w:val="3C762F9A"/>
    <w:multiLevelType w:val="multilevel"/>
    <w:tmpl w:val="132600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C92726B"/>
    <w:multiLevelType w:val="multilevel"/>
    <w:tmpl w:val="680AC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3CC87F17"/>
    <w:multiLevelType w:val="hybridMultilevel"/>
    <w:tmpl w:val="D974BC46"/>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15:restartNumberingAfterBreak="0">
    <w:nsid w:val="3D74460D"/>
    <w:multiLevelType w:val="multilevel"/>
    <w:tmpl w:val="2E12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DDE2DF2"/>
    <w:multiLevelType w:val="hybridMultilevel"/>
    <w:tmpl w:val="D2C8E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15:restartNumberingAfterBreak="0">
    <w:nsid w:val="3E0502A7"/>
    <w:multiLevelType w:val="multilevel"/>
    <w:tmpl w:val="ED8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E0B77BD"/>
    <w:multiLevelType w:val="hybridMultilevel"/>
    <w:tmpl w:val="B6F8E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15:restartNumberingAfterBreak="0">
    <w:nsid w:val="3E4D4625"/>
    <w:multiLevelType w:val="multilevel"/>
    <w:tmpl w:val="AD9A8B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E644379"/>
    <w:multiLevelType w:val="hybridMultilevel"/>
    <w:tmpl w:val="631236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4" w15:restartNumberingAfterBreak="0">
    <w:nsid w:val="3E6E42F8"/>
    <w:multiLevelType w:val="multilevel"/>
    <w:tmpl w:val="A766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E707E3B"/>
    <w:multiLevelType w:val="multilevel"/>
    <w:tmpl w:val="FAB0F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E7A090C"/>
    <w:multiLevelType w:val="hybridMultilevel"/>
    <w:tmpl w:val="87E849E6"/>
    <w:lvl w:ilvl="0" w:tplc="0C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7" w15:restartNumberingAfterBreak="0">
    <w:nsid w:val="3EC00181"/>
    <w:multiLevelType w:val="multilevel"/>
    <w:tmpl w:val="DAF6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F2127C3"/>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F2E1044"/>
    <w:multiLevelType w:val="hybridMultilevel"/>
    <w:tmpl w:val="984C2836"/>
    <w:lvl w:ilvl="0" w:tplc="0C09000F">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0" w15:restartNumberingAfterBreak="0">
    <w:nsid w:val="3F834C4E"/>
    <w:multiLevelType w:val="hybridMultilevel"/>
    <w:tmpl w:val="FCCE179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1" w15:restartNumberingAfterBreak="0">
    <w:nsid w:val="3F987BD2"/>
    <w:multiLevelType w:val="hybridMultilevel"/>
    <w:tmpl w:val="A93CE97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15:restartNumberingAfterBreak="0">
    <w:nsid w:val="3F9C08CD"/>
    <w:multiLevelType w:val="multilevel"/>
    <w:tmpl w:val="BF36EF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3FF25EBE"/>
    <w:multiLevelType w:val="multilevel"/>
    <w:tmpl w:val="E404FAF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4" w15:restartNumberingAfterBreak="0">
    <w:nsid w:val="3FFE370A"/>
    <w:multiLevelType w:val="hybridMultilevel"/>
    <w:tmpl w:val="7CFEC3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15:restartNumberingAfterBreak="0">
    <w:nsid w:val="401D56D0"/>
    <w:multiLevelType w:val="hybridMultilevel"/>
    <w:tmpl w:val="6E18E6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6" w15:restartNumberingAfterBreak="0">
    <w:nsid w:val="402B620F"/>
    <w:multiLevelType w:val="hybridMultilevel"/>
    <w:tmpl w:val="251614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7" w15:restartNumberingAfterBreak="0">
    <w:nsid w:val="403C6F06"/>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07B6BC7"/>
    <w:multiLevelType w:val="multilevel"/>
    <w:tmpl w:val="F764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11C0DDB"/>
    <w:multiLevelType w:val="hybridMultilevel"/>
    <w:tmpl w:val="F04AC5FA"/>
    <w:lvl w:ilvl="0" w:tplc="FFFFFFFF">
      <w:start w:val="1"/>
      <w:numFmt w:val="bullet"/>
      <w:lvlText w:val="o"/>
      <w:lvlJc w:val="left"/>
      <w:pPr>
        <w:ind w:left="720" w:hanging="360"/>
      </w:pPr>
      <w:rPr>
        <w:rFonts w:ascii="Courier New" w:hAnsi="Courier New" w:cs="Courier New" w:hint="default"/>
      </w:rPr>
    </w:lvl>
    <w:lvl w:ilvl="1" w:tplc="0C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0" w15:restartNumberingAfterBreak="0">
    <w:nsid w:val="41A34640"/>
    <w:multiLevelType w:val="hybridMultilevel"/>
    <w:tmpl w:val="1854CA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15:restartNumberingAfterBreak="0">
    <w:nsid w:val="431409B6"/>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3A02453"/>
    <w:multiLevelType w:val="hybridMultilevel"/>
    <w:tmpl w:val="65087904"/>
    <w:lvl w:ilvl="0" w:tplc="0C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3" w15:restartNumberingAfterBreak="0">
    <w:nsid w:val="43D176E8"/>
    <w:multiLevelType w:val="multilevel"/>
    <w:tmpl w:val="E1A63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3E84B28"/>
    <w:multiLevelType w:val="multilevel"/>
    <w:tmpl w:val="17E29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4553081"/>
    <w:multiLevelType w:val="hybridMultilevel"/>
    <w:tmpl w:val="FD52BE1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15:restartNumberingAfterBreak="0">
    <w:nsid w:val="44826956"/>
    <w:multiLevelType w:val="hybridMultilevel"/>
    <w:tmpl w:val="CA908CB4"/>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7" w15:restartNumberingAfterBreak="0">
    <w:nsid w:val="44C15715"/>
    <w:multiLevelType w:val="hybridMultilevel"/>
    <w:tmpl w:val="27985A2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8" w15:restartNumberingAfterBreak="0">
    <w:nsid w:val="44EE269F"/>
    <w:multiLevelType w:val="hybridMultilevel"/>
    <w:tmpl w:val="D7800C2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9" w15:restartNumberingAfterBreak="0">
    <w:nsid w:val="44F350FC"/>
    <w:multiLevelType w:val="hybridMultilevel"/>
    <w:tmpl w:val="24E4C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0" w15:restartNumberingAfterBreak="0">
    <w:nsid w:val="450228E4"/>
    <w:multiLevelType w:val="hybridMultilevel"/>
    <w:tmpl w:val="D61ED9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1" w15:restartNumberingAfterBreak="0">
    <w:nsid w:val="45FE6202"/>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6060DD6"/>
    <w:multiLevelType w:val="hybridMultilevel"/>
    <w:tmpl w:val="E75A15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3" w15:restartNumberingAfterBreak="0">
    <w:nsid w:val="461D1C2A"/>
    <w:multiLevelType w:val="hybridMultilevel"/>
    <w:tmpl w:val="A10E171E"/>
    <w:lvl w:ilvl="0" w:tplc="0C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5" w15:restartNumberingAfterBreak="0">
    <w:nsid w:val="472A5E25"/>
    <w:multiLevelType w:val="multilevel"/>
    <w:tmpl w:val="1AEAD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7584629"/>
    <w:multiLevelType w:val="multilevel"/>
    <w:tmpl w:val="C204A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47AE2E17"/>
    <w:multiLevelType w:val="hybridMultilevel"/>
    <w:tmpl w:val="D0EC93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8" w15:restartNumberingAfterBreak="0">
    <w:nsid w:val="47BC2F13"/>
    <w:multiLevelType w:val="hybridMultilevel"/>
    <w:tmpl w:val="677692C6"/>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9" w15:restartNumberingAfterBreak="0">
    <w:nsid w:val="47C17984"/>
    <w:multiLevelType w:val="hybridMultilevel"/>
    <w:tmpl w:val="3B3AB0A2"/>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0" w15:restartNumberingAfterBreak="0">
    <w:nsid w:val="48900F5C"/>
    <w:multiLevelType w:val="multilevel"/>
    <w:tmpl w:val="EC36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95C035C"/>
    <w:multiLevelType w:val="hybridMultilevel"/>
    <w:tmpl w:val="D242AA00"/>
    <w:lvl w:ilvl="0" w:tplc="0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2" w15:restartNumberingAfterBreak="0">
    <w:nsid w:val="497C6073"/>
    <w:multiLevelType w:val="hybridMultilevel"/>
    <w:tmpl w:val="C374DF6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3" w15:restartNumberingAfterBreak="0">
    <w:nsid w:val="49B14689"/>
    <w:multiLevelType w:val="hybridMultilevel"/>
    <w:tmpl w:val="8A345F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4" w15:restartNumberingAfterBreak="0">
    <w:nsid w:val="49C55552"/>
    <w:multiLevelType w:val="hybridMultilevel"/>
    <w:tmpl w:val="DE7E45A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5" w15:restartNumberingAfterBreak="0">
    <w:nsid w:val="49C83F3D"/>
    <w:multiLevelType w:val="hybridMultilevel"/>
    <w:tmpl w:val="EE8C047E"/>
    <w:lvl w:ilvl="0" w:tplc="0C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6" w15:restartNumberingAfterBreak="0">
    <w:nsid w:val="4AA4462B"/>
    <w:multiLevelType w:val="hybridMultilevel"/>
    <w:tmpl w:val="41B8895E"/>
    <w:lvl w:ilvl="0" w:tplc="0C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7" w15:restartNumberingAfterBreak="0">
    <w:nsid w:val="4AD760C7"/>
    <w:multiLevelType w:val="multilevel"/>
    <w:tmpl w:val="F0D0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B1244F1"/>
    <w:multiLevelType w:val="multilevel"/>
    <w:tmpl w:val="1EE23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B4277A7"/>
    <w:multiLevelType w:val="hybridMultilevel"/>
    <w:tmpl w:val="CA5CBF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0" w15:restartNumberingAfterBreak="0">
    <w:nsid w:val="4BF11CA9"/>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CC26328"/>
    <w:multiLevelType w:val="hybridMultilevel"/>
    <w:tmpl w:val="89D2DD1E"/>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2" w15:restartNumberingAfterBreak="0">
    <w:nsid w:val="4D266CD5"/>
    <w:multiLevelType w:val="multilevel"/>
    <w:tmpl w:val="FB9A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D783CDA"/>
    <w:multiLevelType w:val="hybridMultilevel"/>
    <w:tmpl w:val="8334F13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4" w15:restartNumberingAfterBreak="0">
    <w:nsid w:val="4D987FC8"/>
    <w:multiLevelType w:val="multilevel"/>
    <w:tmpl w:val="E0722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DB8644A"/>
    <w:multiLevelType w:val="hybridMultilevel"/>
    <w:tmpl w:val="63BCAC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6" w15:restartNumberingAfterBreak="0">
    <w:nsid w:val="4E142364"/>
    <w:multiLevelType w:val="hybridMultilevel"/>
    <w:tmpl w:val="CBB6C3CE"/>
    <w:lvl w:ilvl="0" w:tplc="0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7" w15:restartNumberingAfterBreak="0">
    <w:nsid w:val="4E404330"/>
    <w:multiLevelType w:val="multilevel"/>
    <w:tmpl w:val="9AAC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E490500"/>
    <w:multiLevelType w:val="multilevel"/>
    <w:tmpl w:val="403A5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E8926E7"/>
    <w:multiLevelType w:val="hybridMultilevel"/>
    <w:tmpl w:val="5C906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0" w15:restartNumberingAfterBreak="0">
    <w:nsid w:val="4EBC3E01"/>
    <w:multiLevelType w:val="hybridMultilevel"/>
    <w:tmpl w:val="BE647E30"/>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1" w15:restartNumberingAfterBreak="0">
    <w:nsid w:val="4F117D80"/>
    <w:multiLevelType w:val="hybridMultilevel"/>
    <w:tmpl w:val="9790FA6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2" w15:restartNumberingAfterBreak="0">
    <w:nsid w:val="4F3F5DE8"/>
    <w:multiLevelType w:val="multilevel"/>
    <w:tmpl w:val="915C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F6C1CD7"/>
    <w:multiLevelType w:val="hybridMultilevel"/>
    <w:tmpl w:val="CA522C88"/>
    <w:lvl w:ilvl="0" w:tplc="0C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4" w15:restartNumberingAfterBreak="0">
    <w:nsid w:val="4F746A6B"/>
    <w:multiLevelType w:val="multilevel"/>
    <w:tmpl w:val="97A05F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0145E0B"/>
    <w:multiLevelType w:val="multilevel"/>
    <w:tmpl w:val="474C9D9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6" w15:restartNumberingAfterBreak="0">
    <w:nsid w:val="5022651F"/>
    <w:multiLevelType w:val="hybridMultilevel"/>
    <w:tmpl w:val="3D3812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7" w15:restartNumberingAfterBreak="0">
    <w:nsid w:val="506500CD"/>
    <w:multiLevelType w:val="multilevel"/>
    <w:tmpl w:val="AE70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0E52E1D"/>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10326F3"/>
    <w:multiLevelType w:val="multilevel"/>
    <w:tmpl w:val="5822A1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1114E90"/>
    <w:multiLevelType w:val="multilevel"/>
    <w:tmpl w:val="6BD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1707110"/>
    <w:multiLevelType w:val="hybridMultilevel"/>
    <w:tmpl w:val="7654F486"/>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2" w15:restartNumberingAfterBreak="0">
    <w:nsid w:val="51FD2298"/>
    <w:multiLevelType w:val="multilevel"/>
    <w:tmpl w:val="C4B03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52B47F81"/>
    <w:multiLevelType w:val="hybridMultilevel"/>
    <w:tmpl w:val="A350E42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4" w15:restartNumberingAfterBreak="0">
    <w:nsid w:val="52EE3F02"/>
    <w:multiLevelType w:val="multilevel"/>
    <w:tmpl w:val="D74C3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3442D8D"/>
    <w:multiLevelType w:val="hybridMultilevel"/>
    <w:tmpl w:val="A1907EAE"/>
    <w:lvl w:ilvl="0" w:tplc="0C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6" w15:restartNumberingAfterBreak="0">
    <w:nsid w:val="535A7689"/>
    <w:multiLevelType w:val="hybridMultilevel"/>
    <w:tmpl w:val="4B8EDC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7" w15:restartNumberingAfterBreak="0">
    <w:nsid w:val="53BE6B31"/>
    <w:multiLevelType w:val="hybridMultilevel"/>
    <w:tmpl w:val="F1A2640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68" w15:restartNumberingAfterBreak="0">
    <w:nsid w:val="53DB4133"/>
    <w:multiLevelType w:val="multilevel"/>
    <w:tmpl w:val="0314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4300BC1"/>
    <w:multiLevelType w:val="multilevel"/>
    <w:tmpl w:val="18EEA40E"/>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545213C8"/>
    <w:multiLevelType w:val="multilevel"/>
    <w:tmpl w:val="123CC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4881A61"/>
    <w:multiLevelType w:val="multilevel"/>
    <w:tmpl w:val="3EB6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4E11656"/>
    <w:multiLevelType w:val="hybridMultilevel"/>
    <w:tmpl w:val="41D642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3" w15:restartNumberingAfterBreak="0">
    <w:nsid w:val="54EE782E"/>
    <w:multiLevelType w:val="hybridMultilevel"/>
    <w:tmpl w:val="99EC88FA"/>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4" w15:restartNumberingAfterBreak="0">
    <w:nsid w:val="551F4A56"/>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52F2C0A"/>
    <w:multiLevelType w:val="hybridMultilevel"/>
    <w:tmpl w:val="5848578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6" w15:restartNumberingAfterBreak="0">
    <w:nsid w:val="5560121A"/>
    <w:multiLevelType w:val="hybridMultilevel"/>
    <w:tmpl w:val="653651C6"/>
    <w:lvl w:ilvl="0" w:tplc="0C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7" w15:restartNumberingAfterBreak="0">
    <w:nsid w:val="556557B4"/>
    <w:multiLevelType w:val="hybridMultilevel"/>
    <w:tmpl w:val="D5D033B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8" w15:restartNumberingAfterBreak="0">
    <w:nsid w:val="556E1760"/>
    <w:multiLevelType w:val="hybridMultilevel"/>
    <w:tmpl w:val="CEB6A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9" w15:restartNumberingAfterBreak="0">
    <w:nsid w:val="55E9116C"/>
    <w:multiLevelType w:val="multilevel"/>
    <w:tmpl w:val="EE082F5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0" w15:restartNumberingAfterBreak="0">
    <w:nsid w:val="562C1B73"/>
    <w:multiLevelType w:val="multilevel"/>
    <w:tmpl w:val="6B8A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67B690E"/>
    <w:multiLevelType w:val="hybridMultilevel"/>
    <w:tmpl w:val="143811C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2" w15:restartNumberingAfterBreak="0">
    <w:nsid w:val="56C04CF6"/>
    <w:multiLevelType w:val="multilevel"/>
    <w:tmpl w:val="7B8C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7231856"/>
    <w:multiLevelType w:val="hybridMultilevel"/>
    <w:tmpl w:val="234A17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4" w15:restartNumberingAfterBreak="0">
    <w:nsid w:val="572E4B51"/>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79C571C"/>
    <w:multiLevelType w:val="multilevel"/>
    <w:tmpl w:val="4EE05B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57E253A0"/>
    <w:multiLevelType w:val="hybridMultilevel"/>
    <w:tmpl w:val="B9DCE4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7" w15:restartNumberingAfterBreak="0">
    <w:nsid w:val="583A0444"/>
    <w:multiLevelType w:val="hybridMultilevel"/>
    <w:tmpl w:val="8356FF74"/>
    <w:lvl w:ilvl="0" w:tplc="0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8" w15:restartNumberingAfterBreak="0">
    <w:nsid w:val="58FF08EA"/>
    <w:multiLevelType w:val="hybridMultilevel"/>
    <w:tmpl w:val="8A7297B2"/>
    <w:lvl w:ilvl="0" w:tplc="0C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9" w15:restartNumberingAfterBreak="0">
    <w:nsid w:val="59711786"/>
    <w:multiLevelType w:val="hybridMultilevel"/>
    <w:tmpl w:val="4F0AAF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0" w15:restartNumberingAfterBreak="0">
    <w:nsid w:val="59973E74"/>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9BD7735"/>
    <w:multiLevelType w:val="hybridMultilevel"/>
    <w:tmpl w:val="08FC21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2" w15:restartNumberingAfterBreak="0">
    <w:nsid w:val="59E87021"/>
    <w:multiLevelType w:val="multilevel"/>
    <w:tmpl w:val="F9E8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AB6490B"/>
    <w:multiLevelType w:val="hybridMultilevel"/>
    <w:tmpl w:val="C1E298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4" w15:restartNumberingAfterBreak="0">
    <w:nsid w:val="5ABB0B07"/>
    <w:multiLevelType w:val="hybridMultilevel"/>
    <w:tmpl w:val="7B340DC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5" w15:restartNumberingAfterBreak="0">
    <w:nsid w:val="5B1A384A"/>
    <w:multiLevelType w:val="multilevel"/>
    <w:tmpl w:val="5C22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B935658"/>
    <w:multiLevelType w:val="multilevel"/>
    <w:tmpl w:val="4D5E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BAE695E"/>
    <w:multiLevelType w:val="multilevel"/>
    <w:tmpl w:val="2018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BCF6461"/>
    <w:multiLevelType w:val="hybridMultilevel"/>
    <w:tmpl w:val="6CBAB670"/>
    <w:lvl w:ilvl="0" w:tplc="0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9" w15:restartNumberingAfterBreak="0">
    <w:nsid w:val="5BD139C8"/>
    <w:multiLevelType w:val="hybridMultilevel"/>
    <w:tmpl w:val="B6BA99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0" w15:restartNumberingAfterBreak="0">
    <w:nsid w:val="5C7E0E35"/>
    <w:multiLevelType w:val="hybridMultilevel"/>
    <w:tmpl w:val="BCC0BC7C"/>
    <w:lvl w:ilvl="0" w:tplc="0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1" w15:restartNumberingAfterBreak="0">
    <w:nsid w:val="5CB254B9"/>
    <w:multiLevelType w:val="multilevel"/>
    <w:tmpl w:val="26A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D0A0741"/>
    <w:multiLevelType w:val="hybridMultilevel"/>
    <w:tmpl w:val="4BBCD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3" w15:restartNumberingAfterBreak="0">
    <w:nsid w:val="5D2D54B8"/>
    <w:multiLevelType w:val="hybridMultilevel"/>
    <w:tmpl w:val="DD56DD9C"/>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04" w15:restartNumberingAfterBreak="0">
    <w:nsid w:val="5D3D34B3"/>
    <w:multiLevelType w:val="multilevel"/>
    <w:tmpl w:val="07F6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5DC215E6"/>
    <w:multiLevelType w:val="hybridMultilevel"/>
    <w:tmpl w:val="79F0768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06" w15:restartNumberingAfterBreak="0">
    <w:nsid w:val="5DD32079"/>
    <w:multiLevelType w:val="multilevel"/>
    <w:tmpl w:val="D70EA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5F047047"/>
    <w:multiLevelType w:val="hybridMultilevel"/>
    <w:tmpl w:val="5808A3BA"/>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8" w15:restartNumberingAfterBreak="0">
    <w:nsid w:val="5F0D3B13"/>
    <w:multiLevelType w:val="hybridMultilevel"/>
    <w:tmpl w:val="279A9A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9" w15:restartNumberingAfterBreak="0">
    <w:nsid w:val="5F17427A"/>
    <w:multiLevelType w:val="multilevel"/>
    <w:tmpl w:val="48B83C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F911097"/>
    <w:multiLevelType w:val="multilevel"/>
    <w:tmpl w:val="42A8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5FA15D63"/>
    <w:multiLevelType w:val="hybridMultilevel"/>
    <w:tmpl w:val="DAA477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2" w15:restartNumberingAfterBreak="0">
    <w:nsid w:val="600C6C45"/>
    <w:multiLevelType w:val="hybridMultilevel"/>
    <w:tmpl w:val="3D5EC6E2"/>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3" w15:restartNumberingAfterBreak="0">
    <w:nsid w:val="60224D8D"/>
    <w:multiLevelType w:val="multilevel"/>
    <w:tmpl w:val="9698EB5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4" w15:restartNumberingAfterBreak="0">
    <w:nsid w:val="60E2166C"/>
    <w:multiLevelType w:val="hybridMultilevel"/>
    <w:tmpl w:val="4DC615C2"/>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5" w15:restartNumberingAfterBreak="0">
    <w:nsid w:val="61857FF4"/>
    <w:multiLevelType w:val="hybridMultilevel"/>
    <w:tmpl w:val="1BCA8124"/>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6" w15:restartNumberingAfterBreak="0">
    <w:nsid w:val="61915484"/>
    <w:multiLevelType w:val="multilevel"/>
    <w:tmpl w:val="37B8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1AF43B6"/>
    <w:multiLevelType w:val="multilevel"/>
    <w:tmpl w:val="AD8C4E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61CD334B"/>
    <w:multiLevelType w:val="hybridMultilevel"/>
    <w:tmpl w:val="E2CE9F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9" w15:restartNumberingAfterBreak="0">
    <w:nsid w:val="61F533B4"/>
    <w:multiLevelType w:val="multilevel"/>
    <w:tmpl w:val="8FE0F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2117507"/>
    <w:multiLevelType w:val="multilevel"/>
    <w:tmpl w:val="DCA654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2906748"/>
    <w:multiLevelType w:val="hybridMultilevel"/>
    <w:tmpl w:val="5EF42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2" w15:restartNumberingAfterBreak="0">
    <w:nsid w:val="640B4C95"/>
    <w:multiLevelType w:val="multilevel"/>
    <w:tmpl w:val="B9BABA60"/>
    <w:lvl w:ilvl="0">
      <w:start w:val="1"/>
      <w:numFmt w:val="none"/>
      <w:pStyle w:val="Heading2"/>
      <w:suff w:val="space"/>
      <w:lvlText w:val=""/>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3" w15:restartNumberingAfterBreak="0">
    <w:nsid w:val="64C642D3"/>
    <w:multiLevelType w:val="hybridMultilevel"/>
    <w:tmpl w:val="9246F6C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4" w15:restartNumberingAfterBreak="0">
    <w:nsid w:val="64DA3E0A"/>
    <w:multiLevelType w:val="multilevel"/>
    <w:tmpl w:val="A8F8B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655D67C2"/>
    <w:multiLevelType w:val="hybridMultilevel"/>
    <w:tmpl w:val="8AE282FA"/>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26" w15:restartNumberingAfterBreak="0">
    <w:nsid w:val="65885F63"/>
    <w:multiLevelType w:val="hybridMultilevel"/>
    <w:tmpl w:val="217E59C4"/>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27" w15:restartNumberingAfterBreak="0">
    <w:nsid w:val="65D31027"/>
    <w:multiLevelType w:val="hybridMultilevel"/>
    <w:tmpl w:val="67FCC9A2"/>
    <w:lvl w:ilvl="0" w:tplc="0C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8" w15:restartNumberingAfterBreak="0">
    <w:nsid w:val="66145FE3"/>
    <w:multiLevelType w:val="multilevel"/>
    <w:tmpl w:val="B35663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667B3B97"/>
    <w:multiLevelType w:val="hybridMultilevel"/>
    <w:tmpl w:val="B0BCA186"/>
    <w:lvl w:ilvl="0" w:tplc="0C090003">
      <w:start w:val="1"/>
      <w:numFmt w:val="bullet"/>
      <w:lvlText w:val="o"/>
      <w:lvlJc w:val="left"/>
      <w:pPr>
        <w:ind w:left="1500" w:hanging="360"/>
      </w:pPr>
      <w:rPr>
        <w:rFonts w:ascii="Courier New" w:hAnsi="Courier New" w:cs="Courier New"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330" w15:restartNumberingAfterBreak="0">
    <w:nsid w:val="667C6A4D"/>
    <w:multiLevelType w:val="multilevel"/>
    <w:tmpl w:val="BB00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6DD7AE7"/>
    <w:multiLevelType w:val="multilevel"/>
    <w:tmpl w:val="85AA4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671B47CC"/>
    <w:multiLevelType w:val="multilevel"/>
    <w:tmpl w:val="697A04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7894091"/>
    <w:multiLevelType w:val="multilevel"/>
    <w:tmpl w:val="62C0C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7EE702E"/>
    <w:multiLevelType w:val="hybridMultilevel"/>
    <w:tmpl w:val="DD940F0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5" w15:restartNumberingAfterBreak="0">
    <w:nsid w:val="680131A8"/>
    <w:multiLevelType w:val="multilevel"/>
    <w:tmpl w:val="5D38C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6803012F"/>
    <w:multiLevelType w:val="multilevel"/>
    <w:tmpl w:val="510E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7" w15:restartNumberingAfterBreak="0">
    <w:nsid w:val="68AB2478"/>
    <w:multiLevelType w:val="multilevel"/>
    <w:tmpl w:val="A1CC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8C94790"/>
    <w:multiLevelType w:val="multilevel"/>
    <w:tmpl w:val="011C0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9C50945"/>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A150010"/>
    <w:multiLevelType w:val="hybridMultilevel"/>
    <w:tmpl w:val="C90E9ECC"/>
    <w:lvl w:ilvl="0" w:tplc="0C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41" w15:restartNumberingAfterBreak="0">
    <w:nsid w:val="6B462A2E"/>
    <w:multiLevelType w:val="hybridMultilevel"/>
    <w:tmpl w:val="DBCA522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2" w15:restartNumberingAfterBreak="0">
    <w:nsid w:val="6C0C6609"/>
    <w:multiLevelType w:val="multilevel"/>
    <w:tmpl w:val="5DF63B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3" w15:restartNumberingAfterBreak="0">
    <w:nsid w:val="6CDA3979"/>
    <w:multiLevelType w:val="hybridMultilevel"/>
    <w:tmpl w:val="1DA821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4" w15:restartNumberingAfterBreak="0">
    <w:nsid w:val="6D052332"/>
    <w:multiLevelType w:val="hybridMultilevel"/>
    <w:tmpl w:val="DA3E1E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5" w15:restartNumberingAfterBreak="0">
    <w:nsid w:val="6D46657E"/>
    <w:multiLevelType w:val="multilevel"/>
    <w:tmpl w:val="C040C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6DFD50FA"/>
    <w:multiLevelType w:val="hybridMultilevel"/>
    <w:tmpl w:val="92680D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7" w15:restartNumberingAfterBreak="0">
    <w:nsid w:val="6E190C35"/>
    <w:multiLevelType w:val="multilevel"/>
    <w:tmpl w:val="30C2DD3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8" w15:restartNumberingAfterBreak="0">
    <w:nsid w:val="6E475CA1"/>
    <w:multiLevelType w:val="multilevel"/>
    <w:tmpl w:val="BB78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E7D0035"/>
    <w:multiLevelType w:val="hybridMultilevel"/>
    <w:tmpl w:val="307AFD1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0" w15:restartNumberingAfterBreak="0">
    <w:nsid w:val="6E9754C5"/>
    <w:multiLevelType w:val="hybridMultilevel"/>
    <w:tmpl w:val="C51681E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1" w15:restartNumberingAfterBreak="0">
    <w:nsid w:val="6F1B2898"/>
    <w:multiLevelType w:val="hybridMultilevel"/>
    <w:tmpl w:val="129C402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2" w15:restartNumberingAfterBreak="0">
    <w:nsid w:val="6F2645E9"/>
    <w:multiLevelType w:val="hybridMultilevel"/>
    <w:tmpl w:val="57DAC04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3" w15:restartNumberingAfterBreak="0">
    <w:nsid w:val="6F2E7D91"/>
    <w:multiLevelType w:val="multilevel"/>
    <w:tmpl w:val="1446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F5C6D31"/>
    <w:multiLevelType w:val="hybridMultilevel"/>
    <w:tmpl w:val="77C8BB6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5" w15:restartNumberingAfterBreak="0">
    <w:nsid w:val="6F6248BA"/>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F9E48DB"/>
    <w:multiLevelType w:val="multilevel"/>
    <w:tmpl w:val="AB02FC7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0315B4D"/>
    <w:multiLevelType w:val="hybridMultilevel"/>
    <w:tmpl w:val="AB36A5C8"/>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8" w15:restartNumberingAfterBreak="0">
    <w:nsid w:val="70734696"/>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0BE752F"/>
    <w:multiLevelType w:val="multilevel"/>
    <w:tmpl w:val="217613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1824A67"/>
    <w:multiLevelType w:val="multilevel"/>
    <w:tmpl w:val="21B4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1A052FA"/>
    <w:multiLevelType w:val="multilevel"/>
    <w:tmpl w:val="21F2C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72102EB4"/>
    <w:multiLevelType w:val="hybridMultilevel"/>
    <w:tmpl w:val="F7DAF49E"/>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3" w15:restartNumberingAfterBreak="0">
    <w:nsid w:val="729061AF"/>
    <w:multiLevelType w:val="hybridMultilevel"/>
    <w:tmpl w:val="6B5E97A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4" w15:restartNumberingAfterBreak="0">
    <w:nsid w:val="72C96A5E"/>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2CD7450"/>
    <w:multiLevelType w:val="hybridMultilevel"/>
    <w:tmpl w:val="028AC9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6" w15:restartNumberingAfterBreak="0">
    <w:nsid w:val="72F15686"/>
    <w:multiLevelType w:val="multilevel"/>
    <w:tmpl w:val="5182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38A58CA"/>
    <w:multiLevelType w:val="hybridMultilevel"/>
    <w:tmpl w:val="E700900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8" w15:restartNumberingAfterBreak="0">
    <w:nsid w:val="748D293F"/>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4971E3B"/>
    <w:multiLevelType w:val="multilevel"/>
    <w:tmpl w:val="FC88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4E957B2"/>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4F24214"/>
    <w:multiLevelType w:val="hybridMultilevel"/>
    <w:tmpl w:val="9550AB5C"/>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72" w15:restartNumberingAfterBreak="0">
    <w:nsid w:val="74F8256E"/>
    <w:multiLevelType w:val="hybridMultilevel"/>
    <w:tmpl w:val="6E424F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3" w15:restartNumberingAfterBreak="0">
    <w:nsid w:val="750D560F"/>
    <w:multiLevelType w:val="hybridMultilevel"/>
    <w:tmpl w:val="A5C4E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4" w15:restartNumberingAfterBreak="0">
    <w:nsid w:val="76BE3B7B"/>
    <w:multiLevelType w:val="hybridMultilevel"/>
    <w:tmpl w:val="201C148C"/>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75" w15:restartNumberingAfterBreak="0">
    <w:nsid w:val="777812A1"/>
    <w:multiLevelType w:val="multilevel"/>
    <w:tmpl w:val="C95A206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6" w15:restartNumberingAfterBreak="0">
    <w:nsid w:val="77833AD5"/>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8CF6581"/>
    <w:multiLevelType w:val="hybridMultilevel"/>
    <w:tmpl w:val="99BC25D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8" w15:restartNumberingAfterBreak="0">
    <w:nsid w:val="78D71450"/>
    <w:multiLevelType w:val="multilevel"/>
    <w:tmpl w:val="4F68D0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79156721"/>
    <w:multiLevelType w:val="multilevel"/>
    <w:tmpl w:val="3942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0" w15:restartNumberingAfterBreak="0">
    <w:nsid w:val="79587189"/>
    <w:multiLevelType w:val="hybridMultilevel"/>
    <w:tmpl w:val="E85CD33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81" w15:restartNumberingAfterBreak="0">
    <w:nsid w:val="799C2A46"/>
    <w:multiLevelType w:val="hybridMultilevel"/>
    <w:tmpl w:val="47D057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2" w15:restartNumberingAfterBreak="0">
    <w:nsid w:val="7A7C416F"/>
    <w:multiLevelType w:val="hybridMultilevel"/>
    <w:tmpl w:val="F1026A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3" w15:restartNumberingAfterBreak="0">
    <w:nsid w:val="7A915B0A"/>
    <w:multiLevelType w:val="hybridMultilevel"/>
    <w:tmpl w:val="B810F44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4" w15:restartNumberingAfterBreak="0">
    <w:nsid w:val="7AE629EC"/>
    <w:multiLevelType w:val="hybridMultilevel"/>
    <w:tmpl w:val="044C1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5" w15:restartNumberingAfterBreak="0">
    <w:nsid w:val="7B2B04E0"/>
    <w:multiLevelType w:val="hybridMultilevel"/>
    <w:tmpl w:val="E1D0861E"/>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6" w15:restartNumberingAfterBreak="0">
    <w:nsid w:val="7BB64CAB"/>
    <w:multiLevelType w:val="hybridMultilevel"/>
    <w:tmpl w:val="13D641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7" w15:restartNumberingAfterBreak="0">
    <w:nsid w:val="7C0D432E"/>
    <w:multiLevelType w:val="hybridMultilevel"/>
    <w:tmpl w:val="D70EF0B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8" w15:restartNumberingAfterBreak="0">
    <w:nsid w:val="7C312B7D"/>
    <w:multiLevelType w:val="hybridMultilevel"/>
    <w:tmpl w:val="24D204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9" w15:restartNumberingAfterBreak="0">
    <w:nsid w:val="7C48351E"/>
    <w:multiLevelType w:val="multilevel"/>
    <w:tmpl w:val="E90AA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C7E3717"/>
    <w:multiLevelType w:val="hybridMultilevel"/>
    <w:tmpl w:val="5DA874B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1" w15:restartNumberingAfterBreak="0">
    <w:nsid w:val="7D267BBA"/>
    <w:multiLevelType w:val="multilevel"/>
    <w:tmpl w:val="9E9A2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7DB611AC"/>
    <w:multiLevelType w:val="hybridMultilevel"/>
    <w:tmpl w:val="4066E3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3" w15:restartNumberingAfterBreak="0">
    <w:nsid w:val="7E525727"/>
    <w:multiLevelType w:val="hybridMultilevel"/>
    <w:tmpl w:val="8738FD50"/>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94" w15:restartNumberingAfterBreak="0">
    <w:nsid w:val="7E525FB8"/>
    <w:multiLevelType w:val="multilevel"/>
    <w:tmpl w:val="A406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E630196"/>
    <w:multiLevelType w:val="hybridMultilevel"/>
    <w:tmpl w:val="55225EEC"/>
    <w:lvl w:ilvl="0" w:tplc="FFFFFFFF">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6" w15:restartNumberingAfterBreak="0">
    <w:nsid w:val="7E973ED9"/>
    <w:multiLevelType w:val="hybridMultilevel"/>
    <w:tmpl w:val="304C48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7" w15:restartNumberingAfterBreak="0">
    <w:nsid w:val="7EC50E87"/>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EDB7B1A"/>
    <w:multiLevelType w:val="hybridMultilevel"/>
    <w:tmpl w:val="C8B8E940"/>
    <w:lvl w:ilvl="0" w:tplc="0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9" w15:restartNumberingAfterBreak="0">
    <w:nsid w:val="7EE9031C"/>
    <w:multiLevelType w:val="multilevel"/>
    <w:tmpl w:val="BCD02F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F011212"/>
    <w:multiLevelType w:val="multilevel"/>
    <w:tmpl w:val="D918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F0941C7"/>
    <w:multiLevelType w:val="multilevel"/>
    <w:tmpl w:val="17265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F361F9E"/>
    <w:multiLevelType w:val="hybridMultilevel"/>
    <w:tmpl w:val="106E900C"/>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3" w15:restartNumberingAfterBreak="0">
    <w:nsid w:val="7F81573E"/>
    <w:multiLevelType w:val="hybridMultilevel"/>
    <w:tmpl w:val="711471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4" w15:restartNumberingAfterBreak="0">
    <w:nsid w:val="7FA82CD0"/>
    <w:multiLevelType w:val="multilevel"/>
    <w:tmpl w:val="B4CA3C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5" w15:restartNumberingAfterBreak="0">
    <w:nsid w:val="7FB47B51"/>
    <w:multiLevelType w:val="multilevel"/>
    <w:tmpl w:val="B4C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3926252">
    <w:abstractNumId w:val="9"/>
  </w:num>
  <w:num w:numId="2" w16cid:durableId="1021473397">
    <w:abstractNumId w:val="8"/>
  </w:num>
  <w:num w:numId="3" w16cid:durableId="506142579">
    <w:abstractNumId w:val="8"/>
  </w:num>
  <w:num w:numId="4" w16cid:durableId="1959481799">
    <w:abstractNumId w:val="9"/>
  </w:num>
  <w:num w:numId="5" w16cid:durableId="843907546">
    <w:abstractNumId w:val="224"/>
  </w:num>
  <w:num w:numId="6" w16cid:durableId="900753602">
    <w:abstractNumId w:val="11"/>
  </w:num>
  <w:num w:numId="7" w16cid:durableId="807863553">
    <w:abstractNumId w:val="37"/>
  </w:num>
  <w:num w:numId="8" w16cid:durableId="455569298">
    <w:abstractNumId w:val="7"/>
  </w:num>
  <w:num w:numId="9" w16cid:durableId="596718296">
    <w:abstractNumId w:val="6"/>
  </w:num>
  <w:num w:numId="10" w16cid:durableId="300118662">
    <w:abstractNumId w:val="5"/>
  </w:num>
  <w:num w:numId="11" w16cid:durableId="286015409">
    <w:abstractNumId w:val="4"/>
  </w:num>
  <w:num w:numId="12" w16cid:durableId="1459300672">
    <w:abstractNumId w:val="3"/>
  </w:num>
  <w:num w:numId="13" w16cid:durableId="1413968611">
    <w:abstractNumId w:val="2"/>
  </w:num>
  <w:num w:numId="14" w16cid:durableId="2018773033">
    <w:abstractNumId w:val="1"/>
  </w:num>
  <w:num w:numId="15" w16cid:durableId="1905288838">
    <w:abstractNumId w:val="0"/>
  </w:num>
  <w:num w:numId="16" w16cid:durableId="1486432593">
    <w:abstractNumId w:val="285"/>
  </w:num>
  <w:num w:numId="17" w16cid:durableId="598486598">
    <w:abstractNumId w:val="254"/>
  </w:num>
  <w:num w:numId="18" w16cid:durableId="717049393">
    <w:abstractNumId w:val="304"/>
  </w:num>
  <w:num w:numId="19" w16cid:durableId="1177963392">
    <w:abstractNumId w:val="51"/>
  </w:num>
  <w:num w:numId="20" w16cid:durableId="76440288">
    <w:abstractNumId w:val="202"/>
  </w:num>
  <w:num w:numId="21" w16cid:durableId="409274593">
    <w:abstractNumId w:val="336"/>
  </w:num>
  <w:num w:numId="22" w16cid:durableId="1597324261">
    <w:abstractNumId w:val="138"/>
  </w:num>
  <w:num w:numId="23" w16cid:durableId="327754712">
    <w:abstractNumId w:val="331"/>
  </w:num>
  <w:num w:numId="24" w16cid:durableId="614942263">
    <w:abstractNumId w:val="226"/>
  </w:num>
  <w:num w:numId="25" w16cid:durableId="1746760222">
    <w:abstractNumId w:val="328"/>
  </w:num>
  <w:num w:numId="26" w16cid:durableId="1901593887">
    <w:abstractNumId w:val="345"/>
  </w:num>
  <w:num w:numId="27" w16cid:durableId="1178812203">
    <w:abstractNumId w:val="225"/>
  </w:num>
  <w:num w:numId="28" w16cid:durableId="2092581906">
    <w:abstractNumId w:val="38"/>
  </w:num>
  <w:num w:numId="29" w16cid:durableId="500387834">
    <w:abstractNumId w:val="301"/>
  </w:num>
  <w:num w:numId="30" w16cid:durableId="1682002837">
    <w:abstractNumId w:val="400"/>
  </w:num>
  <w:num w:numId="31" w16cid:durableId="1624311428">
    <w:abstractNumId w:val="197"/>
  </w:num>
  <w:num w:numId="32" w16cid:durableId="1782341630">
    <w:abstractNumId w:val="136"/>
  </w:num>
  <w:num w:numId="33" w16cid:durableId="1364133211">
    <w:abstractNumId w:val="271"/>
  </w:num>
  <w:num w:numId="34" w16cid:durableId="348652137">
    <w:abstractNumId w:val="87"/>
  </w:num>
  <w:num w:numId="35" w16cid:durableId="60452013">
    <w:abstractNumId w:val="135"/>
  </w:num>
  <w:num w:numId="36" w16cid:durableId="1407459205">
    <w:abstractNumId w:val="389"/>
  </w:num>
  <w:num w:numId="37" w16cid:durableId="2038849587">
    <w:abstractNumId w:val="369"/>
  </w:num>
  <w:num w:numId="38" w16cid:durableId="1882352767">
    <w:abstractNumId w:val="282"/>
  </w:num>
  <w:num w:numId="39" w16cid:durableId="1048455041">
    <w:abstractNumId w:val="104"/>
  </w:num>
  <w:num w:numId="40" w16cid:durableId="792870252">
    <w:abstractNumId w:val="83"/>
  </w:num>
  <w:num w:numId="41" w16cid:durableId="2119984376">
    <w:abstractNumId w:val="171"/>
  </w:num>
  <w:num w:numId="42" w16cid:durableId="617107583">
    <w:abstractNumId w:val="25"/>
  </w:num>
  <w:num w:numId="43" w16cid:durableId="1446537463">
    <w:abstractNumId w:val="116"/>
  </w:num>
  <w:num w:numId="44" w16cid:durableId="1491553308">
    <w:abstractNumId w:val="44"/>
  </w:num>
  <w:num w:numId="45" w16cid:durableId="640501961">
    <w:abstractNumId w:val="41"/>
  </w:num>
  <w:num w:numId="46" w16cid:durableId="1774548195">
    <w:abstractNumId w:val="374"/>
  </w:num>
  <w:num w:numId="47" w16cid:durableId="1331979328">
    <w:abstractNumId w:val="229"/>
  </w:num>
  <w:num w:numId="48" w16cid:durableId="706376941">
    <w:abstractNumId w:val="33"/>
  </w:num>
  <w:num w:numId="49" w16cid:durableId="2070690880">
    <w:abstractNumId w:val="80"/>
  </w:num>
  <w:num w:numId="50" w16cid:durableId="374425842">
    <w:abstractNumId w:val="82"/>
  </w:num>
  <w:num w:numId="51" w16cid:durableId="1165320706">
    <w:abstractNumId w:val="212"/>
  </w:num>
  <w:num w:numId="52" w16cid:durableId="1127163714">
    <w:abstractNumId w:val="353"/>
  </w:num>
  <w:num w:numId="53" w16cid:durableId="1437139072">
    <w:abstractNumId w:val="260"/>
  </w:num>
  <w:num w:numId="54" w16cid:durableId="1623539003">
    <w:abstractNumId w:val="252"/>
  </w:num>
  <w:num w:numId="55" w16cid:durableId="360671276">
    <w:abstractNumId w:val="153"/>
  </w:num>
  <w:num w:numId="56" w16cid:durableId="46532921">
    <w:abstractNumId w:val="128"/>
  </w:num>
  <w:num w:numId="57" w16cid:durableId="630785338">
    <w:abstractNumId w:val="157"/>
  </w:num>
  <w:num w:numId="58" w16cid:durableId="1035081007">
    <w:abstractNumId w:val="329"/>
  </w:num>
  <w:num w:numId="59" w16cid:durableId="1859269261">
    <w:abstractNumId w:val="393"/>
  </w:num>
  <w:num w:numId="60" w16cid:durableId="1006250425">
    <w:abstractNumId w:val="265"/>
  </w:num>
  <w:num w:numId="61" w16cid:durableId="1729567147">
    <w:abstractNumId w:val="326"/>
  </w:num>
  <w:num w:numId="62" w16cid:durableId="562178260">
    <w:abstractNumId w:val="371"/>
  </w:num>
  <w:num w:numId="63" w16cid:durableId="1935934746">
    <w:abstractNumId w:val="13"/>
  </w:num>
  <w:num w:numId="64" w16cid:durableId="1655255602">
    <w:abstractNumId w:val="322"/>
  </w:num>
  <w:num w:numId="65" w16cid:durableId="5182382">
    <w:abstractNumId w:val="3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05526172">
    <w:abstractNumId w:val="214"/>
  </w:num>
  <w:num w:numId="67" w16cid:durableId="1400903417">
    <w:abstractNumId w:val="306"/>
  </w:num>
  <w:num w:numId="68" w16cid:durableId="892153056">
    <w:abstractNumId w:val="250"/>
  </w:num>
  <w:num w:numId="69" w16cid:durableId="1897473925">
    <w:abstractNumId w:val="239"/>
  </w:num>
  <w:num w:numId="70" w16cid:durableId="567107452">
    <w:abstractNumId w:val="223"/>
  </w:num>
  <w:num w:numId="71" w16cid:durableId="313459124">
    <w:abstractNumId w:val="156"/>
  </w:num>
  <w:num w:numId="72" w16cid:durableId="2106464116">
    <w:abstractNumId w:val="246"/>
  </w:num>
  <w:num w:numId="73" w16cid:durableId="1794328718">
    <w:abstractNumId w:val="47"/>
  </w:num>
  <w:num w:numId="74" w16cid:durableId="63918688">
    <w:abstractNumId w:val="317"/>
  </w:num>
  <w:num w:numId="75" w16cid:durableId="186454877">
    <w:abstractNumId w:val="34"/>
  </w:num>
  <w:num w:numId="76" w16cid:durableId="1636989228">
    <w:abstractNumId w:val="334"/>
  </w:num>
  <w:num w:numId="77" w16cid:durableId="1171530888">
    <w:abstractNumId w:val="110"/>
  </w:num>
  <w:num w:numId="78" w16cid:durableId="960262038">
    <w:abstractNumId w:val="379"/>
  </w:num>
  <w:num w:numId="79" w16cid:durableId="1028287858">
    <w:abstractNumId w:val="348"/>
  </w:num>
  <w:num w:numId="80" w16cid:durableId="690838770">
    <w:abstractNumId w:val="36"/>
  </w:num>
  <w:num w:numId="81" w16cid:durableId="669064124">
    <w:abstractNumId w:val="391"/>
  </w:num>
  <w:num w:numId="82" w16cid:durableId="803238130">
    <w:abstractNumId w:val="107"/>
  </w:num>
  <w:num w:numId="83" w16cid:durableId="1994219348">
    <w:abstractNumId w:val="195"/>
  </w:num>
  <w:num w:numId="84" w16cid:durableId="687410547">
    <w:abstractNumId w:val="361"/>
  </w:num>
  <w:num w:numId="85" w16cid:durableId="1379014845">
    <w:abstractNumId w:val="172"/>
  </w:num>
  <w:num w:numId="86" w16cid:durableId="404257605">
    <w:abstractNumId w:val="238"/>
  </w:num>
  <w:num w:numId="87" w16cid:durableId="673651314">
    <w:abstractNumId w:val="335"/>
  </w:num>
  <w:num w:numId="88" w16cid:durableId="1030909404">
    <w:abstractNumId w:val="143"/>
  </w:num>
  <w:num w:numId="89" w16cid:durableId="74133798">
    <w:abstractNumId w:val="99"/>
  </w:num>
  <w:num w:numId="90" w16cid:durableId="314381400">
    <w:abstractNumId w:val="194"/>
  </w:num>
  <w:num w:numId="91" w16cid:durableId="1844198541">
    <w:abstractNumId w:val="132"/>
  </w:num>
  <w:num w:numId="92" w16cid:durableId="1935480270">
    <w:abstractNumId w:val="208"/>
  </w:num>
  <w:num w:numId="93" w16cid:durableId="1690794296">
    <w:abstractNumId w:val="213"/>
  </w:num>
  <w:num w:numId="94" w16cid:durableId="1710377624">
    <w:abstractNumId w:val="186"/>
  </w:num>
  <w:num w:numId="95" w16cid:durableId="2013410427">
    <w:abstractNumId w:val="324"/>
  </w:num>
  <w:num w:numId="96" w16cid:durableId="134296296">
    <w:abstractNumId w:val="68"/>
  </w:num>
  <w:num w:numId="97" w16cid:durableId="1098672579">
    <w:abstractNumId w:val="103"/>
  </w:num>
  <w:num w:numId="98" w16cid:durableId="581331230">
    <w:abstractNumId w:val="139"/>
  </w:num>
  <w:num w:numId="99" w16cid:durableId="634681109">
    <w:abstractNumId w:val="10"/>
  </w:num>
  <w:num w:numId="100" w16cid:durableId="568073625">
    <w:abstractNumId w:val="298"/>
  </w:num>
  <w:num w:numId="101" w16cid:durableId="320499763">
    <w:abstractNumId w:val="105"/>
  </w:num>
  <w:num w:numId="102" w16cid:durableId="603609488">
    <w:abstractNumId w:val="76"/>
  </w:num>
  <w:num w:numId="103" w16cid:durableId="581643698">
    <w:abstractNumId w:val="58"/>
  </w:num>
  <w:num w:numId="104" w16cid:durableId="489909492">
    <w:abstractNumId w:val="122"/>
  </w:num>
  <w:num w:numId="105" w16cid:durableId="2056999585">
    <w:abstractNumId w:val="112"/>
  </w:num>
  <w:num w:numId="106" w16cid:durableId="1255673252">
    <w:abstractNumId w:val="15"/>
  </w:num>
  <w:num w:numId="107" w16cid:durableId="1446534447">
    <w:abstractNumId w:val="74"/>
  </w:num>
  <w:num w:numId="108" w16cid:durableId="618535300">
    <w:abstractNumId w:val="48"/>
  </w:num>
  <w:num w:numId="109" w16cid:durableId="1802068226">
    <w:abstractNumId w:val="220"/>
  </w:num>
  <w:num w:numId="110" w16cid:durableId="371854301">
    <w:abstractNumId w:val="219"/>
  </w:num>
  <w:num w:numId="111" w16cid:durableId="1188058643">
    <w:abstractNumId w:val="256"/>
  </w:num>
  <w:num w:numId="112" w16cid:durableId="1879052464">
    <w:abstractNumId w:val="310"/>
  </w:num>
  <w:num w:numId="113" w16cid:durableId="1232622214">
    <w:abstractNumId w:val="89"/>
  </w:num>
  <w:num w:numId="114" w16cid:durableId="739138475">
    <w:abstractNumId w:val="154"/>
  </w:num>
  <w:num w:numId="115" w16cid:durableId="2090729957">
    <w:abstractNumId w:val="199"/>
  </w:num>
  <w:num w:numId="116" w16cid:durableId="1555509442">
    <w:abstractNumId w:val="166"/>
  </w:num>
  <w:num w:numId="117" w16cid:durableId="560211682">
    <w:abstractNumId w:val="253"/>
  </w:num>
  <w:num w:numId="118" w16cid:durableId="526067765">
    <w:abstractNumId w:val="288"/>
  </w:num>
  <w:num w:numId="119" w16cid:durableId="121114116">
    <w:abstractNumId w:val="351"/>
  </w:num>
  <w:num w:numId="120" w16cid:durableId="1872961363">
    <w:abstractNumId w:val="377"/>
  </w:num>
  <w:num w:numId="121" w16cid:durableId="160580663">
    <w:abstractNumId w:val="215"/>
  </w:num>
  <w:num w:numId="122" w16cid:durableId="926572862">
    <w:abstractNumId w:val="234"/>
  </w:num>
  <w:num w:numId="123" w16cid:durableId="252319198">
    <w:abstractNumId w:val="126"/>
  </w:num>
  <w:num w:numId="124" w16cid:durableId="631639593">
    <w:abstractNumId w:val="367"/>
  </w:num>
  <w:num w:numId="125" w16cid:durableId="875042639">
    <w:abstractNumId w:val="354"/>
  </w:num>
  <w:num w:numId="126" w16cid:durableId="1619022034">
    <w:abstractNumId w:val="200"/>
  </w:num>
  <w:num w:numId="127" w16cid:durableId="1642886840">
    <w:abstractNumId w:val="187"/>
  </w:num>
  <w:num w:numId="128" w16cid:durableId="912399264">
    <w:abstractNumId w:val="209"/>
  </w:num>
  <w:num w:numId="129" w16cid:durableId="834371579">
    <w:abstractNumId w:val="79"/>
  </w:num>
  <w:num w:numId="130" w16cid:durableId="2105612959">
    <w:abstractNumId w:val="242"/>
  </w:num>
  <w:num w:numId="131" w16cid:durableId="1487086169">
    <w:abstractNumId w:val="360"/>
  </w:num>
  <w:num w:numId="132" w16cid:durableId="268005312">
    <w:abstractNumId w:val="190"/>
  </w:num>
  <w:num w:numId="133" w16cid:durableId="270095185">
    <w:abstractNumId w:val="366"/>
  </w:num>
  <w:num w:numId="134" w16cid:durableId="330716766">
    <w:abstractNumId w:val="395"/>
  </w:num>
  <w:num w:numId="135" w16cid:durableId="1395398815">
    <w:abstractNumId w:val="179"/>
  </w:num>
  <w:num w:numId="136" w16cid:durableId="1686051154">
    <w:abstractNumId w:val="176"/>
  </w:num>
  <w:num w:numId="137" w16cid:durableId="186141082">
    <w:abstractNumId w:val="350"/>
  </w:num>
  <w:num w:numId="138" w16cid:durableId="1915243019">
    <w:abstractNumId w:val="232"/>
  </w:num>
  <w:num w:numId="139" w16cid:durableId="285239027">
    <w:abstractNumId w:val="276"/>
  </w:num>
  <w:num w:numId="140" w16cid:durableId="1068503836">
    <w:abstractNumId w:val="106"/>
  </w:num>
  <w:num w:numId="141" w16cid:durableId="1288783247">
    <w:abstractNumId w:val="217"/>
  </w:num>
  <w:num w:numId="142" w16cid:durableId="2022008136">
    <w:abstractNumId w:val="263"/>
  </w:num>
  <w:num w:numId="143" w16cid:durableId="1097365459">
    <w:abstractNumId w:val="183"/>
  </w:num>
  <w:num w:numId="144" w16cid:durableId="1385985924">
    <w:abstractNumId w:val="196"/>
  </w:num>
  <w:num w:numId="145" w16cid:durableId="381170979">
    <w:abstractNumId w:val="155"/>
  </w:num>
  <w:num w:numId="146" w16cid:durableId="826820443">
    <w:abstractNumId w:val="100"/>
  </w:num>
  <w:num w:numId="147" w16cid:durableId="680280759">
    <w:abstractNumId w:val="134"/>
  </w:num>
  <w:num w:numId="148" w16cid:durableId="1450314911">
    <w:abstractNumId w:val="275"/>
  </w:num>
  <w:num w:numId="149" w16cid:durableId="1557008424">
    <w:abstractNumId w:val="59"/>
  </w:num>
  <w:num w:numId="150" w16cid:durableId="1380320975">
    <w:abstractNumId w:val="264"/>
  </w:num>
  <w:num w:numId="151" w16cid:durableId="1451584621">
    <w:abstractNumId w:val="297"/>
  </w:num>
  <w:num w:numId="152" w16cid:durableId="1862863058">
    <w:abstractNumId w:val="292"/>
  </w:num>
  <w:num w:numId="153" w16cid:durableId="1384403560">
    <w:abstractNumId w:val="53"/>
  </w:num>
  <w:num w:numId="154" w16cid:durableId="1716586941">
    <w:abstractNumId w:val="249"/>
  </w:num>
  <w:num w:numId="155" w16cid:durableId="1593204470">
    <w:abstractNumId w:val="293"/>
  </w:num>
  <w:num w:numId="156" w16cid:durableId="2086681296">
    <w:abstractNumId w:val="386"/>
  </w:num>
  <w:num w:numId="157" w16cid:durableId="694648292">
    <w:abstractNumId w:val="160"/>
  </w:num>
  <w:num w:numId="158" w16cid:durableId="1784377706">
    <w:abstractNumId w:val="181"/>
  </w:num>
  <w:num w:numId="159" w16cid:durableId="1485664105">
    <w:abstractNumId w:val="294"/>
  </w:num>
  <w:num w:numId="160" w16cid:durableId="1387022287">
    <w:abstractNumId w:val="88"/>
  </w:num>
  <w:num w:numId="161" w16cid:durableId="1192451443">
    <w:abstractNumId w:val="69"/>
  </w:num>
  <w:num w:numId="162" w16cid:durableId="335301884">
    <w:abstractNumId w:val="332"/>
  </w:num>
  <w:num w:numId="163" w16cid:durableId="55474964">
    <w:abstractNumId w:val="392"/>
  </w:num>
  <w:num w:numId="164" w16cid:durableId="1388187234">
    <w:abstractNumId w:val="117"/>
  </w:num>
  <w:num w:numId="165" w16cid:durableId="1869836197">
    <w:abstractNumId w:val="337"/>
  </w:num>
  <w:num w:numId="166" w16cid:durableId="1805805331">
    <w:abstractNumId w:val="257"/>
  </w:num>
  <w:num w:numId="167" w16cid:durableId="2080594591">
    <w:abstractNumId w:val="45"/>
  </w:num>
  <w:num w:numId="168" w16cid:durableId="713892994">
    <w:abstractNumId w:val="283"/>
  </w:num>
  <w:num w:numId="169" w16cid:durableId="791170237">
    <w:abstractNumId w:val="94"/>
  </w:num>
  <w:num w:numId="170" w16cid:durableId="1155604896">
    <w:abstractNumId w:val="163"/>
  </w:num>
  <w:num w:numId="171" w16cid:durableId="775978705">
    <w:abstractNumId w:val="357"/>
  </w:num>
  <w:num w:numId="172" w16cid:durableId="2037928261">
    <w:abstractNumId w:val="315"/>
  </w:num>
  <w:num w:numId="173" w16cid:durableId="1838811202">
    <w:abstractNumId w:val="262"/>
  </w:num>
  <w:num w:numId="174" w16cid:durableId="1831558977">
    <w:abstractNumId w:val="185"/>
  </w:num>
  <w:num w:numId="175" w16cid:durableId="694576378">
    <w:abstractNumId w:val="269"/>
  </w:num>
  <w:num w:numId="176" w16cid:durableId="1464730741">
    <w:abstractNumId w:val="130"/>
  </w:num>
  <w:num w:numId="177" w16cid:durableId="968322507">
    <w:abstractNumId w:val="300"/>
  </w:num>
  <w:num w:numId="178" w16cid:durableId="1493914791">
    <w:abstractNumId w:val="119"/>
  </w:num>
  <w:num w:numId="179" w16cid:durableId="1193571722">
    <w:abstractNumId w:val="35"/>
  </w:num>
  <w:num w:numId="180" w16cid:durableId="1305693498">
    <w:abstractNumId w:val="321"/>
  </w:num>
  <w:num w:numId="181" w16cid:durableId="2012482977">
    <w:abstractNumId w:val="378"/>
  </w:num>
  <w:num w:numId="182" w16cid:durableId="895554290">
    <w:abstractNumId w:val="295"/>
  </w:num>
  <w:num w:numId="183" w16cid:durableId="1762070786">
    <w:abstractNumId w:val="50"/>
  </w:num>
  <w:num w:numId="184" w16cid:durableId="2065173979">
    <w:abstractNumId w:val="131"/>
  </w:num>
  <w:num w:numId="185" w16cid:durableId="1892693401">
    <w:abstractNumId w:val="22"/>
  </w:num>
  <w:num w:numId="186" w16cid:durableId="1622567941">
    <w:abstractNumId w:val="313"/>
  </w:num>
  <w:num w:numId="187" w16cid:durableId="1375958880">
    <w:abstractNumId w:val="141"/>
  </w:num>
  <w:num w:numId="188" w16cid:durableId="1433207403">
    <w:abstractNumId w:val="382"/>
  </w:num>
  <w:num w:numId="189" w16cid:durableId="907810798">
    <w:abstractNumId w:val="114"/>
  </w:num>
  <w:num w:numId="190" w16cid:durableId="668101967">
    <w:abstractNumId w:val="342"/>
  </w:num>
  <w:num w:numId="191" w16cid:durableId="364907572">
    <w:abstractNumId w:val="303"/>
  </w:num>
  <w:num w:numId="192" w16cid:durableId="1260143405">
    <w:abstractNumId w:val="302"/>
  </w:num>
  <w:num w:numId="193" w16cid:durableId="1872914427">
    <w:abstractNumId w:val="398"/>
  </w:num>
  <w:num w:numId="194" w16cid:durableId="131287667">
    <w:abstractNumId w:val="167"/>
  </w:num>
  <w:num w:numId="195" w16cid:durableId="1492141425">
    <w:abstractNumId w:val="267"/>
  </w:num>
  <w:num w:numId="196" w16cid:durableId="2009792756">
    <w:abstractNumId w:val="174"/>
  </w:num>
  <w:num w:numId="197" w16cid:durableId="1667826297">
    <w:abstractNumId w:val="381"/>
  </w:num>
  <w:num w:numId="198" w16cid:durableId="672075517">
    <w:abstractNumId w:val="147"/>
  </w:num>
  <w:num w:numId="199" w16cid:durableId="615336069">
    <w:abstractNumId w:val="55"/>
  </w:num>
  <w:num w:numId="200" w16cid:durableId="1243636517">
    <w:abstractNumId w:val="164"/>
  </w:num>
  <w:num w:numId="201" w16cid:durableId="1080640679">
    <w:abstractNumId w:val="188"/>
  </w:num>
  <w:num w:numId="202" w16cid:durableId="1111391325">
    <w:abstractNumId w:val="394"/>
  </w:num>
  <w:num w:numId="203" w16cid:durableId="1699117783">
    <w:abstractNumId w:val="230"/>
  </w:num>
  <w:num w:numId="204" w16cid:durableId="890850084">
    <w:abstractNumId w:val="280"/>
  </w:num>
  <w:num w:numId="205" w16cid:durableId="1093546270">
    <w:abstractNumId w:val="49"/>
  </w:num>
  <w:num w:numId="206" w16cid:durableId="970791172">
    <w:abstractNumId w:val="349"/>
  </w:num>
  <w:num w:numId="207" w16cid:durableId="1551768733">
    <w:abstractNumId w:val="307"/>
  </w:num>
  <w:num w:numId="208" w16cid:durableId="705562381">
    <w:abstractNumId w:val="43"/>
  </w:num>
  <w:num w:numId="209" w16cid:durableId="869418419">
    <w:abstractNumId w:val="29"/>
  </w:num>
  <w:num w:numId="210" w16cid:durableId="694697248">
    <w:abstractNumId w:val="140"/>
  </w:num>
  <w:num w:numId="211" w16cid:durableId="1601136082">
    <w:abstractNumId w:val="327"/>
  </w:num>
  <w:num w:numId="212" w16cid:durableId="1681857584">
    <w:abstractNumId w:val="182"/>
  </w:num>
  <w:num w:numId="213" w16cid:durableId="1057707599">
    <w:abstractNumId w:val="111"/>
  </w:num>
  <w:num w:numId="214" w16cid:durableId="209000819">
    <w:abstractNumId w:val="237"/>
  </w:num>
  <w:num w:numId="215" w16cid:durableId="1722050472">
    <w:abstractNumId w:val="323"/>
  </w:num>
  <w:num w:numId="216" w16cid:durableId="1357846204">
    <w:abstractNumId w:val="243"/>
  </w:num>
  <w:num w:numId="217" w16cid:durableId="1875075599">
    <w:abstractNumId w:val="312"/>
  </w:num>
  <w:num w:numId="218" w16cid:durableId="312297943">
    <w:abstractNumId w:val="231"/>
  </w:num>
  <w:num w:numId="219" w16cid:durableId="747187720">
    <w:abstractNumId w:val="316"/>
  </w:num>
  <w:num w:numId="220" w16cid:durableId="1968925471">
    <w:abstractNumId w:val="168"/>
  </w:num>
  <w:num w:numId="221" w16cid:durableId="243879720">
    <w:abstractNumId w:val="340"/>
  </w:num>
  <w:num w:numId="222" w16cid:durableId="420955007">
    <w:abstractNumId w:val="109"/>
  </w:num>
  <w:num w:numId="223" w16cid:durableId="350112677">
    <w:abstractNumId w:val="159"/>
  </w:num>
  <w:num w:numId="224" w16cid:durableId="1102148692">
    <w:abstractNumId w:val="396"/>
  </w:num>
  <w:num w:numId="225" w16cid:durableId="2036810640">
    <w:abstractNumId w:val="158"/>
  </w:num>
  <w:num w:numId="226" w16cid:durableId="1949464828">
    <w:abstractNumId w:val="144"/>
  </w:num>
  <w:num w:numId="227" w16cid:durableId="1695689899">
    <w:abstractNumId w:val="308"/>
  </w:num>
  <w:num w:numId="228" w16cid:durableId="2135051812">
    <w:abstractNumId w:val="42"/>
  </w:num>
  <w:num w:numId="229" w16cid:durableId="534512620">
    <w:abstractNumId w:val="236"/>
  </w:num>
  <w:num w:numId="230" w16cid:durableId="482239078">
    <w:abstractNumId w:val="93"/>
  </w:num>
  <w:num w:numId="231" w16cid:durableId="1828209526">
    <w:abstractNumId w:val="241"/>
  </w:num>
  <w:num w:numId="232" w16cid:durableId="1103575691">
    <w:abstractNumId w:val="161"/>
  </w:num>
  <w:num w:numId="233" w16cid:durableId="998460193">
    <w:abstractNumId w:val="387"/>
  </w:num>
  <w:num w:numId="234" w16cid:durableId="537621837">
    <w:abstractNumId w:val="273"/>
  </w:num>
  <w:num w:numId="235" w16cid:durableId="499277753">
    <w:abstractNumId w:val="61"/>
  </w:num>
  <w:num w:numId="236" w16cid:durableId="456067725">
    <w:abstractNumId w:val="247"/>
  </w:num>
  <w:num w:numId="237" w16cid:durableId="1681589975">
    <w:abstractNumId w:val="72"/>
  </w:num>
  <w:num w:numId="238" w16cid:durableId="1213229392">
    <w:abstractNumId w:val="363"/>
  </w:num>
  <w:num w:numId="239" w16cid:durableId="1943537297">
    <w:abstractNumId w:val="268"/>
  </w:num>
  <w:num w:numId="240" w16cid:durableId="179902822">
    <w:abstractNumId w:val="81"/>
  </w:num>
  <w:num w:numId="241" w16cid:durableId="1299336366">
    <w:abstractNumId w:val="32"/>
  </w:num>
  <w:num w:numId="242" w16cid:durableId="1881017240">
    <w:abstractNumId w:val="333"/>
  </w:num>
  <w:num w:numId="243" w16cid:durableId="409041849">
    <w:abstractNumId w:val="330"/>
  </w:num>
  <w:num w:numId="244" w16cid:durableId="738135172">
    <w:abstractNumId w:val="146"/>
  </w:num>
  <w:num w:numId="245" w16cid:durableId="560671854">
    <w:abstractNumId w:val="296"/>
  </w:num>
  <w:num w:numId="246" w16cid:durableId="49156406">
    <w:abstractNumId w:val="390"/>
  </w:num>
  <w:num w:numId="247" w16cid:durableId="572473768">
    <w:abstractNumId w:val="402"/>
  </w:num>
  <w:num w:numId="248" w16cid:durableId="1221552641">
    <w:abstractNumId w:val="65"/>
  </w:num>
  <w:num w:numId="249" w16cid:durableId="2072146349">
    <w:abstractNumId w:val="177"/>
  </w:num>
  <w:num w:numId="250" w16cid:durableId="996806398">
    <w:abstractNumId w:val="356"/>
  </w:num>
  <w:num w:numId="251" w16cid:durableId="1954554989">
    <w:abstractNumId w:val="129"/>
  </w:num>
  <w:num w:numId="252" w16cid:durableId="324744918">
    <w:abstractNumId w:val="305"/>
  </w:num>
  <w:num w:numId="253" w16cid:durableId="278218376">
    <w:abstractNumId w:val="248"/>
  </w:num>
  <w:num w:numId="254" w16cid:durableId="1960410679">
    <w:abstractNumId w:val="399"/>
  </w:num>
  <w:num w:numId="255" w16cid:durableId="168300264">
    <w:abstractNumId w:val="270"/>
  </w:num>
  <w:num w:numId="256" w16cid:durableId="900285285">
    <w:abstractNumId w:val="319"/>
  </w:num>
  <w:num w:numId="257" w16cid:durableId="834996798">
    <w:abstractNumId w:val="401"/>
  </w:num>
  <w:num w:numId="258" w16cid:durableId="1048186942">
    <w:abstractNumId w:val="192"/>
  </w:num>
  <w:num w:numId="259" w16cid:durableId="820855672">
    <w:abstractNumId w:val="149"/>
  </w:num>
  <w:num w:numId="260" w16cid:durableId="1627855695">
    <w:abstractNumId w:val="281"/>
  </w:num>
  <w:num w:numId="261" w16cid:durableId="1866169140">
    <w:abstractNumId w:val="364"/>
  </w:num>
  <w:num w:numId="262" w16cid:durableId="532693739">
    <w:abstractNumId w:val="198"/>
  </w:num>
  <w:num w:numId="263" w16cid:durableId="1273047892">
    <w:abstractNumId w:val="339"/>
  </w:num>
  <w:num w:numId="264" w16cid:durableId="1848473791">
    <w:abstractNumId w:val="359"/>
  </w:num>
  <w:num w:numId="265" w16cid:durableId="86081015">
    <w:abstractNumId w:val="137"/>
  </w:num>
  <w:num w:numId="266" w16cid:durableId="1580210452">
    <w:abstractNumId w:val="31"/>
  </w:num>
  <w:num w:numId="267" w16cid:durableId="283002678">
    <w:abstractNumId w:val="309"/>
  </w:num>
  <w:num w:numId="268" w16cid:durableId="1924221744">
    <w:abstractNumId w:val="259"/>
  </w:num>
  <w:num w:numId="269" w16cid:durableId="592475966">
    <w:abstractNumId w:val="20"/>
  </w:num>
  <w:num w:numId="270" w16cid:durableId="1179781514">
    <w:abstractNumId w:val="70"/>
  </w:num>
  <w:num w:numId="271" w16cid:durableId="352996130">
    <w:abstractNumId w:val="370"/>
  </w:num>
  <w:num w:numId="272" w16cid:durableId="2147384145">
    <w:abstractNumId w:val="123"/>
  </w:num>
  <w:num w:numId="273" w16cid:durableId="1652559134">
    <w:abstractNumId w:val="320"/>
  </w:num>
  <w:num w:numId="274" w16cid:durableId="397940163">
    <w:abstractNumId w:val="338"/>
  </w:num>
  <w:num w:numId="275" w16cid:durableId="2055808104">
    <w:abstractNumId w:val="63"/>
  </w:num>
  <w:num w:numId="276" w16cid:durableId="857814370">
    <w:abstractNumId w:val="101"/>
  </w:num>
  <w:num w:numId="277" w16cid:durableId="1946763911">
    <w:abstractNumId w:val="244"/>
  </w:num>
  <w:num w:numId="278" w16cid:durableId="52630890">
    <w:abstractNumId w:val="127"/>
  </w:num>
  <w:num w:numId="279" w16cid:durableId="1808621775">
    <w:abstractNumId w:val="162"/>
  </w:num>
  <w:num w:numId="280" w16cid:durableId="577591025">
    <w:abstractNumId w:val="60"/>
  </w:num>
  <w:num w:numId="281" w16cid:durableId="1402605815">
    <w:abstractNumId w:val="40"/>
  </w:num>
  <w:num w:numId="282" w16cid:durableId="483468281">
    <w:abstractNumId w:val="148"/>
  </w:num>
  <w:num w:numId="283" w16cid:durableId="241333106">
    <w:abstractNumId w:val="96"/>
  </w:num>
  <w:num w:numId="284" w16cid:durableId="1315068021">
    <w:abstractNumId w:val="201"/>
  </w:num>
  <w:num w:numId="285" w16cid:durableId="1411729676">
    <w:abstractNumId w:val="92"/>
  </w:num>
  <w:num w:numId="286" w16cid:durableId="690762831">
    <w:abstractNumId w:val="142"/>
  </w:num>
  <w:num w:numId="287" w16cid:durableId="953639146">
    <w:abstractNumId w:val="240"/>
  </w:num>
  <w:num w:numId="288" w16cid:durableId="775447332">
    <w:abstractNumId w:val="145"/>
  </w:num>
  <w:num w:numId="289" w16cid:durableId="1870219438">
    <w:abstractNumId w:val="376"/>
  </w:num>
  <w:num w:numId="290" w16cid:durableId="947740891">
    <w:abstractNumId w:val="397"/>
  </w:num>
  <w:num w:numId="291" w16cid:durableId="1070081471">
    <w:abstractNumId w:val="221"/>
  </w:num>
  <w:num w:numId="292" w16cid:durableId="1598639635">
    <w:abstractNumId w:val="28"/>
  </w:num>
  <w:num w:numId="293" w16cid:durableId="4402598">
    <w:abstractNumId w:val="21"/>
  </w:num>
  <w:num w:numId="294" w16cid:durableId="393550364">
    <w:abstractNumId w:val="64"/>
  </w:num>
  <w:num w:numId="295" w16cid:durableId="708650505">
    <w:abstractNumId w:val="344"/>
  </w:num>
  <w:num w:numId="296" w16cid:durableId="220292911">
    <w:abstractNumId w:val="210"/>
  </w:num>
  <w:num w:numId="297" w16cid:durableId="720977142">
    <w:abstractNumId w:val="346"/>
  </w:num>
  <w:num w:numId="298" w16cid:durableId="867988474">
    <w:abstractNumId w:val="26"/>
  </w:num>
  <w:num w:numId="299" w16cid:durableId="760687217">
    <w:abstractNumId w:val="380"/>
  </w:num>
  <w:num w:numId="300" w16cid:durableId="586890695">
    <w:abstractNumId w:val="222"/>
  </w:num>
  <w:num w:numId="301" w16cid:durableId="1685472259">
    <w:abstractNumId w:val="165"/>
  </w:num>
  <w:num w:numId="302" w16cid:durableId="1474830604">
    <w:abstractNumId w:val="12"/>
  </w:num>
  <w:num w:numId="303" w16cid:durableId="1595046156">
    <w:abstractNumId w:val="57"/>
  </w:num>
  <w:num w:numId="304" w16cid:durableId="1519199515">
    <w:abstractNumId w:val="314"/>
  </w:num>
  <w:num w:numId="305" w16cid:durableId="986906978">
    <w:abstractNumId w:val="124"/>
  </w:num>
  <w:num w:numId="306" w16cid:durableId="529538575">
    <w:abstractNumId w:val="291"/>
  </w:num>
  <w:num w:numId="307" w16cid:durableId="666059919">
    <w:abstractNumId w:val="385"/>
  </w:num>
  <w:num w:numId="308" w16cid:durableId="22635276">
    <w:abstractNumId w:val="52"/>
  </w:num>
  <w:num w:numId="309" w16cid:durableId="815031083">
    <w:abstractNumId w:val="170"/>
  </w:num>
  <w:num w:numId="310" w16cid:durableId="64881012">
    <w:abstractNumId w:val="73"/>
  </w:num>
  <w:num w:numId="311" w16cid:durableId="1470828202">
    <w:abstractNumId w:val="206"/>
  </w:num>
  <w:num w:numId="312" w16cid:durableId="1550728367">
    <w:abstractNumId w:val="287"/>
  </w:num>
  <w:num w:numId="313" w16cid:durableId="442654450">
    <w:abstractNumId w:val="228"/>
  </w:num>
  <w:num w:numId="314" w16cid:durableId="377055152">
    <w:abstractNumId w:val="77"/>
  </w:num>
  <w:num w:numId="315" w16cid:durableId="1369797211">
    <w:abstractNumId w:val="235"/>
  </w:num>
  <w:num w:numId="316" w16cid:durableId="2033914765">
    <w:abstractNumId w:val="150"/>
  </w:num>
  <w:num w:numId="317" w16cid:durableId="2144225395">
    <w:abstractNumId w:val="108"/>
  </w:num>
  <w:num w:numId="318" w16cid:durableId="1310134247">
    <w:abstractNumId w:val="151"/>
  </w:num>
  <w:num w:numId="319" w16cid:durableId="1125196141">
    <w:abstractNumId w:val="383"/>
  </w:num>
  <w:num w:numId="320" w16cid:durableId="413941227">
    <w:abstractNumId w:val="86"/>
  </w:num>
  <w:num w:numId="321" w16cid:durableId="1252812245">
    <w:abstractNumId w:val="352"/>
  </w:num>
  <w:num w:numId="322" w16cid:durableId="1843426047">
    <w:abstractNumId w:val="343"/>
  </w:num>
  <w:num w:numId="323" w16cid:durableId="1371569396">
    <w:abstractNumId w:val="14"/>
  </w:num>
  <w:num w:numId="324" w16cid:durableId="1394157869">
    <w:abstractNumId w:val="299"/>
  </w:num>
  <w:num w:numId="325" w16cid:durableId="401682073">
    <w:abstractNumId w:val="277"/>
  </w:num>
  <w:num w:numId="326" w16cid:durableId="313223654">
    <w:abstractNumId w:val="318"/>
  </w:num>
  <w:num w:numId="327" w16cid:durableId="1744402884">
    <w:abstractNumId w:val="118"/>
  </w:num>
  <w:num w:numId="328" w16cid:durableId="379674725">
    <w:abstractNumId w:val="272"/>
  </w:num>
  <w:num w:numId="329" w16cid:durableId="1771311262">
    <w:abstractNumId w:val="175"/>
  </w:num>
  <w:num w:numId="330" w16cid:durableId="333342152">
    <w:abstractNumId w:val="372"/>
  </w:num>
  <w:num w:numId="331" w16cid:durableId="557284396">
    <w:abstractNumId w:val="325"/>
  </w:num>
  <w:num w:numId="332" w16cid:durableId="688335354">
    <w:abstractNumId w:val="62"/>
  </w:num>
  <w:num w:numId="333" w16cid:durableId="471679156">
    <w:abstractNumId w:val="30"/>
  </w:num>
  <w:num w:numId="334" w16cid:durableId="177623239">
    <w:abstractNumId w:val="84"/>
  </w:num>
  <w:num w:numId="335" w16cid:durableId="857701081">
    <w:abstractNumId w:val="115"/>
  </w:num>
  <w:num w:numId="336" w16cid:durableId="1070737153">
    <w:abstractNumId w:val="75"/>
  </w:num>
  <w:num w:numId="337" w16cid:durableId="1031104249">
    <w:abstractNumId w:val="125"/>
  </w:num>
  <w:num w:numId="338" w16cid:durableId="1377001362">
    <w:abstractNumId w:val="97"/>
  </w:num>
  <w:num w:numId="339" w16cid:durableId="605582335">
    <w:abstractNumId w:val="189"/>
  </w:num>
  <w:num w:numId="340" w16cid:durableId="751778976">
    <w:abstractNumId w:val="23"/>
  </w:num>
  <w:num w:numId="341" w16cid:durableId="145437609">
    <w:abstractNumId w:val="113"/>
  </w:num>
  <w:num w:numId="342" w16cid:durableId="1150092498">
    <w:abstractNumId w:val="78"/>
  </w:num>
  <w:num w:numId="343" w16cid:durableId="889532267">
    <w:abstractNumId w:val="227"/>
  </w:num>
  <w:num w:numId="344" w16cid:durableId="950548949">
    <w:abstractNumId w:val="362"/>
  </w:num>
  <w:num w:numId="345" w16cid:durableId="344786972">
    <w:abstractNumId w:val="184"/>
  </w:num>
  <w:num w:numId="346" w16cid:durableId="289165654">
    <w:abstractNumId w:val="98"/>
  </w:num>
  <w:num w:numId="347" w16cid:durableId="551816043">
    <w:abstractNumId w:val="16"/>
  </w:num>
  <w:num w:numId="348" w16cid:durableId="477768443">
    <w:abstractNumId w:val="71"/>
  </w:num>
  <w:num w:numId="349" w16cid:durableId="7829850">
    <w:abstractNumId w:val="193"/>
  </w:num>
  <w:num w:numId="350" w16cid:durableId="950287848">
    <w:abstractNumId w:val="205"/>
  </w:num>
  <w:num w:numId="351" w16cid:durableId="1181431005">
    <w:abstractNumId w:val="233"/>
  </w:num>
  <w:num w:numId="352" w16cid:durableId="199127212">
    <w:abstractNumId w:val="245"/>
  </w:num>
  <w:num w:numId="353" w16cid:durableId="318970926">
    <w:abstractNumId w:val="85"/>
  </w:num>
  <w:num w:numId="354" w16cid:durableId="6643823">
    <w:abstractNumId w:val="289"/>
  </w:num>
  <w:num w:numId="355" w16cid:durableId="1552302702">
    <w:abstractNumId w:val="178"/>
  </w:num>
  <w:num w:numId="356" w16cid:durableId="452097114">
    <w:abstractNumId w:val="67"/>
  </w:num>
  <w:num w:numId="357" w16cid:durableId="1541697821">
    <w:abstractNumId w:val="355"/>
  </w:num>
  <w:num w:numId="358" w16cid:durableId="2014187101">
    <w:abstractNumId w:val="152"/>
  </w:num>
  <w:num w:numId="359" w16cid:durableId="1711225112">
    <w:abstractNumId w:val="169"/>
  </w:num>
  <w:num w:numId="360" w16cid:durableId="2023893760">
    <w:abstractNumId w:val="17"/>
  </w:num>
  <w:num w:numId="361" w16cid:durableId="1340232151">
    <w:abstractNumId w:val="258"/>
  </w:num>
  <w:num w:numId="362" w16cid:durableId="712116033">
    <w:abstractNumId w:val="358"/>
  </w:num>
  <w:num w:numId="363" w16cid:durableId="1080983503">
    <w:abstractNumId w:val="39"/>
  </w:num>
  <w:num w:numId="364" w16cid:durableId="38819870">
    <w:abstractNumId w:val="204"/>
  </w:num>
  <w:num w:numId="365" w16cid:durableId="535388883">
    <w:abstractNumId w:val="368"/>
  </w:num>
  <w:num w:numId="366" w16cid:durableId="224268108">
    <w:abstractNumId w:val="27"/>
  </w:num>
  <w:num w:numId="367" w16cid:durableId="2117285078">
    <w:abstractNumId w:val="218"/>
  </w:num>
  <w:num w:numId="368" w16cid:durableId="1336565923">
    <w:abstractNumId w:val="90"/>
  </w:num>
  <w:num w:numId="369" w16cid:durableId="451168655">
    <w:abstractNumId w:val="121"/>
  </w:num>
  <w:num w:numId="370" w16cid:durableId="1916162756">
    <w:abstractNumId w:val="373"/>
  </w:num>
  <w:num w:numId="371" w16cid:durableId="686910166">
    <w:abstractNumId w:val="261"/>
  </w:num>
  <w:num w:numId="372" w16cid:durableId="1790393911">
    <w:abstractNumId w:val="24"/>
  </w:num>
  <w:num w:numId="373" w16cid:durableId="1646855105">
    <w:abstractNumId w:val="216"/>
  </w:num>
  <w:num w:numId="374" w16cid:durableId="2140300847">
    <w:abstractNumId w:val="365"/>
  </w:num>
  <w:num w:numId="375" w16cid:durableId="2105833709">
    <w:abstractNumId w:val="341"/>
  </w:num>
  <w:num w:numId="376" w16cid:durableId="767583158">
    <w:abstractNumId w:val="290"/>
  </w:num>
  <w:num w:numId="377" w16cid:durableId="867645683">
    <w:abstractNumId w:val="95"/>
  </w:num>
  <w:num w:numId="378" w16cid:durableId="1759211179">
    <w:abstractNumId w:val="311"/>
  </w:num>
  <w:num w:numId="379" w16cid:durableId="1960604372">
    <w:abstractNumId w:val="203"/>
  </w:num>
  <w:num w:numId="380" w16cid:durableId="14309693">
    <w:abstractNumId w:val="274"/>
  </w:num>
  <w:num w:numId="381" w16cid:durableId="1060593489">
    <w:abstractNumId w:val="403"/>
  </w:num>
  <w:num w:numId="382" w16cid:durableId="73012755">
    <w:abstractNumId w:val="347"/>
  </w:num>
  <w:num w:numId="383" w16cid:durableId="1364597593">
    <w:abstractNumId w:val="404"/>
  </w:num>
  <w:num w:numId="384" w16cid:durableId="600340605">
    <w:abstractNumId w:val="133"/>
  </w:num>
  <w:num w:numId="385" w16cid:durableId="1439062978">
    <w:abstractNumId w:val="375"/>
  </w:num>
  <w:num w:numId="386" w16cid:durableId="777916832">
    <w:abstractNumId w:val="66"/>
  </w:num>
  <w:num w:numId="387" w16cid:durableId="1336806817">
    <w:abstractNumId w:val="388"/>
  </w:num>
  <w:num w:numId="388" w16cid:durableId="1450666933">
    <w:abstractNumId w:val="173"/>
  </w:num>
  <w:num w:numId="389" w16cid:durableId="679815105">
    <w:abstractNumId w:val="91"/>
  </w:num>
  <w:num w:numId="390" w16cid:durableId="737678756">
    <w:abstractNumId w:val="286"/>
  </w:num>
  <w:num w:numId="391" w16cid:durableId="128941298">
    <w:abstractNumId w:val="255"/>
  </w:num>
  <w:num w:numId="392" w16cid:durableId="17320509">
    <w:abstractNumId w:val="56"/>
  </w:num>
  <w:num w:numId="393" w16cid:durableId="1753232597">
    <w:abstractNumId w:val="384"/>
  </w:num>
  <w:num w:numId="394" w16cid:durableId="1751149240">
    <w:abstractNumId w:val="18"/>
  </w:num>
  <w:num w:numId="395" w16cid:durableId="918443303">
    <w:abstractNumId w:val="284"/>
  </w:num>
  <w:num w:numId="396" w16cid:durableId="1987011185">
    <w:abstractNumId w:val="266"/>
  </w:num>
  <w:num w:numId="397" w16cid:durableId="312681306">
    <w:abstractNumId w:val="279"/>
  </w:num>
  <w:num w:numId="398" w16cid:durableId="814571299">
    <w:abstractNumId w:val="405"/>
  </w:num>
  <w:num w:numId="399" w16cid:durableId="1943340486">
    <w:abstractNumId w:val="191"/>
  </w:num>
  <w:num w:numId="400" w16cid:durableId="1211380689">
    <w:abstractNumId w:val="102"/>
  </w:num>
  <w:num w:numId="401" w16cid:durableId="519973580">
    <w:abstractNumId w:val="19"/>
  </w:num>
  <w:num w:numId="402" w16cid:durableId="484474622">
    <w:abstractNumId w:val="120"/>
  </w:num>
  <w:num w:numId="403" w16cid:durableId="836115165">
    <w:abstractNumId w:val="278"/>
  </w:num>
  <w:num w:numId="404" w16cid:durableId="370419869">
    <w:abstractNumId w:val="207"/>
  </w:num>
  <w:num w:numId="405" w16cid:durableId="783352582">
    <w:abstractNumId w:val="211"/>
  </w:num>
  <w:num w:numId="406" w16cid:durableId="1059130892">
    <w:abstractNumId w:val="180"/>
  </w:num>
  <w:num w:numId="407" w16cid:durableId="1946687971">
    <w:abstractNumId w:val="251"/>
  </w:num>
  <w:num w:numId="408" w16cid:durableId="512765601">
    <w:abstractNumId w:val="54"/>
  </w:num>
  <w:num w:numId="409" w16cid:durableId="86737697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230"/>
    <w:rsid w:val="0000017F"/>
    <w:rsid w:val="00000353"/>
    <w:rsid w:val="00001137"/>
    <w:rsid w:val="0000127D"/>
    <w:rsid w:val="00001354"/>
    <w:rsid w:val="00001589"/>
    <w:rsid w:val="0000198F"/>
    <w:rsid w:val="00001E18"/>
    <w:rsid w:val="00002E85"/>
    <w:rsid w:val="00003143"/>
    <w:rsid w:val="00003370"/>
    <w:rsid w:val="000033DC"/>
    <w:rsid w:val="000034A8"/>
    <w:rsid w:val="0000363D"/>
    <w:rsid w:val="00003B2C"/>
    <w:rsid w:val="00003C7B"/>
    <w:rsid w:val="00003FFD"/>
    <w:rsid w:val="000045B2"/>
    <w:rsid w:val="0000487C"/>
    <w:rsid w:val="00004CA1"/>
    <w:rsid w:val="000054FC"/>
    <w:rsid w:val="00005783"/>
    <w:rsid w:val="00005907"/>
    <w:rsid w:val="00005A44"/>
    <w:rsid w:val="000071FC"/>
    <w:rsid w:val="00007999"/>
    <w:rsid w:val="00007ADC"/>
    <w:rsid w:val="00007D13"/>
    <w:rsid w:val="00007DB2"/>
    <w:rsid w:val="00010B5A"/>
    <w:rsid w:val="00010E0A"/>
    <w:rsid w:val="00010E24"/>
    <w:rsid w:val="00012659"/>
    <w:rsid w:val="00012C40"/>
    <w:rsid w:val="00012EC6"/>
    <w:rsid w:val="0001300D"/>
    <w:rsid w:val="00013759"/>
    <w:rsid w:val="00013A22"/>
    <w:rsid w:val="00013BBF"/>
    <w:rsid w:val="00014BCD"/>
    <w:rsid w:val="00014CD7"/>
    <w:rsid w:val="00014D97"/>
    <w:rsid w:val="00014F55"/>
    <w:rsid w:val="00015366"/>
    <w:rsid w:val="0001545A"/>
    <w:rsid w:val="0001589E"/>
    <w:rsid w:val="00016324"/>
    <w:rsid w:val="000164FC"/>
    <w:rsid w:val="00017354"/>
    <w:rsid w:val="00017B96"/>
    <w:rsid w:val="000202AB"/>
    <w:rsid w:val="0002088D"/>
    <w:rsid w:val="00020914"/>
    <w:rsid w:val="00020C3C"/>
    <w:rsid w:val="00021256"/>
    <w:rsid w:val="0002149D"/>
    <w:rsid w:val="000217FE"/>
    <w:rsid w:val="00021E27"/>
    <w:rsid w:val="00021FCA"/>
    <w:rsid w:val="0002244F"/>
    <w:rsid w:val="00022A46"/>
    <w:rsid w:val="00023ECA"/>
    <w:rsid w:val="00024474"/>
    <w:rsid w:val="00024733"/>
    <w:rsid w:val="00025054"/>
    <w:rsid w:val="00025717"/>
    <w:rsid w:val="000259BE"/>
    <w:rsid w:val="00025B5E"/>
    <w:rsid w:val="000261D3"/>
    <w:rsid w:val="0002688E"/>
    <w:rsid w:val="000269BC"/>
    <w:rsid w:val="00026B22"/>
    <w:rsid w:val="00027250"/>
    <w:rsid w:val="00027F4B"/>
    <w:rsid w:val="000303BF"/>
    <w:rsid w:val="00030941"/>
    <w:rsid w:val="00031046"/>
    <w:rsid w:val="0003201E"/>
    <w:rsid w:val="00032336"/>
    <w:rsid w:val="0003247A"/>
    <w:rsid w:val="00032481"/>
    <w:rsid w:val="00032548"/>
    <w:rsid w:val="00032845"/>
    <w:rsid w:val="000328B6"/>
    <w:rsid w:val="00032B7E"/>
    <w:rsid w:val="000334E3"/>
    <w:rsid w:val="00033776"/>
    <w:rsid w:val="00033997"/>
    <w:rsid w:val="0003408C"/>
    <w:rsid w:val="0003437A"/>
    <w:rsid w:val="00034B14"/>
    <w:rsid w:val="0003536A"/>
    <w:rsid w:val="00035912"/>
    <w:rsid w:val="00036333"/>
    <w:rsid w:val="00036BB6"/>
    <w:rsid w:val="00036C61"/>
    <w:rsid w:val="00036C84"/>
    <w:rsid w:val="00036DD7"/>
    <w:rsid w:val="00036E2F"/>
    <w:rsid w:val="00036E50"/>
    <w:rsid w:val="000370A3"/>
    <w:rsid w:val="000371A2"/>
    <w:rsid w:val="0003727C"/>
    <w:rsid w:val="00037A7C"/>
    <w:rsid w:val="000400DB"/>
    <w:rsid w:val="00040257"/>
    <w:rsid w:val="00040363"/>
    <w:rsid w:val="00040D2F"/>
    <w:rsid w:val="00040EB8"/>
    <w:rsid w:val="000410B7"/>
    <w:rsid w:val="000412FA"/>
    <w:rsid w:val="000412FF"/>
    <w:rsid w:val="00041493"/>
    <w:rsid w:val="00041577"/>
    <w:rsid w:val="0004161E"/>
    <w:rsid w:val="000416AC"/>
    <w:rsid w:val="000416E0"/>
    <w:rsid w:val="00041739"/>
    <w:rsid w:val="00041AB3"/>
    <w:rsid w:val="00041E59"/>
    <w:rsid w:val="00042AA6"/>
    <w:rsid w:val="00042DCA"/>
    <w:rsid w:val="00042ED8"/>
    <w:rsid w:val="00043002"/>
    <w:rsid w:val="000436B5"/>
    <w:rsid w:val="00043D0C"/>
    <w:rsid w:val="00043F5E"/>
    <w:rsid w:val="0004406F"/>
    <w:rsid w:val="000442EC"/>
    <w:rsid w:val="0004432B"/>
    <w:rsid w:val="000450F2"/>
    <w:rsid w:val="00045AC3"/>
    <w:rsid w:val="000461FB"/>
    <w:rsid w:val="00046349"/>
    <w:rsid w:val="0004651D"/>
    <w:rsid w:val="00047187"/>
    <w:rsid w:val="00047273"/>
    <w:rsid w:val="000473AF"/>
    <w:rsid w:val="00047918"/>
    <w:rsid w:val="00050094"/>
    <w:rsid w:val="00050199"/>
    <w:rsid w:val="00050293"/>
    <w:rsid w:val="00050867"/>
    <w:rsid w:val="0005094D"/>
    <w:rsid w:val="00050C27"/>
    <w:rsid w:val="00051063"/>
    <w:rsid w:val="000510B2"/>
    <w:rsid w:val="00051717"/>
    <w:rsid w:val="000518ED"/>
    <w:rsid w:val="00051957"/>
    <w:rsid w:val="000520DF"/>
    <w:rsid w:val="0005294D"/>
    <w:rsid w:val="00052D83"/>
    <w:rsid w:val="0005392E"/>
    <w:rsid w:val="00054011"/>
    <w:rsid w:val="00054465"/>
    <w:rsid w:val="00054541"/>
    <w:rsid w:val="00055125"/>
    <w:rsid w:val="0005565F"/>
    <w:rsid w:val="0005589A"/>
    <w:rsid w:val="00055CB6"/>
    <w:rsid w:val="00057158"/>
    <w:rsid w:val="00057AA0"/>
    <w:rsid w:val="000600E9"/>
    <w:rsid w:val="000603D0"/>
    <w:rsid w:val="00060818"/>
    <w:rsid w:val="00061C9A"/>
    <w:rsid w:val="00061EB3"/>
    <w:rsid w:val="000622CB"/>
    <w:rsid w:val="00062E22"/>
    <w:rsid w:val="00063C6B"/>
    <w:rsid w:val="00063D7E"/>
    <w:rsid w:val="00064342"/>
    <w:rsid w:val="0006440B"/>
    <w:rsid w:val="000655BC"/>
    <w:rsid w:val="00065AD7"/>
    <w:rsid w:val="0006610D"/>
    <w:rsid w:val="000662F8"/>
    <w:rsid w:val="00066339"/>
    <w:rsid w:val="000666B9"/>
    <w:rsid w:val="00066C8F"/>
    <w:rsid w:val="00066F8B"/>
    <w:rsid w:val="00066F8F"/>
    <w:rsid w:val="00067F4D"/>
    <w:rsid w:val="00067FC9"/>
    <w:rsid w:val="000702CB"/>
    <w:rsid w:val="0007044D"/>
    <w:rsid w:val="000708E5"/>
    <w:rsid w:val="00070F3E"/>
    <w:rsid w:val="000710C9"/>
    <w:rsid w:val="00071381"/>
    <w:rsid w:val="00071397"/>
    <w:rsid w:val="0007183E"/>
    <w:rsid w:val="00072313"/>
    <w:rsid w:val="000726B6"/>
    <w:rsid w:val="00072895"/>
    <w:rsid w:val="000729A4"/>
    <w:rsid w:val="00072B3A"/>
    <w:rsid w:val="0007303F"/>
    <w:rsid w:val="00073B77"/>
    <w:rsid w:val="00074168"/>
    <w:rsid w:val="0007445C"/>
    <w:rsid w:val="000744F7"/>
    <w:rsid w:val="00076A0C"/>
    <w:rsid w:val="00077214"/>
    <w:rsid w:val="00077CED"/>
    <w:rsid w:val="00077EA4"/>
    <w:rsid w:val="000804FA"/>
    <w:rsid w:val="0008052A"/>
    <w:rsid w:val="0008067A"/>
    <w:rsid w:val="000809BE"/>
    <w:rsid w:val="00080AA9"/>
    <w:rsid w:val="00080E5A"/>
    <w:rsid w:val="0008155B"/>
    <w:rsid w:val="00081E86"/>
    <w:rsid w:val="00082290"/>
    <w:rsid w:val="000829EE"/>
    <w:rsid w:val="00082B92"/>
    <w:rsid w:val="00082E33"/>
    <w:rsid w:val="0008311D"/>
    <w:rsid w:val="0008319A"/>
    <w:rsid w:val="00083764"/>
    <w:rsid w:val="00083896"/>
    <w:rsid w:val="000838F2"/>
    <w:rsid w:val="00083A3E"/>
    <w:rsid w:val="00083D72"/>
    <w:rsid w:val="000846F3"/>
    <w:rsid w:val="000849A2"/>
    <w:rsid w:val="00084C49"/>
    <w:rsid w:val="00084E8D"/>
    <w:rsid w:val="00084F62"/>
    <w:rsid w:val="00084F68"/>
    <w:rsid w:val="000850D0"/>
    <w:rsid w:val="000854AE"/>
    <w:rsid w:val="000858B7"/>
    <w:rsid w:val="00085D18"/>
    <w:rsid w:val="00085EA2"/>
    <w:rsid w:val="00086166"/>
    <w:rsid w:val="00086704"/>
    <w:rsid w:val="0008689B"/>
    <w:rsid w:val="000868FD"/>
    <w:rsid w:val="00086B2D"/>
    <w:rsid w:val="00086ED4"/>
    <w:rsid w:val="00086F48"/>
    <w:rsid w:val="0009063C"/>
    <w:rsid w:val="00090DED"/>
    <w:rsid w:val="00091013"/>
    <w:rsid w:val="0009117E"/>
    <w:rsid w:val="0009123B"/>
    <w:rsid w:val="000915BD"/>
    <w:rsid w:val="00091970"/>
    <w:rsid w:val="0009197B"/>
    <w:rsid w:val="00091ECD"/>
    <w:rsid w:val="00092106"/>
    <w:rsid w:val="0009218C"/>
    <w:rsid w:val="000922FB"/>
    <w:rsid w:val="0009236E"/>
    <w:rsid w:val="00092C4B"/>
    <w:rsid w:val="00092E14"/>
    <w:rsid w:val="00093728"/>
    <w:rsid w:val="000945EB"/>
    <w:rsid w:val="000949FB"/>
    <w:rsid w:val="00094B50"/>
    <w:rsid w:val="000957F0"/>
    <w:rsid w:val="00095FC3"/>
    <w:rsid w:val="00096754"/>
    <w:rsid w:val="00096E6B"/>
    <w:rsid w:val="00096F5D"/>
    <w:rsid w:val="000971A5"/>
    <w:rsid w:val="000972E5"/>
    <w:rsid w:val="00097828"/>
    <w:rsid w:val="00097BF6"/>
    <w:rsid w:val="000A0297"/>
    <w:rsid w:val="000A031A"/>
    <w:rsid w:val="000A0BC6"/>
    <w:rsid w:val="000A154D"/>
    <w:rsid w:val="000A1874"/>
    <w:rsid w:val="000A1CAD"/>
    <w:rsid w:val="000A247D"/>
    <w:rsid w:val="000A28EF"/>
    <w:rsid w:val="000A2D65"/>
    <w:rsid w:val="000A305B"/>
    <w:rsid w:val="000A33AB"/>
    <w:rsid w:val="000A3B48"/>
    <w:rsid w:val="000A3C05"/>
    <w:rsid w:val="000A4434"/>
    <w:rsid w:val="000A4510"/>
    <w:rsid w:val="000A4E48"/>
    <w:rsid w:val="000A52D2"/>
    <w:rsid w:val="000A53E1"/>
    <w:rsid w:val="000A5E4F"/>
    <w:rsid w:val="000A6405"/>
    <w:rsid w:val="000A6439"/>
    <w:rsid w:val="000A65AC"/>
    <w:rsid w:val="000A6B8A"/>
    <w:rsid w:val="000A6F5D"/>
    <w:rsid w:val="000A7C58"/>
    <w:rsid w:val="000A7D1F"/>
    <w:rsid w:val="000A7FFD"/>
    <w:rsid w:val="000B0C04"/>
    <w:rsid w:val="000B1030"/>
    <w:rsid w:val="000B12AF"/>
    <w:rsid w:val="000B1B6B"/>
    <w:rsid w:val="000B1C11"/>
    <w:rsid w:val="000B1C82"/>
    <w:rsid w:val="000B21A0"/>
    <w:rsid w:val="000B2360"/>
    <w:rsid w:val="000B266B"/>
    <w:rsid w:val="000B28B1"/>
    <w:rsid w:val="000B2BCA"/>
    <w:rsid w:val="000B2CAC"/>
    <w:rsid w:val="000B2D05"/>
    <w:rsid w:val="000B316B"/>
    <w:rsid w:val="000B37E4"/>
    <w:rsid w:val="000B3BBF"/>
    <w:rsid w:val="000B3DA3"/>
    <w:rsid w:val="000B3F59"/>
    <w:rsid w:val="000B4240"/>
    <w:rsid w:val="000B4510"/>
    <w:rsid w:val="000B4856"/>
    <w:rsid w:val="000B4875"/>
    <w:rsid w:val="000B4C2D"/>
    <w:rsid w:val="000B56CE"/>
    <w:rsid w:val="000B5BB5"/>
    <w:rsid w:val="000B62D4"/>
    <w:rsid w:val="000B7545"/>
    <w:rsid w:val="000B7E2F"/>
    <w:rsid w:val="000C02DA"/>
    <w:rsid w:val="000C0C09"/>
    <w:rsid w:val="000C10B4"/>
    <w:rsid w:val="000C1218"/>
    <w:rsid w:val="000C14AA"/>
    <w:rsid w:val="000C1946"/>
    <w:rsid w:val="000C2156"/>
    <w:rsid w:val="000C277F"/>
    <w:rsid w:val="000C2830"/>
    <w:rsid w:val="000C294B"/>
    <w:rsid w:val="000C2CB6"/>
    <w:rsid w:val="000C35F9"/>
    <w:rsid w:val="000C36E3"/>
    <w:rsid w:val="000C3A18"/>
    <w:rsid w:val="000C3C22"/>
    <w:rsid w:val="000C3D0B"/>
    <w:rsid w:val="000C44DC"/>
    <w:rsid w:val="000C4749"/>
    <w:rsid w:val="000C511B"/>
    <w:rsid w:val="000C524F"/>
    <w:rsid w:val="000C5490"/>
    <w:rsid w:val="000C5AB5"/>
    <w:rsid w:val="000C6244"/>
    <w:rsid w:val="000C67A4"/>
    <w:rsid w:val="000C67DF"/>
    <w:rsid w:val="000C68AE"/>
    <w:rsid w:val="000C742E"/>
    <w:rsid w:val="000C795E"/>
    <w:rsid w:val="000C7A07"/>
    <w:rsid w:val="000C7B82"/>
    <w:rsid w:val="000C7E88"/>
    <w:rsid w:val="000D12A4"/>
    <w:rsid w:val="000D13A6"/>
    <w:rsid w:val="000D1768"/>
    <w:rsid w:val="000D1C84"/>
    <w:rsid w:val="000D20F3"/>
    <w:rsid w:val="000D25AB"/>
    <w:rsid w:val="000D262D"/>
    <w:rsid w:val="000D2890"/>
    <w:rsid w:val="000D373E"/>
    <w:rsid w:val="000D3C59"/>
    <w:rsid w:val="000D447F"/>
    <w:rsid w:val="000D4D88"/>
    <w:rsid w:val="000D5DB3"/>
    <w:rsid w:val="000D5E7B"/>
    <w:rsid w:val="000D64B7"/>
    <w:rsid w:val="000D7EAB"/>
    <w:rsid w:val="000E092D"/>
    <w:rsid w:val="000E201E"/>
    <w:rsid w:val="000E2714"/>
    <w:rsid w:val="000E2834"/>
    <w:rsid w:val="000E295E"/>
    <w:rsid w:val="000E2CBE"/>
    <w:rsid w:val="000E2DD9"/>
    <w:rsid w:val="000E31AF"/>
    <w:rsid w:val="000E33F0"/>
    <w:rsid w:val="000E34C2"/>
    <w:rsid w:val="000E366E"/>
    <w:rsid w:val="000E3974"/>
    <w:rsid w:val="000E44E5"/>
    <w:rsid w:val="000E47DC"/>
    <w:rsid w:val="000E488C"/>
    <w:rsid w:val="000E53D5"/>
    <w:rsid w:val="000E5A7C"/>
    <w:rsid w:val="000E5C4C"/>
    <w:rsid w:val="000E601A"/>
    <w:rsid w:val="000E6090"/>
    <w:rsid w:val="000E6456"/>
    <w:rsid w:val="000E7323"/>
    <w:rsid w:val="000E7482"/>
    <w:rsid w:val="000E7549"/>
    <w:rsid w:val="000E782B"/>
    <w:rsid w:val="000E7D25"/>
    <w:rsid w:val="000F005A"/>
    <w:rsid w:val="000F012C"/>
    <w:rsid w:val="000F0D34"/>
    <w:rsid w:val="000F0D9E"/>
    <w:rsid w:val="000F1099"/>
    <w:rsid w:val="000F1178"/>
    <w:rsid w:val="000F141F"/>
    <w:rsid w:val="000F1E6B"/>
    <w:rsid w:val="000F27B9"/>
    <w:rsid w:val="000F2A5F"/>
    <w:rsid w:val="000F2B6D"/>
    <w:rsid w:val="000F2CE0"/>
    <w:rsid w:val="000F30D2"/>
    <w:rsid w:val="000F3195"/>
    <w:rsid w:val="000F3A14"/>
    <w:rsid w:val="000F3BBC"/>
    <w:rsid w:val="000F3DE7"/>
    <w:rsid w:val="000F45EF"/>
    <w:rsid w:val="000F4960"/>
    <w:rsid w:val="000F4BBC"/>
    <w:rsid w:val="000F504C"/>
    <w:rsid w:val="000F6185"/>
    <w:rsid w:val="000F666B"/>
    <w:rsid w:val="000F70FC"/>
    <w:rsid w:val="000F7266"/>
    <w:rsid w:val="000F7848"/>
    <w:rsid w:val="000F794F"/>
    <w:rsid w:val="000F7FED"/>
    <w:rsid w:val="000F7FEE"/>
    <w:rsid w:val="00100109"/>
    <w:rsid w:val="00100A22"/>
    <w:rsid w:val="00100AA9"/>
    <w:rsid w:val="00100F17"/>
    <w:rsid w:val="0010112C"/>
    <w:rsid w:val="001023B0"/>
    <w:rsid w:val="0010267B"/>
    <w:rsid w:val="00102F36"/>
    <w:rsid w:val="0010355E"/>
    <w:rsid w:val="00103981"/>
    <w:rsid w:val="00103C7C"/>
    <w:rsid w:val="00103F2C"/>
    <w:rsid w:val="00103F90"/>
    <w:rsid w:val="00104052"/>
    <w:rsid w:val="00104B98"/>
    <w:rsid w:val="00104CE6"/>
    <w:rsid w:val="00104F4B"/>
    <w:rsid w:val="00105230"/>
    <w:rsid w:val="001058E8"/>
    <w:rsid w:val="001059E4"/>
    <w:rsid w:val="00105DF1"/>
    <w:rsid w:val="00105DF7"/>
    <w:rsid w:val="00105E20"/>
    <w:rsid w:val="00106085"/>
    <w:rsid w:val="001062CA"/>
    <w:rsid w:val="001064E9"/>
    <w:rsid w:val="00106952"/>
    <w:rsid w:val="001071E6"/>
    <w:rsid w:val="00107514"/>
    <w:rsid w:val="00107934"/>
    <w:rsid w:val="001079EC"/>
    <w:rsid w:val="001101C4"/>
    <w:rsid w:val="00110688"/>
    <w:rsid w:val="001115C4"/>
    <w:rsid w:val="00111852"/>
    <w:rsid w:val="001123C6"/>
    <w:rsid w:val="00112954"/>
    <w:rsid w:val="00112AFE"/>
    <w:rsid w:val="00112EC9"/>
    <w:rsid w:val="001133CB"/>
    <w:rsid w:val="001133F4"/>
    <w:rsid w:val="00113E57"/>
    <w:rsid w:val="001141FD"/>
    <w:rsid w:val="0011532B"/>
    <w:rsid w:val="001155BF"/>
    <w:rsid w:val="00115B82"/>
    <w:rsid w:val="00115D44"/>
    <w:rsid w:val="00115E35"/>
    <w:rsid w:val="00116341"/>
    <w:rsid w:val="001168AB"/>
    <w:rsid w:val="00116FEF"/>
    <w:rsid w:val="001170A8"/>
    <w:rsid w:val="00117274"/>
    <w:rsid w:val="0011737F"/>
    <w:rsid w:val="0011763E"/>
    <w:rsid w:val="00117AEA"/>
    <w:rsid w:val="0012040A"/>
    <w:rsid w:val="00120456"/>
    <w:rsid w:val="00120493"/>
    <w:rsid w:val="001206BA"/>
    <w:rsid w:val="00120A32"/>
    <w:rsid w:val="00121064"/>
    <w:rsid w:val="00121537"/>
    <w:rsid w:val="0012180B"/>
    <w:rsid w:val="00122465"/>
    <w:rsid w:val="00122AC3"/>
    <w:rsid w:val="00122C6B"/>
    <w:rsid w:val="00122F8B"/>
    <w:rsid w:val="00123018"/>
    <w:rsid w:val="0012306D"/>
    <w:rsid w:val="00123152"/>
    <w:rsid w:val="0012320A"/>
    <w:rsid w:val="00123318"/>
    <w:rsid w:val="00123946"/>
    <w:rsid w:val="00123E29"/>
    <w:rsid w:val="00123EF7"/>
    <w:rsid w:val="00123FBE"/>
    <w:rsid w:val="001243E8"/>
    <w:rsid w:val="00124ACF"/>
    <w:rsid w:val="0012531D"/>
    <w:rsid w:val="0012539A"/>
    <w:rsid w:val="00125A42"/>
    <w:rsid w:val="00126461"/>
    <w:rsid w:val="001264AE"/>
    <w:rsid w:val="00126B60"/>
    <w:rsid w:val="00126C06"/>
    <w:rsid w:val="00126F2F"/>
    <w:rsid w:val="0012709F"/>
    <w:rsid w:val="0012715E"/>
    <w:rsid w:val="0012747E"/>
    <w:rsid w:val="001307EA"/>
    <w:rsid w:val="001309D9"/>
    <w:rsid w:val="00130C0A"/>
    <w:rsid w:val="00130CD4"/>
    <w:rsid w:val="00130ECC"/>
    <w:rsid w:val="0013108D"/>
    <w:rsid w:val="00131237"/>
    <w:rsid w:val="00131833"/>
    <w:rsid w:val="00131988"/>
    <w:rsid w:val="00131CBC"/>
    <w:rsid w:val="00131CF7"/>
    <w:rsid w:val="0013213F"/>
    <w:rsid w:val="00132C64"/>
    <w:rsid w:val="00133391"/>
    <w:rsid w:val="001335A4"/>
    <w:rsid w:val="00133671"/>
    <w:rsid w:val="001336AA"/>
    <w:rsid w:val="001337D7"/>
    <w:rsid w:val="001338DC"/>
    <w:rsid w:val="00133F73"/>
    <w:rsid w:val="0013423E"/>
    <w:rsid w:val="0013452E"/>
    <w:rsid w:val="00134783"/>
    <w:rsid w:val="00134AC6"/>
    <w:rsid w:val="00135E57"/>
    <w:rsid w:val="00135FC6"/>
    <w:rsid w:val="001360CE"/>
    <w:rsid w:val="001362C1"/>
    <w:rsid w:val="00136602"/>
    <w:rsid w:val="00136AE6"/>
    <w:rsid w:val="0013776D"/>
    <w:rsid w:val="001404E2"/>
    <w:rsid w:val="00140810"/>
    <w:rsid w:val="00141302"/>
    <w:rsid w:val="00141545"/>
    <w:rsid w:val="00141855"/>
    <w:rsid w:val="00142043"/>
    <w:rsid w:val="00142176"/>
    <w:rsid w:val="00142ACB"/>
    <w:rsid w:val="00142FF3"/>
    <w:rsid w:val="00143074"/>
    <w:rsid w:val="00143155"/>
    <w:rsid w:val="00143294"/>
    <w:rsid w:val="001434B2"/>
    <w:rsid w:val="001434E5"/>
    <w:rsid w:val="001435C9"/>
    <w:rsid w:val="00143AB2"/>
    <w:rsid w:val="00143EF8"/>
    <w:rsid w:val="0014402B"/>
    <w:rsid w:val="00144174"/>
    <w:rsid w:val="001442A4"/>
    <w:rsid w:val="001444D0"/>
    <w:rsid w:val="00144B47"/>
    <w:rsid w:val="00144BEB"/>
    <w:rsid w:val="00144C01"/>
    <w:rsid w:val="00144C0A"/>
    <w:rsid w:val="00145221"/>
    <w:rsid w:val="001452BF"/>
    <w:rsid w:val="00145383"/>
    <w:rsid w:val="00145BF2"/>
    <w:rsid w:val="00145C2D"/>
    <w:rsid w:val="0014654D"/>
    <w:rsid w:val="00146CD2"/>
    <w:rsid w:val="001472C0"/>
    <w:rsid w:val="001474A5"/>
    <w:rsid w:val="0014792C"/>
    <w:rsid w:val="0015027B"/>
    <w:rsid w:val="00150333"/>
    <w:rsid w:val="00150A39"/>
    <w:rsid w:val="00150C0B"/>
    <w:rsid w:val="001512BE"/>
    <w:rsid w:val="00151727"/>
    <w:rsid w:val="00151986"/>
    <w:rsid w:val="00151C2F"/>
    <w:rsid w:val="001520FF"/>
    <w:rsid w:val="0015273B"/>
    <w:rsid w:val="00152E18"/>
    <w:rsid w:val="00153005"/>
    <w:rsid w:val="00153560"/>
    <w:rsid w:val="00153811"/>
    <w:rsid w:val="00153B69"/>
    <w:rsid w:val="00154082"/>
    <w:rsid w:val="0015409A"/>
    <w:rsid w:val="001546F8"/>
    <w:rsid w:val="00154842"/>
    <w:rsid w:val="00154BA3"/>
    <w:rsid w:val="00154BE4"/>
    <w:rsid w:val="00154D7A"/>
    <w:rsid w:val="00154F3A"/>
    <w:rsid w:val="001550F8"/>
    <w:rsid w:val="001556D5"/>
    <w:rsid w:val="00156171"/>
    <w:rsid w:val="00156288"/>
    <w:rsid w:val="00156E20"/>
    <w:rsid w:val="00156EC7"/>
    <w:rsid w:val="00157294"/>
    <w:rsid w:val="0015749A"/>
    <w:rsid w:val="00157540"/>
    <w:rsid w:val="001576BB"/>
    <w:rsid w:val="00157F45"/>
    <w:rsid w:val="0016006C"/>
    <w:rsid w:val="0016027A"/>
    <w:rsid w:val="0016067A"/>
    <w:rsid w:val="001607BB"/>
    <w:rsid w:val="00160AC9"/>
    <w:rsid w:val="00160EBC"/>
    <w:rsid w:val="00161203"/>
    <w:rsid w:val="0016122E"/>
    <w:rsid w:val="00161325"/>
    <w:rsid w:val="00161D79"/>
    <w:rsid w:val="00161F6E"/>
    <w:rsid w:val="0016223F"/>
    <w:rsid w:val="00162321"/>
    <w:rsid w:val="00162810"/>
    <w:rsid w:val="00162A32"/>
    <w:rsid w:val="00162D0D"/>
    <w:rsid w:val="00162D40"/>
    <w:rsid w:val="00162EE1"/>
    <w:rsid w:val="00162F13"/>
    <w:rsid w:val="001631A9"/>
    <w:rsid w:val="001639B3"/>
    <w:rsid w:val="001639C7"/>
    <w:rsid w:val="00163A65"/>
    <w:rsid w:val="00163C3E"/>
    <w:rsid w:val="0016426A"/>
    <w:rsid w:val="001646C9"/>
    <w:rsid w:val="00164758"/>
    <w:rsid w:val="00164F8F"/>
    <w:rsid w:val="001653AA"/>
    <w:rsid w:val="00165445"/>
    <w:rsid w:val="00166264"/>
    <w:rsid w:val="0016725B"/>
    <w:rsid w:val="0016770E"/>
    <w:rsid w:val="00167E40"/>
    <w:rsid w:val="00167E85"/>
    <w:rsid w:val="001701DE"/>
    <w:rsid w:val="001706A5"/>
    <w:rsid w:val="00170805"/>
    <w:rsid w:val="00170D8C"/>
    <w:rsid w:val="001711D3"/>
    <w:rsid w:val="0017166D"/>
    <w:rsid w:val="001716E4"/>
    <w:rsid w:val="00171A7E"/>
    <w:rsid w:val="00171BDF"/>
    <w:rsid w:val="00171ED2"/>
    <w:rsid w:val="00172763"/>
    <w:rsid w:val="00172A8C"/>
    <w:rsid w:val="001733EA"/>
    <w:rsid w:val="00173639"/>
    <w:rsid w:val="001737BD"/>
    <w:rsid w:val="00174194"/>
    <w:rsid w:val="0017519A"/>
    <w:rsid w:val="00175581"/>
    <w:rsid w:val="00175E82"/>
    <w:rsid w:val="00176224"/>
    <w:rsid w:val="00176DB7"/>
    <w:rsid w:val="00176F01"/>
    <w:rsid w:val="001776AD"/>
    <w:rsid w:val="001776D9"/>
    <w:rsid w:val="00177837"/>
    <w:rsid w:val="001803A6"/>
    <w:rsid w:val="00180868"/>
    <w:rsid w:val="00180E0B"/>
    <w:rsid w:val="0018117F"/>
    <w:rsid w:val="001816BC"/>
    <w:rsid w:val="00181850"/>
    <w:rsid w:val="00181E2F"/>
    <w:rsid w:val="0018228E"/>
    <w:rsid w:val="00182337"/>
    <w:rsid w:val="0018274E"/>
    <w:rsid w:val="001828AB"/>
    <w:rsid w:val="00182C34"/>
    <w:rsid w:val="00182EAD"/>
    <w:rsid w:val="00183707"/>
    <w:rsid w:val="001837CF"/>
    <w:rsid w:val="001839BB"/>
    <w:rsid w:val="00183BAA"/>
    <w:rsid w:val="00183F1D"/>
    <w:rsid w:val="00183FC1"/>
    <w:rsid w:val="001847B5"/>
    <w:rsid w:val="00184A2F"/>
    <w:rsid w:val="00184A80"/>
    <w:rsid w:val="00185E8B"/>
    <w:rsid w:val="0018605F"/>
    <w:rsid w:val="001863D1"/>
    <w:rsid w:val="00186497"/>
    <w:rsid w:val="001866A8"/>
    <w:rsid w:val="001868C2"/>
    <w:rsid w:val="00187886"/>
    <w:rsid w:val="00187DB3"/>
    <w:rsid w:val="00187FE3"/>
    <w:rsid w:val="00190516"/>
    <w:rsid w:val="00190C2A"/>
    <w:rsid w:val="00190DA1"/>
    <w:rsid w:val="0019128A"/>
    <w:rsid w:val="0019176C"/>
    <w:rsid w:val="00192137"/>
    <w:rsid w:val="0019237F"/>
    <w:rsid w:val="00192469"/>
    <w:rsid w:val="00192705"/>
    <w:rsid w:val="0019283E"/>
    <w:rsid w:val="001932FD"/>
    <w:rsid w:val="0019370F"/>
    <w:rsid w:val="00193BD4"/>
    <w:rsid w:val="001941F5"/>
    <w:rsid w:val="001944F6"/>
    <w:rsid w:val="0019452F"/>
    <w:rsid w:val="00194785"/>
    <w:rsid w:val="00194B29"/>
    <w:rsid w:val="00194BDF"/>
    <w:rsid w:val="00194D1F"/>
    <w:rsid w:val="00195061"/>
    <w:rsid w:val="00195332"/>
    <w:rsid w:val="00195622"/>
    <w:rsid w:val="00195B96"/>
    <w:rsid w:val="001963A6"/>
    <w:rsid w:val="0019653B"/>
    <w:rsid w:val="00196915"/>
    <w:rsid w:val="0019696D"/>
    <w:rsid w:val="001978BE"/>
    <w:rsid w:val="00197EB7"/>
    <w:rsid w:val="001A0058"/>
    <w:rsid w:val="001A144C"/>
    <w:rsid w:val="001A14EA"/>
    <w:rsid w:val="001A1A03"/>
    <w:rsid w:val="001A1A53"/>
    <w:rsid w:val="001A1E73"/>
    <w:rsid w:val="001A1EDB"/>
    <w:rsid w:val="001A2229"/>
    <w:rsid w:val="001A24E8"/>
    <w:rsid w:val="001A282B"/>
    <w:rsid w:val="001A32BD"/>
    <w:rsid w:val="001A348B"/>
    <w:rsid w:val="001A3BE8"/>
    <w:rsid w:val="001A3D93"/>
    <w:rsid w:val="001A4F72"/>
    <w:rsid w:val="001A53A2"/>
    <w:rsid w:val="001A5587"/>
    <w:rsid w:val="001A6034"/>
    <w:rsid w:val="001A74A8"/>
    <w:rsid w:val="001A7637"/>
    <w:rsid w:val="001A7684"/>
    <w:rsid w:val="001A796D"/>
    <w:rsid w:val="001B07F3"/>
    <w:rsid w:val="001B0C55"/>
    <w:rsid w:val="001B13D6"/>
    <w:rsid w:val="001B17FC"/>
    <w:rsid w:val="001B212A"/>
    <w:rsid w:val="001B240B"/>
    <w:rsid w:val="001B2C5E"/>
    <w:rsid w:val="001B34FD"/>
    <w:rsid w:val="001B35DF"/>
    <w:rsid w:val="001B374E"/>
    <w:rsid w:val="001B3EA7"/>
    <w:rsid w:val="001B3F0A"/>
    <w:rsid w:val="001B4407"/>
    <w:rsid w:val="001B445E"/>
    <w:rsid w:val="001B5337"/>
    <w:rsid w:val="001B59FF"/>
    <w:rsid w:val="001B68FD"/>
    <w:rsid w:val="001B702F"/>
    <w:rsid w:val="001B7791"/>
    <w:rsid w:val="001B77E7"/>
    <w:rsid w:val="001B7B9D"/>
    <w:rsid w:val="001C0343"/>
    <w:rsid w:val="001C04C6"/>
    <w:rsid w:val="001C05DF"/>
    <w:rsid w:val="001C0CB5"/>
    <w:rsid w:val="001C1355"/>
    <w:rsid w:val="001C1530"/>
    <w:rsid w:val="001C1C14"/>
    <w:rsid w:val="001C1EFF"/>
    <w:rsid w:val="001C1F46"/>
    <w:rsid w:val="001C2A17"/>
    <w:rsid w:val="001C387E"/>
    <w:rsid w:val="001C438D"/>
    <w:rsid w:val="001C4400"/>
    <w:rsid w:val="001C440C"/>
    <w:rsid w:val="001C4459"/>
    <w:rsid w:val="001C44BB"/>
    <w:rsid w:val="001C465C"/>
    <w:rsid w:val="001C4E16"/>
    <w:rsid w:val="001C4E3E"/>
    <w:rsid w:val="001C4EA0"/>
    <w:rsid w:val="001C4FE6"/>
    <w:rsid w:val="001C568A"/>
    <w:rsid w:val="001C59A7"/>
    <w:rsid w:val="001C5B8A"/>
    <w:rsid w:val="001C6AA0"/>
    <w:rsid w:val="001C6E53"/>
    <w:rsid w:val="001C6F00"/>
    <w:rsid w:val="001C72E2"/>
    <w:rsid w:val="001C73E5"/>
    <w:rsid w:val="001D0056"/>
    <w:rsid w:val="001D0066"/>
    <w:rsid w:val="001D05BC"/>
    <w:rsid w:val="001D07F1"/>
    <w:rsid w:val="001D148B"/>
    <w:rsid w:val="001D19C4"/>
    <w:rsid w:val="001D213B"/>
    <w:rsid w:val="001D23A1"/>
    <w:rsid w:val="001D2753"/>
    <w:rsid w:val="001D2EBD"/>
    <w:rsid w:val="001D30C2"/>
    <w:rsid w:val="001D3B9F"/>
    <w:rsid w:val="001D4387"/>
    <w:rsid w:val="001D4E91"/>
    <w:rsid w:val="001D5224"/>
    <w:rsid w:val="001D52ED"/>
    <w:rsid w:val="001D5D09"/>
    <w:rsid w:val="001D7093"/>
    <w:rsid w:val="001D7590"/>
    <w:rsid w:val="001D7759"/>
    <w:rsid w:val="001D77B7"/>
    <w:rsid w:val="001D7810"/>
    <w:rsid w:val="001E0637"/>
    <w:rsid w:val="001E1447"/>
    <w:rsid w:val="001E1A1B"/>
    <w:rsid w:val="001E1C25"/>
    <w:rsid w:val="001E1DC9"/>
    <w:rsid w:val="001E22F4"/>
    <w:rsid w:val="001E23B9"/>
    <w:rsid w:val="001E2C75"/>
    <w:rsid w:val="001E3572"/>
    <w:rsid w:val="001E3715"/>
    <w:rsid w:val="001E37F0"/>
    <w:rsid w:val="001E3AED"/>
    <w:rsid w:val="001E4046"/>
    <w:rsid w:val="001E4067"/>
    <w:rsid w:val="001E4DB2"/>
    <w:rsid w:val="001E531D"/>
    <w:rsid w:val="001E568B"/>
    <w:rsid w:val="001E58BF"/>
    <w:rsid w:val="001E6605"/>
    <w:rsid w:val="001E668E"/>
    <w:rsid w:val="001E6A76"/>
    <w:rsid w:val="001E6E9F"/>
    <w:rsid w:val="001E6EFF"/>
    <w:rsid w:val="001E780A"/>
    <w:rsid w:val="001E7E94"/>
    <w:rsid w:val="001E7F0A"/>
    <w:rsid w:val="001E7FE9"/>
    <w:rsid w:val="001F0041"/>
    <w:rsid w:val="001F061F"/>
    <w:rsid w:val="001F08DF"/>
    <w:rsid w:val="001F0BA1"/>
    <w:rsid w:val="001F1206"/>
    <w:rsid w:val="001F1479"/>
    <w:rsid w:val="001F14CA"/>
    <w:rsid w:val="001F1585"/>
    <w:rsid w:val="001F179E"/>
    <w:rsid w:val="001F1C30"/>
    <w:rsid w:val="001F1FB2"/>
    <w:rsid w:val="001F2545"/>
    <w:rsid w:val="001F28E7"/>
    <w:rsid w:val="001F3A1E"/>
    <w:rsid w:val="001F3F80"/>
    <w:rsid w:val="001F42E8"/>
    <w:rsid w:val="001F4390"/>
    <w:rsid w:val="001F45AC"/>
    <w:rsid w:val="001F49D7"/>
    <w:rsid w:val="001F4BF8"/>
    <w:rsid w:val="001F4C77"/>
    <w:rsid w:val="001F4CC8"/>
    <w:rsid w:val="001F54E7"/>
    <w:rsid w:val="001F5A03"/>
    <w:rsid w:val="001F6C88"/>
    <w:rsid w:val="001F6C8A"/>
    <w:rsid w:val="001F6FC6"/>
    <w:rsid w:val="001F7512"/>
    <w:rsid w:val="00200355"/>
    <w:rsid w:val="0020046E"/>
    <w:rsid w:val="00200755"/>
    <w:rsid w:val="00200922"/>
    <w:rsid w:val="00200F1D"/>
    <w:rsid w:val="00201324"/>
    <w:rsid w:val="00201DB4"/>
    <w:rsid w:val="00201DD7"/>
    <w:rsid w:val="00201E91"/>
    <w:rsid w:val="00201FC5"/>
    <w:rsid w:val="00202281"/>
    <w:rsid w:val="002024A2"/>
    <w:rsid w:val="002028EF"/>
    <w:rsid w:val="00202DD4"/>
    <w:rsid w:val="00203008"/>
    <w:rsid w:val="002030E3"/>
    <w:rsid w:val="002034A2"/>
    <w:rsid w:val="002038B1"/>
    <w:rsid w:val="0020390A"/>
    <w:rsid w:val="00203D9E"/>
    <w:rsid w:val="002041D0"/>
    <w:rsid w:val="0020442E"/>
    <w:rsid w:val="0020476A"/>
    <w:rsid w:val="00204D57"/>
    <w:rsid w:val="00205042"/>
    <w:rsid w:val="0020537B"/>
    <w:rsid w:val="002054CE"/>
    <w:rsid w:val="00205FC9"/>
    <w:rsid w:val="0020633B"/>
    <w:rsid w:val="0020675F"/>
    <w:rsid w:val="002067B1"/>
    <w:rsid w:val="00207139"/>
    <w:rsid w:val="002074EE"/>
    <w:rsid w:val="00207827"/>
    <w:rsid w:val="00207B72"/>
    <w:rsid w:val="00207BAF"/>
    <w:rsid w:val="00207BB2"/>
    <w:rsid w:val="0021098E"/>
    <w:rsid w:val="00210A0A"/>
    <w:rsid w:val="00210D6E"/>
    <w:rsid w:val="00210EA7"/>
    <w:rsid w:val="00211394"/>
    <w:rsid w:val="0021142E"/>
    <w:rsid w:val="002117B1"/>
    <w:rsid w:val="002118DA"/>
    <w:rsid w:val="002119A5"/>
    <w:rsid w:val="002119C4"/>
    <w:rsid w:val="00211D44"/>
    <w:rsid w:val="00212569"/>
    <w:rsid w:val="002125CC"/>
    <w:rsid w:val="00212E98"/>
    <w:rsid w:val="002130FA"/>
    <w:rsid w:val="0021419F"/>
    <w:rsid w:val="00214A39"/>
    <w:rsid w:val="00214BCF"/>
    <w:rsid w:val="00214D67"/>
    <w:rsid w:val="0021515D"/>
    <w:rsid w:val="0021518B"/>
    <w:rsid w:val="00216084"/>
    <w:rsid w:val="002160E5"/>
    <w:rsid w:val="0021614C"/>
    <w:rsid w:val="002161D0"/>
    <w:rsid w:val="00216654"/>
    <w:rsid w:val="002166D6"/>
    <w:rsid w:val="00216D41"/>
    <w:rsid w:val="00216FB2"/>
    <w:rsid w:val="002173B8"/>
    <w:rsid w:val="00217548"/>
    <w:rsid w:val="00217BEE"/>
    <w:rsid w:val="00217D7C"/>
    <w:rsid w:val="00220016"/>
    <w:rsid w:val="002202BC"/>
    <w:rsid w:val="002202EC"/>
    <w:rsid w:val="002204CA"/>
    <w:rsid w:val="00220A51"/>
    <w:rsid w:val="00221765"/>
    <w:rsid w:val="0022188C"/>
    <w:rsid w:val="00221CFA"/>
    <w:rsid w:val="00221F9E"/>
    <w:rsid w:val="002221AF"/>
    <w:rsid w:val="002221EC"/>
    <w:rsid w:val="002222A4"/>
    <w:rsid w:val="0022290F"/>
    <w:rsid w:val="0022314E"/>
    <w:rsid w:val="00223756"/>
    <w:rsid w:val="00223885"/>
    <w:rsid w:val="00223ECE"/>
    <w:rsid w:val="002250D0"/>
    <w:rsid w:val="002251C6"/>
    <w:rsid w:val="00225E1C"/>
    <w:rsid w:val="00226661"/>
    <w:rsid w:val="00227011"/>
    <w:rsid w:val="0022771A"/>
    <w:rsid w:val="00227752"/>
    <w:rsid w:val="002279B3"/>
    <w:rsid w:val="0023002D"/>
    <w:rsid w:val="002300F2"/>
    <w:rsid w:val="00230203"/>
    <w:rsid w:val="0023053E"/>
    <w:rsid w:val="002319D8"/>
    <w:rsid w:val="0023208F"/>
    <w:rsid w:val="00232376"/>
    <w:rsid w:val="002325AE"/>
    <w:rsid w:val="00232758"/>
    <w:rsid w:val="00232D2A"/>
    <w:rsid w:val="0023336D"/>
    <w:rsid w:val="0023343C"/>
    <w:rsid w:val="0023400D"/>
    <w:rsid w:val="00234B5E"/>
    <w:rsid w:val="00234C5E"/>
    <w:rsid w:val="00234D7E"/>
    <w:rsid w:val="00236765"/>
    <w:rsid w:val="00236A6F"/>
    <w:rsid w:val="002378BB"/>
    <w:rsid w:val="0023790F"/>
    <w:rsid w:val="00237AEE"/>
    <w:rsid w:val="00237E3F"/>
    <w:rsid w:val="002400FF"/>
    <w:rsid w:val="002403DA"/>
    <w:rsid w:val="00240665"/>
    <w:rsid w:val="0024080F"/>
    <w:rsid w:val="002413A5"/>
    <w:rsid w:val="002413EB"/>
    <w:rsid w:val="002413F5"/>
    <w:rsid w:val="002414BE"/>
    <w:rsid w:val="00241CAD"/>
    <w:rsid w:val="00241E85"/>
    <w:rsid w:val="00241F4B"/>
    <w:rsid w:val="00241F75"/>
    <w:rsid w:val="00242285"/>
    <w:rsid w:val="0024228F"/>
    <w:rsid w:val="00242D21"/>
    <w:rsid w:val="0024356B"/>
    <w:rsid w:val="00243B42"/>
    <w:rsid w:val="00243E37"/>
    <w:rsid w:val="0024412F"/>
    <w:rsid w:val="00244295"/>
    <w:rsid w:val="0024489B"/>
    <w:rsid w:val="002449B4"/>
    <w:rsid w:val="002449EC"/>
    <w:rsid w:val="00244B24"/>
    <w:rsid w:val="00244E4C"/>
    <w:rsid w:val="00245AB0"/>
    <w:rsid w:val="00245F42"/>
    <w:rsid w:val="002466AE"/>
    <w:rsid w:val="0024784B"/>
    <w:rsid w:val="002478DD"/>
    <w:rsid w:val="002505E7"/>
    <w:rsid w:val="002510D2"/>
    <w:rsid w:val="0025143C"/>
    <w:rsid w:val="00251745"/>
    <w:rsid w:val="00253629"/>
    <w:rsid w:val="00254670"/>
    <w:rsid w:val="00254849"/>
    <w:rsid w:val="00254868"/>
    <w:rsid w:val="002548FC"/>
    <w:rsid w:val="0025535C"/>
    <w:rsid w:val="002554CD"/>
    <w:rsid w:val="002556BA"/>
    <w:rsid w:val="00255795"/>
    <w:rsid w:val="002557D3"/>
    <w:rsid w:val="00255F92"/>
    <w:rsid w:val="00256178"/>
    <w:rsid w:val="00256301"/>
    <w:rsid w:val="00256572"/>
    <w:rsid w:val="00256573"/>
    <w:rsid w:val="00256999"/>
    <w:rsid w:val="00256D2F"/>
    <w:rsid w:val="002571CD"/>
    <w:rsid w:val="00257AFD"/>
    <w:rsid w:val="00257C0D"/>
    <w:rsid w:val="00260FEC"/>
    <w:rsid w:val="00261A5D"/>
    <w:rsid w:val="00261D36"/>
    <w:rsid w:val="00261D9A"/>
    <w:rsid w:val="00262026"/>
    <w:rsid w:val="00262758"/>
    <w:rsid w:val="00262890"/>
    <w:rsid w:val="00263042"/>
    <w:rsid w:val="002637ED"/>
    <w:rsid w:val="00263A60"/>
    <w:rsid w:val="00263B5C"/>
    <w:rsid w:val="00263CEC"/>
    <w:rsid w:val="002641D7"/>
    <w:rsid w:val="00264CD5"/>
    <w:rsid w:val="00264EEC"/>
    <w:rsid w:val="0026539A"/>
    <w:rsid w:val="0026541D"/>
    <w:rsid w:val="002654AD"/>
    <w:rsid w:val="002655F0"/>
    <w:rsid w:val="002659FA"/>
    <w:rsid w:val="00265A02"/>
    <w:rsid w:val="002663C1"/>
    <w:rsid w:val="00266901"/>
    <w:rsid w:val="002677BF"/>
    <w:rsid w:val="00267994"/>
    <w:rsid w:val="00267DAF"/>
    <w:rsid w:val="00270BEA"/>
    <w:rsid w:val="00270C78"/>
    <w:rsid w:val="00271941"/>
    <w:rsid w:val="00271B1C"/>
    <w:rsid w:val="00272766"/>
    <w:rsid w:val="00272D63"/>
    <w:rsid w:val="00272DEB"/>
    <w:rsid w:val="00272F62"/>
    <w:rsid w:val="00272F72"/>
    <w:rsid w:val="0027310A"/>
    <w:rsid w:val="00273257"/>
    <w:rsid w:val="00273691"/>
    <w:rsid w:val="00273A7F"/>
    <w:rsid w:val="00273C1C"/>
    <w:rsid w:val="00273CAC"/>
    <w:rsid w:val="00273F5E"/>
    <w:rsid w:val="00273F9B"/>
    <w:rsid w:val="00273FA0"/>
    <w:rsid w:val="00274145"/>
    <w:rsid w:val="002742F3"/>
    <w:rsid w:val="00274D4E"/>
    <w:rsid w:val="002750CE"/>
    <w:rsid w:val="00275E96"/>
    <w:rsid w:val="00275F07"/>
    <w:rsid w:val="00275FA1"/>
    <w:rsid w:val="00275FCA"/>
    <w:rsid w:val="00276DA6"/>
    <w:rsid w:val="00276EE2"/>
    <w:rsid w:val="00276F70"/>
    <w:rsid w:val="00277452"/>
    <w:rsid w:val="00280950"/>
    <w:rsid w:val="0028106F"/>
    <w:rsid w:val="002811D0"/>
    <w:rsid w:val="00281409"/>
    <w:rsid w:val="00281BAE"/>
    <w:rsid w:val="00281BD7"/>
    <w:rsid w:val="00281CA4"/>
    <w:rsid w:val="00282504"/>
    <w:rsid w:val="00282539"/>
    <w:rsid w:val="00282C07"/>
    <w:rsid w:val="0028371F"/>
    <w:rsid w:val="00283993"/>
    <w:rsid w:val="00283DD2"/>
    <w:rsid w:val="00283E71"/>
    <w:rsid w:val="002843E2"/>
    <w:rsid w:val="00285928"/>
    <w:rsid w:val="0028599F"/>
    <w:rsid w:val="00285CB5"/>
    <w:rsid w:val="00286078"/>
    <w:rsid w:val="0028688E"/>
    <w:rsid w:val="00286BA5"/>
    <w:rsid w:val="00286D6E"/>
    <w:rsid w:val="0028717B"/>
    <w:rsid w:val="00287278"/>
    <w:rsid w:val="002872E1"/>
    <w:rsid w:val="0028756C"/>
    <w:rsid w:val="002876D7"/>
    <w:rsid w:val="0028788C"/>
    <w:rsid w:val="002879C5"/>
    <w:rsid w:val="00287BB0"/>
    <w:rsid w:val="00287C09"/>
    <w:rsid w:val="00287DCC"/>
    <w:rsid w:val="002906E4"/>
    <w:rsid w:val="002906F8"/>
    <w:rsid w:val="00290D3C"/>
    <w:rsid w:val="002914F2"/>
    <w:rsid w:val="0029196E"/>
    <w:rsid w:val="0029231E"/>
    <w:rsid w:val="00292A63"/>
    <w:rsid w:val="00293114"/>
    <w:rsid w:val="00293386"/>
    <w:rsid w:val="002934BA"/>
    <w:rsid w:val="00293744"/>
    <w:rsid w:val="002938AF"/>
    <w:rsid w:val="00293B83"/>
    <w:rsid w:val="00293C55"/>
    <w:rsid w:val="00293F9F"/>
    <w:rsid w:val="0029411A"/>
    <w:rsid w:val="002943D9"/>
    <w:rsid w:val="002944CE"/>
    <w:rsid w:val="002949CD"/>
    <w:rsid w:val="00294A62"/>
    <w:rsid w:val="00294EC1"/>
    <w:rsid w:val="00294F26"/>
    <w:rsid w:val="002957FA"/>
    <w:rsid w:val="00295B59"/>
    <w:rsid w:val="00295BC8"/>
    <w:rsid w:val="00295E55"/>
    <w:rsid w:val="00295F86"/>
    <w:rsid w:val="0029655E"/>
    <w:rsid w:val="00296599"/>
    <w:rsid w:val="00297347"/>
    <w:rsid w:val="002978DF"/>
    <w:rsid w:val="00297BC6"/>
    <w:rsid w:val="002A0103"/>
    <w:rsid w:val="002A0D3A"/>
    <w:rsid w:val="002A1710"/>
    <w:rsid w:val="002A1838"/>
    <w:rsid w:val="002A1988"/>
    <w:rsid w:val="002A2BBA"/>
    <w:rsid w:val="002A2CDA"/>
    <w:rsid w:val="002A2DCA"/>
    <w:rsid w:val="002A3265"/>
    <w:rsid w:val="002A376C"/>
    <w:rsid w:val="002A37A5"/>
    <w:rsid w:val="002A40A4"/>
    <w:rsid w:val="002A44B3"/>
    <w:rsid w:val="002A46E6"/>
    <w:rsid w:val="002A49CF"/>
    <w:rsid w:val="002A56C7"/>
    <w:rsid w:val="002A5DE7"/>
    <w:rsid w:val="002A5DFD"/>
    <w:rsid w:val="002A5E5B"/>
    <w:rsid w:val="002A6B73"/>
    <w:rsid w:val="002A6DEF"/>
    <w:rsid w:val="002A70C2"/>
    <w:rsid w:val="002A7CE2"/>
    <w:rsid w:val="002B0248"/>
    <w:rsid w:val="002B0DB9"/>
    <w:rsid w:val="002B12E0"/>
    <w:rsid w:val="002B163D"/>
    <w:rsid w:val="002B192A"/>
    <w:rsid w:val="002B19DE"/>
    <w:rsid w:val="002B24AA"/>
    <w:rsid w:val="002B30ED"/>
    <w:rsid w:val="002B3501"/>
    <w:rsid w:val="002B364D"/>
    <w:rsid w:val="002B3F18"/>
    <w:rsid w:val="002B4294"/>
    <w:rsid w:val="002B4A47"/>
    <w:rsid w:val="002B501F"/>
    <w:rsid w:val="002B5DC7"/>
    <w:rsid w:val="002B7469"/>
    <w:rsid w:val="002B7D1A"/>
    <w:rsid w:val="002B7DC3"/>
    <w:rsid w:val="002B7E42"/>
    <w:rsid w:val="002B7ECF"/>
    <w:rsid w:val="002C01A1"/>
    <w:rsid w:val="002C03AF"/>
    <w:rsid w:val="002C0AAD"/>
    <w:rsid w:val="002C0B4A"/>
    <w:rsid w:val="002C0CFE"/>
    <w:rsid w:val="002C0FB5"/>
    <w:rsid w:val="002C106E"/>
    <w:rsid w:val="002C137F"/>
    <w:rsid w:val="002C2333"/>
    <w:rsid w:val="002C2477"/>
    <w:rsid w:val="002C2C1F"/>
    <w:rsid w:val="002C2D42"/>
    <w:rsid w:val="002C2FB1"/>
    <w:rsid w:val="002C34FA"/>
    <w:rsid w:val="002C38B7"/>
    <w:rsid w:val="002C3D19"/>
    <w:rsid w:val="002C46DD"/>
    <w:rsid w:val="002C4D58"/>
    <w:rsid w:val="002C4D8F"/>
    <w:rsid w:val="002C4F8C"/>
    <w:rsid w:val="002C5107"/>
    <w:rsid w:val="002C53C9"/>
    <w:rsid w:val="002C59BB"/>
    <w:rsid w:val="002C65C2"/>
    <w:rsid w:val="002C720E"/>
    <w:rsid w:val="002C7742"/>
    <w:rsid w:val="002C7966"/>
    <w:rsid w:val="002C7B4C"/>
    <w:rsid w:val="002C7EF1"/>
    <w:rsid w:val="002D0123"/>
    <w:rsid w:val="002D0CC3"/>
    <w:rsid w:val="002D0E18"/>
    <w:rsid w:val="002D10A2"/>
    <w:rsid w:val="002D126A"/>
    <w:rsid w:val="002D1293"/>
    <w:rsid w:val="002D17C0"/>
    <w:rsid w:val="002D1A67"/>
    <w:rsid w:val="002D21FE"/>
    <w:rsid w:val="002D220A"/>
    <w:rsid w:val="002D25C6"/>
    <w:rsid w:val="002D2B49"/>
    <w:rsid w:val="002D304D"/>
    <w:rsid w:val="002D3E31"/>
    <w:rsid w:val="002D3E4B"/>
    <w:rsid w:val="002D406B"/>
    <w:rsid w:val="002D41AF"/>
    <w:rsid w:val="002D4A44"/>
    <w:rsid w:val="002D5031"/>
    <w:rsid w:val="002D5D4C"/>
    <w:rsid w:val="002D5D8F"/>
    <w:rsid w:val="002D6076"/>
    <w:rsid w:val="002D6299"/>
    <w:rsid w:val="002D693A"/>
    <w:rsid w:val="002D70C5"/>
    <w:rsid w:val="002D71C3"/>
    <w:rsid w:val="002D72DA"/>
    <w:rsid w:val="002D7C40"/>
    <w:rsid w:val="002D7D47"/>
    <w:rsid w:val="002E039F"/>
    <w:rsid w:val="002E0422"/>
    <w:rsid w:val="002E0468"/>
    <w:rsid w:val="002E05AF"/>
    <w:rsid w:val="002E05E9"/>
    <w:rsid w:val="002E08BE"/>
    <w:rsid w:val="002E0C61"/>
    <w:rsid w:val="002E0DAF"/>
    <w:rsid w:val="002E0E79"/>
    <w:rsid w:val="002E198B"/>
    <w:rsid w:val="002E1ED6"/>
    <w:rsid w:val="002E1F60"/>
    <w:rsid w:val="002E220F"/>
    <w:rsid w:val="002E26C0"/>
    <w:rsid w:val="002E2B5A"/>
    <w:rsid w:val="002E2BA9"/>
    <w:rsid w:val="002E3117"/>
    <w:rsid w:val="002E314E"/>
    <w:rsid w:val="002E328C"/>
    <w:rsid w:val="002E350B"/>
    <w:rsid w:val="002E36BE"/>
    <w:rsid w:val="002E411F"/>
    <w:rsid w:val="002E463D"/>
    <w:rsid w:val="002E4CCB"/>
    <w:rsid w:val="002E5508"/>
    <w:rsid w:val="002E5F3E"/>
    <w:rsid w:val="002E6898"/>
    <w:rsid w:val="002E6E69"/>
    <w:rsid w:val="002E7307"/>
    <w:rsid w:val="002E7F2A"/>
    <w:rsid w:val="002F099B"/>
    <w:rsid w:val="002F0A0B"/>
    <w:rsid w:val="002F0B2F"/>
    <w:rsid w:val="002F0BDE"/>
    <w:rsid w:val="002F0C14"/>
    <w:rsid w:val="002F0C36"/>
    <w:rsid w:val="002F0DC2"/>
    <w:rsid w:val="002F10C7"/>
    <w:rsid w:val="002F1688"/>
    <w:rsid w:val="002F2079"/>
    <w:rsid w:val="002F2250"/>
    <w:rsid w:val="002F2787"/>
    <w:rsid w:val="002F3060"/>
    <w:rsid w:val="002F30A2"/>
    <w:rsid w:val="002F356E"/>
    <w:rsid w:val="002F3D16"/>
    <w:rsid w:val="002F3D8F"/>
    <w:rsid w:val="002F3E04"/>
    <w:rsid w:val="002F3E2E"/>
    <w:rsid w:val="002F3EBC"/>
    <w:rsid w:val="002F4642"/>
    <w:rsid w:val="002F465C"/>
    <w:rsid w:val="002F4905"/>
    <w:rsid w:val="002F4AD1"/>
    <w:rsid w:val="002F4D69"/>
    <w:rsid w:val="002F50EE"/>
    <w:rsid w:val="002F5856"/>
    <w:rsid w:val="002F5AB3"/>
    <w:rsid w:val="002F5AF3"/>
    <w:rsid w:val="002F65E6"/>
    <w:rsid w:val="002F6EAC"/>
    <w:rsid w:val="002F6EF1"/>
    <w:rsid w:val="002F7450"/>
    <w:rsid w:val="002F79D5"/>
    <w:rsid w:val="002F7C60"/>
    <w:rsid w:val="003002EE"/>
    <w:rsid w:val="00300371"/>
    <w:rsid w:val="003004E6"/>
    <w:rsid w:val="00300E7B"/>
    <w:rsid w:val="00301043"/>
    <w:rsid w:val="00301117"/>
    <w:rsid w:val="0030152E"/>
    <w:rsid w:val="0030188C"/>
    <w:rsid w:val="003018C5"/>
    <w:rsid w:val="00301AB3"/>
    <w:rsid w:val="0030226B"/>
    <w:rsid w:val="0030252F"/>
    <w:rsid w:val="0030307D"/>
    <w:rsid w:val="00303563"/>
    <w:rsid w:val="0030372A"/>
    <w:rsid w:val="00304174"/>
    <w:rsid w:val="003041C6"/>
    <w:rsid w:val="00304B38"/>
    <w:rsid w:val="00304EBB"/>
    <w:rsid w:val="00305349"/>
    <w:rsid w:val="0030545B"/>
    <w:rsid w:val="00305B35"/>
    <w:rsid w:val="00306954"/>
    <w:rsid w:val="00306F63"/>
    <w:rsid w:val="00307193"/>
    <w:rsid w:val="00310C76"/>
    <w:rsid w:val="003115A5"/>
    <w:rsid w:val="0031160B"/>
    <w:rsid w:val="00311676"/>
    <w:rsid w:val="00311D8F"/>
    <w:rsid w:val="00311FA1"/>
    <w:rsid w:val="00312AC6"/>
    <w:rsid w:val="00312DAE"/>
    <w:rsid w:val="00312E6D"/>
    <w:rsid w:val="00312F70"/>
    <w:rsid w:val="00313197"/>
    <w:rsid w:val="00313539"/>
    <w:rsid w:val="00313665"/>
    <w:rsid w:val="00313849"/>
    <w:rsid w:val="003139A6"/>
    <w:rsid w:val="00313B5D"/>
    <w:rsid w:val="003149F9"/>
    <w:rsid w:val="00314FA2"/>
    <w:rsid w:val="003159C6"/>
    <w:rsid w:val="00315C0F"/>
    <w:rsid w:val="00315E4F"/>
    <w:rsid w:val="0031628F"/>
    <w:rsid w:val="003172FF"/>
    <w:rsid w:val="003176BA"/>
    <w:rsid w:val="00317A5A"/>
    <w:rsid w:val="00317CFC"/>
    <w:rsid w:val="00320151"/>
    <w:rsid w:val="0032049C"/>
    <w:rsid w:val="00320F45"/>
    <w:rsid w:val="00321238"/>
    <w:rsid w:val="0032131B"/>
    <w:rsid w:val="00321370"/>
    <w:rsid w:val="003215B7"/>
    <w:rsid w:val="00321E6B"/>
    <w:rsid w:val="00321F5B"/>
    <w:rsid w:val="003220C9"/>
    <w:rsid w:val="003225BE"/>
    <w:rsid w:val="0032262C"/>
    <w:rsid w:val="00322EAE"/>
    <w:rsid w:val="0032305B"/>
    <w:rsid w:val="00323061"/>
    <w:rsid w:val="003237D0"/>
    <w:rsid w:val="00323C86"/>
    <w:rsid w:val="00323EA4"/>
    <w:rsid w:val="00324179"/>
    <w:rsid w:val="003244F8"/>
    <w:rsid w:val="00324584"/>
    <w:rsid w:val="003245B1"/>
    <w:rsid w:val="003247D4"/>
    <w:rsid w:val="0032488A"/>
    <w:rsid w:val="00324BF0"/>
    <w:rsid w:val="00324D8C"/>
    <w:rsid w:val="00324F8B"/>
    <w:rsid w:val="00325094"/>
    <w:rsid w:val="00325338"/>
    <w:rsid w:val="003257E5"/>
    <w:rsid w:val="0032593E"/>
    <w:rsid w:val="00325E0E"/>
    <w:rsid w:val="003276C4"/>
    <w:rsid w:val="003277D2"/>
    <w:rsid w:val="00327C9F"/>
    <w:rsid w:val="00330357"/>
    <w:rsid w:val="0033071D"/>
    <w:rsid w:val="00330B05"/>
    <w:rsid w:val="00330EB6"/>
    <w:rsid w:val="00331649"/>
    <w:rsid w:val="00331F79"/>
    <w:rsid w:val="00331FCD"/>
    <w:rsid w:val="00332B2E"/>
    <w:rsid w:val="00333D0D"/>
    <w:rsid w:val="00334751"/>
    <w:rsid w:val="00334762"/>
    <w:rsid w:val="00334B1E"/>
    <w:rsid w:val="00334CB0"/>
    <w:rsid w:val="00334CB2"/>
    <w:rsid w:val="003351BD"/>
    <w:rsid w:val="003356B7"/>
    <w:rsid w:val="00335721"/>
    <w:rsid w:val="00335E8C"/>
    <w:rsid w:val="0033640D"/>
    <w:rsid w:val="00336542"/>
    <w:rsid w:val="003366EE"/>
    <w:rsid w:val="003369B4"/>
    <w:rsid w:val="00336F3E"/>
    <w:rsid w:val="00337429"/>
    <w:rsid w:val="00337DCF"/>
    <w:rsid w:val="00337F93"/>
    <w:rsid w:val="00340324"/>
    <w:rsid w:val="00340F15"/>
    <w:rsid w:val="00341043"/>
    <w:rsid w:val="0034127A"/>
    <w:rsid w:val="003417FF"/>
    <w:rsid w:val="00341836"/>
    <w:rsid w:val="00341DAE"/>
    <w:rsid w:val="00341FEB"/>
    <w:rsid w:val="0034231E"/>
    <w:rsid w:val="00342789"/>
    <w:rsid w:val="003430D3"/>
    <w:rsid w:val="00343128"/>
    <w:rsid w:val="0034320B"/>
    <w:rsid w:val="00343320"/>
    <w:rsid w:val="0034348D"/>
    <w:rsid w:val="0034373D"/>
    <w:rsid w:val="00343B66"/>
    <w:rsid w:val="00343D6E"/>
    <w:rsid w:val="0034466A"/>
    <w:rsid w:val="00344944"/>
    <w:rsid w:val="0034543C"/>
    <w:rsid w:val="00346053"/>
    <w:rsid w:val="0034621A"/>
    <w:rsid w:val="003468BB"/>
    <w:rsid w:val="003469BE"/>
    <w:rsid w:val="00346BE7"/>
    <w:rsid w:val="00346E3B"/>
    <w:rsid w:val="00347CB1"/>
    <w:rsid w:val="00347FE7"/>
    <w:rsid w:val="00350152"/>
    <w:rsid w:val="003509B1"/>
    <w:rsid w:val="00350C70"/>
    <w:rsid w:val="00350CC7"/>
    <w:rsid w:val="003514BB"/>
    <w:rsid w:val="0035176C"/>
    <w:rsid w:val="00351A0C"/>
    <w:rsid w:val="00351B39"/>
    <w:rsid w:val="00352190"/>
    <w:rsid w:val="00352654"/>
    <w:rsid w:val="00352FEF"/>
    <w:rsid w:val="003531A6"/>
    <w:rsid w:val="00353296"/>
    <w:rsid w:val="0035385B"/>
    <w:rsid w:val="00353AF5"/>
    <w:rsid w:val="00353D77"/>
    <w:rsid w:val="00353E80"/>
    <w:rsid w:val="00353EF9"/>
    <w:rsid w:val="0035418B"/>
    <w:rsid w:val="003541A4"/>
    <w:rsid w:val="00354793"/>
    <w:rsid w:val="0035487E"/>
    <w:rsid w:val="003549F1"/>
    <w:rsid w:val="0035573D"/>
    <w:rsid w:val="003557B2"/>
    <w:rsid w:val="00355812"/>
    <w:rsid w:val="00355866"/>
    <w:rsid w:val="00355DA5"/>
    <w:rsid w:val="003566F5"/>
    <w:rsid w:val="003570B1"/>
    <w:rsid w:val="00357564"/>
    <w:rsid w:val="0035779D"/>
    <w:rsid w:val="00357956"/>
    <w:rsid w:val="00357CB5"/>
    <w:rsid w:val="00357F83"/>
    <w:rsid w:val="003603F0"/>
    <w:rsid w:val="0036042C"/>
    <w:rsid w:val="00360C90"/>
    <w:rsid w:val="00361100"/>
    <w:rsid w:val="003616AC"/>
    <w:rsid w:val="00361921"/>
    <w:rsid w:val="003625E1"/>
    <w:rsid w:val="0036291D"/>
    <w:rsid w:val="00362B1E"/>
    <w:rsid w:val="00362B84"/>
    <w:rsid w:val="00362CBD"/>
    <w:rsid w:val="00363244"/>
    <w:rsid w:val="003636B8"/>
    <w:rsid w:val="00363C72"/>
    <w:rsid w:val="00363EF4"/>
    <w:rsid w:val="003646AC"/>
    <w:rsid w:val="003648B5"/>
    <w:rsid w:val="00364B01"/>
    <w:rsid w:val="00364C44"/>
    <w:rsid w:val="003650B9"/>
    <w:rsid w:val="0036670D"/>
    <w:rsid w:val="003669E2"/>
    <w:rsid w:val="00366A4E"/>
    <w:rsid w:val="003677AF"/>
    <w:rsid w:val="003678FE"/>
    <w:rsid w:val="00367B00"/>
    <w:rsid w:val="003708CC"/>
    <w:rsid w:val="00370C3C"/>
    <w:rsid w:val="00370F1F"/>
    <w:rsid w:val="003714AD"/>
    <w:rsid w:val="003714FF"/>
    <w:rsid w:val="00371579"/>
    <w:rsid w:val="003718E6"/>
    <w:rsid w:val="00371E95"/>
    <w:rsid w:val="0037226C"/>
    <w:rsid w:val="003727F5"/>
    <w:rsid w:val="00372D60"/>
    <w:rsid w:val="00372E46"/>
    <w:rsid w:val="00373882"/>
    <w:rsid w:val="003739FA"/>
    <w:rsid w:val="00373C7B"/>
    <w:rsid w:val="00374249"/>
    <w:rsid w:val="00374382"/>
    <w:rsid w:val="00374424"/>
    <w:rsid w:val="00374A1C"/>
    <w:rsid w:val="00374B46"/>
    <w:rsid w:val="00375036"/>
    <w:rsid w:val="0037524D"/>
    <w:rsid w:val="003755B2"/>
    <w:rsid w:val="00375678"/>
    <w:rsid w:val="003760E6"/>
    <w:rsid w:val="00376682"/>
    <w:rsid w:val="00376807"/>
    <w:rsid w:val="00376C2F"/>
    <w:rsid w:val="00376C4D"/>
    <w:rsid w:val="003771EB"/>
    <w:rsid w:val="003778BC"/>
    <w:rsid w:val="00377F2D"/>
    <w:rsid w:val="00380564"/>
    <w:rsid w:val="003809E9"/>
    <w:rsid w:val="003810AC"/>
    <w:rsid w:val="003816B1"/>
    <w:rsid w:val="00381919"/>
    <w:rsid w:val="0038236F"/>
    <w:rsid w:val="003826FA"/>
    <w:rsid w:val="003831F0"/>
    <w:rsid w:val="00383323"/>
    <w:rsid w:val="003838F4"/>
    <w:rsid w:val="0038497A"/>
    <w:rsid w:val="00384CE3"/>
    <w:rsid w:val="00385650"/>
    <w:rsid w:val="00385869"/>
    <w:rsid w:val="00385B75"/>
    <w:rsid w:val="00386494"/>
    <w:rsid w:val="00386A77"/>
    <w:rsid w:val="00386E24"/>
    <w:rsid w:val="003870E3"/>
    <w:rsid w:val="0038740C"/>
    <w:rsid w:val="00387413"/>
    <w:rsid w:val="00387C2B"/>
    <w:rsid w:val="00387F3A"/>
    <w:rsid w:val="00390580"/>
    <w:rsid w:val="003906B7"/>
    <w:rsid w:val="0039074C"/>
    <w:rsid w:val="00391353"/>
    <w:rsid w:val="0039149D"/>
    <w:rsid w:val="00391ED0"/>
    <w:rsid w:val="0039208B"/>
    <w:rsid w:val="00392094"/>
    <w:rsid w:val="00392529"/>
    <w:rsid w:val="003928C1"/>
    <w:rsid w:val="00393250"/>
    <w:rsid w:val="0039389A"/>
    <w:rsid w:val="0039390B"/>
    <w:rsid w:val="00393B56"/>
    <w:rsid w:val="003942F6"/>
    <w:rsid w:val="0039435B"/>
    <w:rsid w:val="003956B3"/>
    <w:rsid w:val="0039576D"/>
    <w:rsid w:val="00395A0B"/>
    <w:rsid w:val="00395B75"/>
    <w:rsid w:val="00395DD7"/>
    <w:rsid w:val="00395E71"/>
    <w:rsid w:val="00395EFF"/>
    <w:rsid w:val="0039645B"/>
    <w:rsid w:val="00396666"/>
    <w:rsid w:val="00396CFC"/>
    <w:rsid w:val="00396F1E"/>
    <w:rsid w:val="003979C3"/>
    <w:rsid w:val="00397CEB"/>
    <w:rsid w:val="00397D0F"/>
    <w:rsid w:val="00397FAC"/>
    <w:rsid w:val="003A00EB"/>
    <w:rsid w:val="003A0253"/>
    <w:rsid w:val="003A0F5A"/>
    <w:rsid w:val="003A1754"/>
    <w:rsid w:val="003A20D3"/>
    <w:rsid w:val="003A2A23"/>
    <w:rsid w:val="003A30C1"/>
    <w:rsid w:val="003A409E"/>
    <w:rsid w:val="003A420C"/>
    <w:rsid w:val="003A4475"/>
    <w:rsid w:val="003A48D2"/>
    <w:rsid w:val="003A4F65"/>
    <w:rsid w:val="003A51C0"/>
    <w:rsid w:val="003A5715"/>
    <w:rsid w:val="003A6035"/>
    <w:rsid w:val="003A60B2"/>
    <w:rsid w:val="003A612E"/>
    <w:rsid w:val="003A61BC"/>
    <w:rsid w:val="003A63A6"/>
    <w:rsid w:val="003A693B"/>
    <w:rsid w:val="003A6B63"/>
    <w:rsid w:val="003A6D73"/>
    <w:rsid w:val="003A70A9"/>
    <w:rsid w:val="003A76E7"/>
    <w:rsid w:val="003B0B55"/>
    <w:rsid w:val="003B0F49"/>
    <w:rsid w:val="003B1074"/>
    <w:rsid w:val="003B12FC"/>
    <w:rsid w:val="003B1757"/>
    <w:rsid w:val="003B1CE5"/>
    <w:rsid w:val="003B1ECA"/>
    <w:rsid w:val="003B1ECE"/>
    <w:rsid w:val="003B2066"/>
    <w:rsid w:val="003B20EE"/>
    <w:rsid w:val="003B2154"/>
    <w:rsid w:val="003B2B43"/>
    <w:rsid w:val="003B2D3C"/>
    <w:rsid w:val="003B3078"/>
    <w:rsid w:val="003B39EC"/>
    <w:rsid w:val="003B3E60"/>
    <w:rsid w:val="003B52C2"/>
    <w:rsid w:val="003B534F"/>
    <w:rsid w:val="003B57C8"/>
    <w:rsid w:val="003B5800"/>
    <w:rsid w:val="003B5D8B"/>
    <w:rsid w:val="003B6A23"/>
    <w:rsid w:val="003B7231"/>
    <w:rsid w:val="003C05D4"/>
    <w:rsid w:val="003C063F"/>
    <w:rsid w:val="003C091A"/>
    <w:rsid w:val="003C0AAF"/>
    <w:rsid w:val="003C18C8"/>
    <w:rsid w:val="003C197C"/>
    <w:rsid w:val="003C1E41"/>
    <w:rsid w:val="003C20BB"/>
    <w:rsid w:val="003C2145"/>
    <w:rsid w:val="003C2197"/>
    <w:rsid w:val="003C25F4"/>
    <w:rsid w:val="003C2776"/>
    <w:rsid w:val="003C28DC"/>
    <w:rsid w:val="003C2A0F"/>
    <w:rsid w:val="003C2FD3"/>
    <w:rsid w:val="003C36C8"/>
    <w:rsid w:val="003C41C3"/>
    <w:rsid w:val="003C44D4"/>
    <w:rsid w:val="003C4880"/>
    <w:rsid w:val="003C4E67"/>
    <w:rsid w:val="003C506A"/>
    <w:rsid w:val="003C558E"/>
    <w:rsid w:val="003C559C"/>
    <w:rsid w:val="003C5819"/>
    <w:rsid w:val="003C5FFB"/>
    <w:rsid w:val="003C631C"/>
    <w:rsid w:val="003C68D9"/>
    <w:rsid w:val="003C69D6"/>
    <w:rsid w:val="003C7062"/>
    <w:rsid w:val="003C768A"/>
    <w:rsid w:val="003C76B7"/>
    <w:rsid w:val="003C79C2"/>
    <w:rsid w:val="003C7D70"/>
    <w:rsid w:val="003C7E08"/>
    <w:rsid w:val="003D04D3"/>
    <w:rsid w:val="003D0A5C"/>
    <w:rsid w:val="003D0E53"/>
    <w:rsid w:val="003D1391"/>
    <w:rsid w:val="003D2273"/>
    <w:rsid w:val="003D2813"/>
    <w:rsid w:val="003D2B00"/>
    <w:rsid w:val="003D2D4A"/>
    <w:rsid w:val="003D3D1B"/>
    <w:rsid w:val="003D3FA0"/>
    <w:rsid w:val="003D424A"/>
    <w:rsid w:val="003D4D3E"/>
    <w:rsid w:val="003D4D46"/>
    <w:rsid w:val="003D525E"/>
    <w:rsid w:val="003D54D1"/>
    <w:rsid w:val="003D5806"/>
    <w:rsid w:val="003D58BA"/>
    <w:rsid w:val="003D5DDD"/>
    <w:rsid w:val="003D6D0E"/>
    <w:rsid w:val="003D72C5"/>
    <w:rsid w:val="003D73B8"/>
    <w:rsid w:val="003D7B44"/>
    <w:rsid w:val="003D7CE8"/>
    <w:rsid w:val="003D7DF2"/>
    <w:rsid w:val="003D7EAD"/>
    <w:rsid w:val="003E0259"/>
    <w:rsid w:val="003E029D"/>
    <w:rsid w:val="003E04F7"/>
    <w:rsid w:val="003E0A7C"/>
    <w:rsid w:val="003E1474"/>
    <w:rsid w:val="003E1A77"/>
    <w:rsid w:val="003E1B0B"/>
    <w:rsid w:val="003E1E26"/>
    <w:rsid w:val="003E2132"/>
    <w:rsid w:val="003E275F"/>
    <w:rsid w:val="003E2A4A"/>
    <w:rsid w:val="003E3381"/>
    <w:rsid w:val="003E371B"/>
    <w:rsid w:val="003E3817"/>
    <w:rsid w:val="003E39BB"/>
    <w:rsid w:val="003E3D89"/>
    <w:rsid w:val="003E3DEE"/>
    <w:rsid w:val="003E3E88"/>
    <w:rsid w:val="003E4214"/>
    <w:rsid w:val="003E46DE"/>
    <w:rsid w:val="003E4B74"/>
    <w:rsid w:val="003E5CBD"/>
    <w:rsid w:val="003E5ED9"/>
    <w:rsid w:val="003E603B"/>
    <w:rsid w:val="003E60E0"/>
    <w:rsid w:val="003E6637"/>
    <w:rsid w:val="003E6BC0"/>
    <w:rsid w:val="003E6CD1"/>
    <w:rsid w:val="003E6DBA"/>
    <w:rsid w:val="003E7497"/>
    <w:rsid w:val="003E79BD"/>
    <w:rsid w:val="003E7D2B"/>
    <w:rsid w:val="003E7EE6"/>
    <w:rsid w:val="003F0101"/>
    <w:rsid w:val="003F0208"/>
    <w:rsid w:val="003F026E"/>
    <w:rsid w:val="003F0AB0"/>
    <w:rsid w:val="003F0CDD"/>
    <w:rsid w:val="003F0E3B"/>
    <w:rsid w:val="003F13E1"/>
    <w:rsid w:val="003F1466"/>
    <w:rsid w:val="003F15F5"/>
    <w:rsid w:val="003F1A46"/>
    <w:rsid w:val="003F2379"/>
    <w:rsid w:val="003F23B0"/>
    <w:rsid w:val="003F2609"/>
    <w:rsid w:val="003F2EEA"/>
    <w:rsid w:val="003F322D"/>
    <w:rsid w:val="003F391E"/>
    <w:rsid w:val="003F3A6D"/>
    <w:rsid w:val="003F3E1B"/>
    <w:rsid w:val="003F3E83"/>
    <w:rsid w:val="003F456C"/>
    <w:rsid w:val="003F4589"/>
    <w:rsid w:val="003F464B"/>
    <w:rsid w:val="003F4E9B"/>
    <w:rsid w:val="003F5510"/>
    <w:rsid w:val="003F5804"/>
    <w:rsid w:val="003F5E4D"/>
    <w:rsid w:val="003F5EC0"/>
    <w:rsid w:val="003F6044"/>
    <w:rsid w:val="003F635D"/>
    <w:rsid w:val="003F63CC"/>
    <w:rsid w:val="003F6408"/>
    <w:rsid w:val="003F646C"/>
    <w:rsid w:val="003F6748"/>
    <w:rsid w:val="003F6878"/>
    <w:rsid w:val="003F68A7"/>
    <w:rsid w:val="003F6BBD"/>
    <w:rsid w:val="003F6EDB"/>
    <w:rsid w:val="003F7552"/>
    <w:rsid w:val="003F7AA8"/>
    <w:rsid w:val="003F7BAD"/>
    <w:rsid w:val="003F7C1F"/>
    <w:rsid w:val="00400146"/>
    <w:rsid w:val="00400589"/>
    <w:rsid w:val="0040065E"/>
    <w:rsid w:val="00400D28"/>
    <w:rsid w:val="00400FDC"/>
    <w:rsid w:val="00401149"/>
    <w:rsid w:val="00401ECF"/>
    <w:rsid w:val="004025F0"/>
    <w:rsid w:val="00402604"/>
    <w:rsid w:val="0040275B"/>
    <w:rsid w:val="00402796"/>
    <w:rsid w:val="00402CE1"/>
    <w:rsid w:val="00402CE5"/>
    <w:rsid w:val="00402CFB"/>
    <w:rsid w:val="00402D4F"/>
    <w:rsid w:val="00403598"/>
    <w:rsid w:val="004035EB"/>
    <w:rsid w:val="004037A9"/>
    <w:rsid w:val="004039AE"/>
    <w:rsid w:val="00403BBB"/>
    <w:rsid w:val="00403E24"/>
    <w:rsid w:val="0040407D"/>
    <w:rsid w:val="004040AC"/>
    <w:rsid w:val="004042FE"/>
    <w:rsid w:val="004048FC"/>
    <w:rsid w:val="00404AC1"/>
    <w:rsid w:val="00404EDA"/>
    <w:rsid w:val="0040533F"/>
    <w:rsid w:val="004056CA"/>
    <w:rsid w:val="00406147"/>
    <w:rsid w:val="004061E4"/>
    <w:rsid w:val="00406E74"/>
    <w:rsid w:val="00406EF6"/>
    <w:rsid w:val="00407087"/>
    <w:rsid w:val="004070D6"/>
    <w:rsid w:val="004072D0"/>
    <w:rsid w:val="0040784E"/>
    <w:rsid w:val="00407942"/>
    <w:rsid w:val="00407F44"/>
    <w:rsid w:val="0041028D"/>
    <w:rsid w:val="0041082C"/>
    <w:rsid w:val="00410C0C"/>
    <w:rsid w:val="00411058"/>
    <w:rsid w:val="00411551"/>
    <w:rsid w:val="00411CBA"/>
    <w:rsid w:val="00411E9A"/>
    <w:rsid w:val="00412158"/>
    <w:rsid w:val="0041258F"/>
    <w:rsid w:val="004127DE"/>
    <w:rsid w:val="00412BA5"/>
    <w:rsid w:val="0041303C"/>
    <w:rsid w:val="004130BB"/>
    <w:rsid w:val="00413CA8"/>
    <w:rsid w:val="00413E19"/>
    <w:rsid w:val="00413E21"/>
    <w:rsid w:val="0041447E"/>
    <w:rsid w:val="00414E16"/>
    <w:rsid w:val="00414F52"/>
    <w:rsid w:val="0041517D"/>
    <w:rsid w:val="00415314"/>
    <w:rsid w:val="004159CB"/>
    <w:rsid w:val="00415E97"/>
    <w:rsid w:val="004171A9"/>
    <w:rsid w:val="004172E0"/>
    <w:rsid w:val="004172E2"/>
    <w:rsid w:val="004203E6"/>
    <w:rsid w:val="00420594"/>
    <w:rsid w:val="00420715"/>
    <w:rsid w:val="0042083D"/>
    <w:rsid w:val="00420EFD"/>
    <w:rsid w:val="004214A9"/>
    <w:rsid w:val="00421B30"/>
    <w:rsid w:val="00421B4D"/>
    <w:rsid w:val="004225ED"/>
    <w:rsid w:val="00422E9B"/>
    <w:rsid w:val="0042413C"/>
    <w:rsid w:val="00424182"/>
    <w:rsid w:val="00424994"/>
    <w:rsid w:val="00424A1D"/>
    <w:rsid w:val="004253DF"/>
    <w:rsid w:val="00425547"/>
    <w:rsid w:val="0042582F"/>
    <w:rsid w:val="004258D6"/>
    <w:rsid w:val="00425C9A"/>
    <w:rsid w:val="00425CAB"/>
    <w:rsid w:val="00427242"/>
    <w:rsid w:val="004273C1"/>
    <w:rsid w:val="0042776E"/>
    <w:rsid w:val="00427E54"/>
    <w:rsid w:val="00430DE4"/>
    <w:rsid w:val="00431211"/>
    <w:rsid w:val="004317BF"/>
    <w:rsid w:val="004318DF"/>
    <w:rsid w:val="0043199A"/>
    <w:rsid w:val="00432750"/>
    <w:rsid w:val="004327E0"/>
    <w:rsid w:val="00432909"/>
    <w:rsid w:val="004330B0"/>
    <w:rsid w:val="00433187"/>
    <w:rsid w:val="004331EB"/>
    <w:rsid w:val="00433546"/>
    <w:rsid w:val="004335F8"/>
    <w:rsid w:val="004339FB"/>
    <w:rsid w:val="00434250"/>
    <w:rsid w:val="00434680"/>
    <w:rsid w:val="004347F5"/>
    <w:rsid w:val="00435084"/>
    <w:rsid w:val="0043595B"/>
    <w:rsid w:val="00435B31"/>
    <w:rsid w:val="004360D4"/>
    <w:rsid w:val="0043655A"/>
    <w:rsid w:val="004366D7"/>
    <w:rsid w:val="00436A35"/>
    <w:rsid w:val="00436C63"/>
    <w:rsid w:val="004370FA"/>
    <w:rsid w:val="0043747E"/>
    <w:rsid w:val="004374AB"/>
    <w:rsid w:val="00437E10"/>
    <w:rsid w:val="004401F5"/>
    <w:rsid w:val="00440C20"/>
    <w:rsid w:val="00440D49"/>
    <w:rsid w:val="00441724"/>
    <w:rsid w:val="00441816"/>
    <w:rsid w:val="00441CD0"/>
    <w:rsid w:val="00441CE6"/>
    <w:rsid w:val="00441EC1"/>
    <w:rsid w:val="004431F7"/>
    <w:rsid w:val="00443EA1"/>
    <w:rsid w:val="00444328"/>
    <w:rsid w:val="004453F7"/>
    <w:rsid w:val="0044579D"/>
    <w:rsid w:val="00445853"/>
    <w:rsid w:val="00445B09"/>
    <w:rsid w:val="00446450"/>
    <w:rsid w:val="00447240"/>
    <w:rsid w:val="004476E9"/>
    <w:rsid w:val="004476EF"/>
    <w:rsid w:val="004502BB"/>
    <w:rsid w:val="004502FD"/>
    <w:rsid w:val="004519D6"/>
    <w:rsid w:val="00452347"/>
    <w:rsid w:val="004524EE"/>
    <w:rsid w:val="00452FB1"/>
    <w:rsid w:val="004530A0"/>
    <w:rsid w:val="00453A8E"/>
    <w:rsid w:val="00453D9F"/>
    <w:rsid w:val="0045400B"/>
    <w:rsid w:val="004542C9"/>
    <w:rsid w:val="0045484B"/>
    <w:rsid w:val="00454F29"/>
    <w:rsid w:val="0045516C"/>
    <w:rsid w:val="004551F0"/>
    <w:rsid w:val="004555C1"/>
    <w:rsid w:val="00455732"/>
    <w:rsid w:val="00455E44"/>
    <w:rsid w:val="0045629C"/>
    <w:rsid w:val="00456500"/>
    <w:rsid w:val="004568E7"/>
    <w:rsid w:val="00456B0C"/>
    <w:rsid w:val="00456BED"/>
    <w:rsid w:val="00456C22"/>
    <w:rsid w:val="004570E3"/>
    <w:rsid w:val="0045721A"/>
    <w:rsid w:val="00457549"/>
    <w:rsid w:val="00457828"/>
    <w:rsid w:val="00457853"/>
    <w:rsid w:val="00457CE5"/>
    <w:rsid w:val="00457EDD"/>
    <w:rsid w:val="0046070D"/>
    <w:rsid w:val="004607AA"/>
    <w:rsid w:val="00460A4F"/>
    <w:rsid w:val="00460E8B"/>
    <w:rsid w:val="0046101E"/>
    <w:rsid w:val="004610F7"/>
    <w:rsid w:val="0046141E"/>
    <w:rsid w:val="0046144C"/>
    <w:rsid w:val="00461FE1"/>
    <w:rsid w:val="00462735"/>
    <w:rsid w:val="00462DCB"/>
    <w:rsid w:val="00462EC2"/>
    <w:rsid w:val="00463A40"/>
    <w:rsid w:val="004640A0"/>
    <w:rsid w:val="0046440A"/>
    <w:rsid w:val="004656CD"/>
    <w:rsid w:val="00465B2B"/>
    <w:rsid w:val="00465E1C"/>
    <w:rsid w:val="00466674"/>
    <w:rsid w:val="00467001"/>
    <w:rsid w:val="00467172"/>
    <w:rsid w:val="0046776B"/>
    <w:rsid w:val="0046791E"/>
    <w:rsid w:val="00467F49"/>
    <w:rsid w:val="004702D9"/>
    <w:rsid w:val="00470972"/>
    <w:rsid w:val="00470B5B"/>
    <w:rsid w:val="00470DE9"/>
    <w:rsid w:val="004712A9"/>
    <w:rsid w:val="004721E2"/>
    <w:rsid w:val="004726E8"/>
    <w:rsid w:val="00472763"/>
    <w:rsid w:val="004727EA"/>
    <w:rsid w:val="00472ED9"/>
    <w:rsid w:val="00473261"/>
    <w:rsid w:val="00473417"/>
    <w:rsid w:val="004737DA"/>
    <w:rsid w:val="00473862"/>
    <w:rsid w:val="004738A2"/>
    <w:rsid w:val="00473B56"/>
    <w:rsid w:val="00473D5C"/>
    <w:rsid w:val="004740B5"/>
    <w:rsid w:val="00474610"/>
    <w:rsid w:val="004748B4"/>
    <w:rsid w:val="0047492E"/>
    <w:rsid w:val="00474F50"/>
    <w:rsid w:val="00475165"/>
    <w:rsid w:val="00475903"/>
    <w:rsid w:val="00475C94"/>
    <w:rsid w:val="00476209"/>
    <w:rsid w:val="00476224"/>
    <w:rsid w:val="00476439"/>
    <w:rsid w:val="00476B2A"/>
    <w:rsid w:val="00476C9C"/>
    <w:rsid w:val="004770F1"/>
    <w:rsid w:val="00477336"/>
    <w:rsid w:val="00477990"/>
    <w:rsid w:val="00477B36"/>
    <w:rsid w:val="00480019"/>
    <w:rsid w:val="00480665"/>
    <w:rsid w:val="00480BAE"/>
    <w:rsid w:val="00480FE5"/>
    <w:rsid w:val="004810F8"/>
    <w:rsid w:val="0048148A"/>
    <w:rsid w:val="004820F0"/>
    <w:rsid w:val="00482277"/>
    <w:rsid w:val="0048231B"/>
    <w:rsid w:val="0048266E"/>
    <w:rsid w:val="004826EF"/>
    <w:rsid w:val="00482923"/>
    <w:rsid w:val="00482D22"/>
    <w:rsid w:val="00482E02"/>
    <w:rsid w:val="00483A2B"/>
    <w:rsid w:val="00483C40"/>
    <w:rsid w:val="00484D18"/>
    <w:rsid w:val="00485A91"/>
    <w:rsid w:val="00486285"/>
    <w:rsid w:val="00486765"/>
    <w:rsid w:val="00486992"/>
    <w:rsid w:val="00486DB7"/>
    <w:rsid w:val="00487155"/>
    <w:rsid w:val="0048753B"/>
    <w:rsid w:val="00487C67"/>
    <w:rsid w:val="00490393"/>
    <w:rsid w:val="00490840"/>
    <w:rsid w:val="00490A01"/>
    <w:rsid w:val="004918BB"/>
    <w:rsid w:val="00491BE3"/>
    <w:rsid w:val="00492442"/>
    <w:rsid w:val="004928B4"/>
    <w:rsid w:val="00492A89"/>
    <w:rsid w:val="00493625"/>
    <w:rsid w:val="00493828"/>
    <w:rsid w:val="00493A7E"/>
    <w:rsid w:val="00493E09"/>
    <w:rsid w:val="00493F4D"/>
    <w:rsid w:val="0049414B"/>
    <w:rsid w:val="004944F3"/>
    <w:rsid w:val="00494A7E"/>
    <w:rsid w:val="00494BD8"/>
    <w:rsid w:val="004954E0"/>
    <w:rsid w:val="00495685"/>
    <w:rsid w:val="004957AA"/>
    <w:rsid w:val="00495E52"/>
    <w:rsid w:val="00496572"/>
    <w:rsid w:val="00497724"/>
    <w:rsid w:val="00497D97"/>
    <w:rsid w:val="004A048F"/>
    <w:rsid w:val="004A0586"/>
    <w:rsid w:val="004A08E4"/>
    <w:rsid w:val="004A1CF1"/>
    <w:rsid w:val="004A2257"/>
    <w:rsid w:val="004A2913"/>
    <w:rsid w:val="004A2D31"/>
    <w:rsid w:val="004A3395"/>
    <w:rsid w:val="004A3560"/>
    <w:rsid w:val="004A36D6"/>
    <w:rsid w:val="004A39BC"/>
    <w:rsid w:val="004A4FA7"/>
    <w:rsid w:val="004A5404"/>
    <w:rsid w:val="004A5A05"/>
    <w:rsid w:val="004A5C3E"/>
    <w:rsid w:val="004A6153"/>
    <w:rsid w:val="004A6811"/>
    <w:rsid w:val="004A72E2"/>
    <w:rsid w:val="004A789A"/>
    <w:rsid w:val="004A7A51"/>
    <w:rsid w:val="004A7C22"/>
    <w:rsid w:val="004A7F0F"/>
    <w:rsid w:val="004A7F3D"/>
    <w:rsid w:val="004B0041"/>
    <w:rsid w:val="004B094A"/>
    <w:rsid w:val="004B0AAE"/>
    <w:rsid w:val="004B0DBB"/>
    <w:rsid w:val="004B15E0"/>
    <w:rsid w:val="004B1953"/>
    <w:rsid w:val="004B1C10"/>
    <w:rsid w:val="004B1D45"/>
    <w:rsid w:val="004B234B"/>
    <w:rsid w:val="004B27AF"/>
    <w:rsid w:val="004B28CD"/>
    <w:rsid w:val="004B2CD0"/>
    <w:rsid w:val="004B2FDF"/>
    <w:rsid w:val="004B32C0"/>
    <w:rsid w:val="004B3C74"/>
    <w:rsid w:val="004B3DFB"/>
    <w:rsid w:val="004B3E07"/>
    <w:rsid w:val="004B4034"/>
    <w:rsid w:val="004B4ADB"/>
    <w:rsid w:val="004B4BF0"/>
    <w:rsid w:val="004B4E9B"/>
    <w:rsid w:val="004B53C4"/>
    <w:rsid w:val="004B59EC"/>
    <w:rsid w:val="004B5D1F"/>
    <w:rsid w:val="004B6021"/>
    <w:rsid w:val="004B62CB"/>
    <w:rsid w:val="004B65D7"/>
    <w:rsid w:val="004B6C6A"/>
    <w:rsid w:val="004B7007"/>
    <w:rsid w:val="004B70EC"/>
    <w:rsid w:val="004B733F"/>
    <w:rsid w:val="004B73A3"/>
    <w:rsid w:val="004B7414"/>
    <w:rsid w:val="004B766F"/>
    <w:rsid w:val="004B77DC"/>
    <w:rsid w:val="004B7A17"/>
    <w:rsid w:val="004B7C57"/>
    <w:rsid w:val="004C0135"/>
    <w:rsid w:val="004C01FA"/>
    <w:rsid w:val="004C030C"/>
    <w:rsid w:val="004C0341"/>
    <w:rsid w:val="004C049F"/>
    <w:rsid w:val="004C0541"/>
    <w:rsid w:val="004C054B"/>
    <w:rsid w:val="004C0B14"/>
    <w:rsid w:val="004C1175"/>
    <w:rsid w:val="004C13B5"/>
    <w:rsid w:val="004C1E4B"/>
    <w:rsid w:val="004C3454"/>
    <w:rsid w:val="004C3739"/>
    <w:rsid w:val="004C37B1"/>
    <w:rsid w:val="004C385D"/>
    <w:rsid w:val="004C387D"/>
    <w:rsid w:val="004C3E88"/>
    <w:rsid w:val="004C3EC2"/>
    <w:rsid w:val="004C4412"/>
    <w:rsid w:val="004C578A"/>
    <w:rsid w:val="004C584A"/>
    <w:rsid w:val="004C58F0"/>
    <w:rsid w:val="004C5A75"/>
    <w:rsid w:val="004C5CBA"/>
    <w:rsid w:val="004C6928"/>
    <w:rsid w:val="004C6B5C"/>
    <w:rsid w:val="004C7484"/>
    <w:rsid w:val="004C76B4"/>
    <w:rsid w:val="004C7A5C"/>
    <w:rsid w:val="004C7A6B"/>
    <w:rsid w:val="004C7F5A"/>
    <w:rsid w:val="004D01C6"/>
    <w:rsid w:val="004D0326"/>
    <w:rsid w:val="004D051C"/>
    <w:rsid w:val="004D0AC1"/>
    <w:rsid w:val="004D0C28"/>
    <w:rsid w:val="004D0F21"/>
    <w:rsid w:val="004D1C75"/>
    <w:rsid w:val="004D1FBF"/>
    <w:rsid w:val="004D2208"/>
    <w:rsid w:val="004D267C"/>
    <w:rsid w:val="004D2C83"/>
    <w:rsid w:val="004D302B"/>
    <w:rsid w:val="004D3CA5"/>
    <w:rsid w:val="004D3D51"/>
    <w:rsid w:val="004D3F93"/>
    <w:rsid w:val="004D45E8"/>
    <w:rsid w:val="004D4675"/>
    <w:rsid w:val="004D4B72"/>
    <w:rsid w:val="004D4E50"/>
    <w:rsid w:val="004D4F14"/>
    <w:rsid w:val="004D4F7D"/>
    <w:rsid w:val="004D51AB"/>
    <w:rsid w:val="004D532F"/>
    <w:rsid w:val="004D5D75"/>
    <w:rsid w:val="004D6127"/>
    <w:rsid w:val="004D65C8"/>
    <w:rsid w:val="004D6768"/>
    <w:rsid w:val="004D682D"/>
    <w:rsid w:val="004D6B65"/>
    <w:rsid w:val="004D6C37"/>
    <w:rsid w:val="004D7132"/>
    <w:rsid w:val="004D714C"/>
    <w:rsid w:val="004D73E9"/>
    <w:rsid w:val="004D7B36"/>
    <w:rsid w:val="004D7E72"/>
    <w:rsid w:val="004E052F"/>
    <w:rsid w:val="004E059D"/>
    <w:rsid w:val="004E0865"/>
    <w:rsid w:val="004E127F"/>
    <w:rsid w:val="004E2E9F"/>
    <w:rsid w:val="004E330B"/>
    <w:rsid w:val="004E3335"/>
    <w:rsid w:val="004E3381"/>
    <w:rsid w:val="004E3C35"/>
    <w:rsid w:val="004E3E02"/>
    <w:rsid w:val="004E3E55"/>
    <w:rsid w:val="004E4007"/>
    <w:rsid w:val="004E437A"/>
    <w:rsid w:val="004E4390"/>
    <w:rsid w:val="004E4A61"/>
    <w:rsid w:val="004E4B03"/>
    <w:rsid w:val="004E4F33"/>
    <w:rsid w:val="004E4F89"/>
    <w:rsid w:val="004E547A"/>
    <w:rsid w:val="004E548E"/>
    <w:rsid w:val="004E5664"/>
    <w:rsid w:val="004E56BE"/>
    <w:rsid w:val="004E5701"/>
    <w:rsid w:val="004E5B4C"/>
    <w:rsid w:val="004E5D3B"/>
    <w:rsid w:val="004E674E"/>
    <w:rsid w:val="004E696E"/>
    <w:rsid w:val="004E6D65"/>
    <w:rsid w:val="004E70BF"/>
    <w:rsid w:val="004E7FC8"/>
    <w:rsid w:val="004F053D"/>
    <w:rsid w:val="004F0610"/>
    <w:rsid w:val="004F0AAF"/>
    <w:rsid w:val="004F1267"/>
    <w:rsid w:val="004F129F"/>
    <w:rsid w:val="004F1843"/>
    <w:rsid w:val="004F1C9D"/>
    <w:rsid w:val="004F2425"/>
    <w:rsid w:val="004F251B"/>
    <w:rsid w:val="004F2BCD"/>
    <w:rsid w:val="004F2D69"/>
    <w:rsid w:val="004F3116"/>
    <w:rsid w:val="004F3668"/>
    <w:rsid w:val="004F3918"/>
    <w:rsid w:val="004F395D"/>
    <w:rsid w:val="004F3EB2"/>
    <w:rsid w:val="004F4052"/>
    <w:rsid w:val="004F422B"/>
    <w:rsid w:val="004F4B1E"/>
    <w:rsid w:val="004F58E3"/>
    <w:rsid w:val="004F5A57"/>
    <w:rsid w:val="004F6D8B"/>
    <w:rsid w:val="004F78BA"/>
    <w:rsid w:val="004F790A"/>
    <w:rsid w:val="004F7CD7"/>
    <w:rsid w:val="005000E2"/>
    <w:rsid w:val="0050017E"/>
    <w:rsid w:val="0050042B"/>
    <w:rsid w:val="00500904"/>
    <w:rsid w:val="00500A02"/>
    <w:rsid w:val="00501101"/>
    <w:rsid w:val="00501252"/>
    <w:rsid w:val="0050141E"/>
    <w:rsid w:val="005019B5"/>
    <w:rsid w:val="0050235B"/>
    <w:rsid w:val="00502415"/>
    <w:rsid w:val="005031F7"/>
    <w:rsid w:val="005032DB"/>
    <w:rsid w:val="0050330A"/>
    <w:rsid w:val="0050355B"/>
    <w:rsid w:val="005035A9"/>
    <w:rsid w:val="00503B54"/>
    <w:rsid w:val="00503D48"/>
    <w:rsid w:val="00504347"/>
    <w:rsid w:val="005049BC"/>
    <w:rsid w:val="00504C8C"/>
    <w:rsid w:val="005050AA"/>
    <w:rsid w:val="005054B8"/>
    <w:rsid w:val="00505571"/>
    <w:rsid w:val="00505579"/>
    <w:rsid w:val="00505826"/>
    <w:rsid w:val="0050620B"/>
    <w:rsid w:val="0050627E"/>
    <w:rsid w:val="00506346"/>
    <w:rsid w:val="00506CE7"/>
    <w:rsid w:val="00506D1D"/>
    <w:rsid w:val="00506FA6"/>
    <w:rsid w:val="0050735D"/>
    <w:rsid w:val="00507DCD"/>
    <w:rsid w:val="00507F5F"/>
    <w:rsid w:val="00510070"/>
    <w:rsid w:val="0051040F"/>
    <w:rsid w:val="00510818"/>
    <w:rsid w:val="00510A02"/>
    <w:rsid w:val="00511E82"/>
    <w:rsid w:val="005121BD"/>
    <w:rsid w:val="00512559"/>
    <w:rsid w:val="00512DA0"/>
    <w:rsid w:val="00512F03"/>
    <w:rsid w:val="00512FA0"/>
    <w:rsid w:val="0051449F"/>
    <w:rsid w:val="005145ED"/>
    <w:rsid w:val="00514B3E"/>
    <w:rsid w:val="00514F27"/>
    <w:rsid w:val="00514F74"/>
    <w:rsid w:val="00515008"/>
    <w:rsid w:val="00515719"/>
    <w:rsid w:val="00515B2E"/>
    <w:rsid w:val="00515B90"/>
    <w:rsid w:val="00515BBA"/>
    <w:rsid w:val="00516541"/>
    <w:rsid w:val="00516E8C"/>
    <w:rsid w:val="0051711D"/>
    <w:rsid w:val="00517318"/>
    <w:rsid w:val="005179B7"/>
    <w:rsid w:val="00517DC3"/>
    <w:rsid w:val="00517F65"/>
    <w:rsid w:val="005200CD"/>
    <w:rsid w:val="005200D0"/>
    <w:rsid w:val="0052019D"/>
    <w:rsid w:val="0052024B"/>
    <w:rsid w:val="0052055C"/>
    <w:rsid w:val="00520DEA"/>
    <w:rsid w:val="00521474"/>
    <w:rsid w:val="005215E7"/>
    <w:rsid w:val="005218A1"/>
    <w:rsid w:val="00521F2C"/>
    <w:rsid w:val="00521F2D"/>
    <w:rsid w:val="00522503"/>
    <w:rsid w:val="005229DB"/>
    <w:rsid w:val="00522B46"/>
    <w:rsid w:val="005237D2"/>
    <w:rsid w:val="005238C4"/>
    <w:rsid w:val="0052428B"/>
    <w:rsid w:val="005246D3"/>
    <w:rsid w:val="00524FD2"/>
    <w:rsid w:val="00525096"/>
    <w:rsid w:val="005253F6"/>
    <w:rsid w:val="005260E1"/>
    <w:rsid w:val="005263D2"/>
    <w:rsid w:val="005266CC"/>
    <w:rsid w:val="005267E9"/>
    <w:rsid w:val="00526C40"/>
    <w:rsid w:val="00526D07"/>
    <w:rsid w:val="00527492"/>
    <w:rsid w:val="005274E6"/>
    <w:rsid w:val="005277EB"/>
    <w:rsid w:val="0052793A"/>
    <w:rsid w:val="00530CFA"/>
    <w:rsid w:val="00531A46"/>
    <w:rsid w:val="00532190"/>
    <w:rsid w:val="00532523"/>
    <w:rsid w:val="00532735"/>
    <w:rsid w:val="00532785"/>
    <w:rsid w:val="00532B51"/>
    <w:rsid w:val="00532EFD"/>
    <w:rsid w:val="00533E73"/>
    <w:rsid w:val="00533E8D"/>
    <w:rsid w:val="00534084"/>
    <w:rsid w:val="00534ACA"/>
    <w:rsid w:val="00534C13"/>
    <w:rsid w:val="00534EFF"/>
    <w:rsid w:val="00535209"/>
    <w:rsid w:val="00535241"/>
    <w:rsid w:val="005353B8"/>
    <w:rsid w:val="00535EBF"/>
    <w:rsid w:val="005367FC"/>
    <w:rsid w:val="00536DD0"/>
    <w:rsid w:val="00536FBE"/>
    <w:rsid w:val="00537106"/>
    <w:rsid w:val="0053713D"/>
    <w:rsid w:val="00537A8D"/>
    <w:rsid w:val="00537C40"/>
    <w:rsid w:val="00537D10"/>
    <w:rsid w:val="00537F26"/>
    <w:rsid w:val="00540BDC"/>
    <w:rsid w:val="00540E0C"/>
    <w:rsid w:val="00540E21"/>
    <w:rsid w:val="005411BE"/>
    <w:rsid w:val="00541865"/>
    <w:rsid w:val="00542014"/>
    <w:rsid w:val="00542104"/>
    <w:rsid w:val="005424DA"/>
    <w:rsid w:val="00542827"/>
    <w:rsid w:val="00542D2C"/>
    <w:rsid w:val="00542E5F"/>
    <w:rsid w:val="00542F69"/>
    <w:rsid w:val="0054300D"/>
    <w:rsid w:val="0054390E"/>
    <w:rsid w:val="00543BE0"/>
    <w:rsid w:val="00543C50"/>
    <w:rsid w:val="00543D87"/>
    <w:rsid w:val="005446E7"/>
    <w:rsid w:val="00544B36"/>
    <w:rsid w:val="00544F69"/>
    <w:rsid w:val="005450A7"/>
    <w:rsid w:val="005450E9"/>
    <w:rsid w:val="00545FF4"/>
    <w:rsid w:val="00546187"/>
    <w:rsid w:val="00546399"/>
    <w:rsid w:val="00547AC6"/>
    <w:rsid w:val="0055090E"/>
    <w:rsid w:val="00551D50"/>
    <w:rsid w:val="00552022"/>
    <w:rsid w:val="00552879"/>
    <w:rsid w:val="0055316E"/>
    <w:rsid w:val="00553866"/>
    <w:rsid w:val="00553BAB"/>
    <w:rsid w:val="00553F32"/>
    <w:rsid w:val="00553FC7"/>
    <w:rsid w:val="005547E9"/>
    <w:rsid w:val="00554B67"/>
    <w:rsid w:val="005550FD"/>
    <w:rsid w:val="0055602F"/>
    <w:rsid w:val="0055719C"/>
    <w:rsid w:val="005572B1"/>
    <w:rsid w:val="00557335"/>
    <w:rsid w:val="0055791C"/>
    <w:rsid w:val="00560285"/>
    <w:rsid w:val="00560485"/>
    <w:rsid w:val="00560554"/>
    <w:rsid w:val="00560A65"/>
    <w:rsid w:val="00560CC6"/>
    <w:rsid w:val="00560E49"/>
    <w:rsid w:val="00561352"/>
    <w:rsid w:val="00561566"/>
    <w:rsid w:val="005620CC"/>
    <w:rsid w:val="0056250E"/>
    <w:rsid w:val="00562539"/>
    <w:rsid w:val="005629BD"/>
    <w:rsid w:val="005636B7"/>
    <w:rsid w:val="00563A2D"/>
    <w:rsid w:val="00563C44"/>
    <w:rsid w:val="00563C47"/>
    <w:rsid w:val="00564681"/>
    <w:rsid w:val="00564C06"/>
    <w:rsid w:val="00564C81"/>
    <w:rsid w:val="005655D8"/>
    <w:rsid w:val="00566126"/>
    <w:rsid w:val="00567DA7"/>
    <w:rsid w:val="005700E2"/>
    <w:rsid w:val="00570CBD"/>
    <w:rsid w:val="00570D7D"/>
    <w:rsid w:val="00570F1D"/>
    <w:rsid w:val="00571118"/>
    <w:rsid w:val="0057111A"/>
    <w:rsid w:val="0057117E"/>
    <w:rsid w:val="00571937"/>
    <w:rsid w:val="00571AF0"/>
    <w:rsid w:val="005720CF"/>
    <w:rsid w:val="00572157"/>
    <w:rsid w:val="00572BDE"/>
    <w:rsid w:val="00572D59"/>
    <w:rsid w:val="00573620"/>
    <w:rsid w:val="005736D0"/>
    <w:rsid w:val="00573C97"/>
    <w:rsid w:val="00573D33"/>
    <w:rsid w:val="0057404C"/>
    <w:rsid w:val="00574565"/>
    <w:rsid w:val="005745A0"/>
    <w:rsid w:val="005751EE"/>
    <w:rsid w:val="00575C1E"/>
    <w:rsid w:val="00575DE9"/>
    <w:rsid w:val="00575FF8"/>
    <w:rsid w:val="005762C1"/>
    <w:rsid w:val="00576A4D"/>
    <w:rsid w:val="00576C8D"/>
    <w:rsid w:val="00577763"/>
    <w:rsid w:val="0058100A"/>
    <w:rsid w:val="00581338"/>
    <w:rsid w:val="0058143E"/>
    <w:rsid w:val="00581645"/>
    <w:rsid w:val="005816CC"/>
    <w:rsid w:val="00581D1B"/>
    <w:rsid w:val="00582090"/>
    <w:rsid w:val="00582240"/>
    <w:rsid w:val="00582263"/>
    <w:rsid w:val="005825FE"/>
    <w:rsid w:val="005829B9"/>
    <w:rsid w:val="00582CA5"/>
    <w:rsid w:val="00582D13"/>
    <w:rsid w:val="00582FDC"/>
    <w:rsid w:val="00583502"/>
    <w:rsid w:val="00583A61"/>
    <w:rsid w:val="00583B43"/>
    <w:rsid w:val="00583FC3"/>
    <w:rsid w:val="00584AA5"/>
    <w:rsid w:val="00584D42"/>
    <w:rsid w:val="00584DAC"/>
    <w:rsid w:val="0058552B"/>
    <w:rsid w:val="00587ACF"/>
    <w:rsid w:val="00590EE3"/>
    <w:rsid w:val="005916B9"/>
    <w:rsid w:val="00591C46"/>
    <w:rsid w:val="00591D08"/>
    <w:rsid w:val="00591F83"/>
    <w:rsid w:val="005920DE"/>
    <w:rsid w:val="00592261"/>
    <w:rsid w:val="00592A4C"/>
    <w:rsid w:val="00592D8C"/>
    <w:rsid w:val="00592DD1"/>
    <w:rsid w:val="00593DCF"/>
    <w:rsid w:val="00594834"/>
    <w:rsid w:val="00594854"/>
    <w:rsid w:val="005948B8"/>
    <w:rsid w:val="00594D1D"/>
    <w:rsid w:val="00595126"/>
    <w:rsid w:val="00595194"/>
    <w:rsid w:val="00596A87"/>
    <w:rsid w:val="00596CBD"/>
    <w:rsid w:val="00597291"/>
    <w:rsid w:val="0059729C"/>
    <w:rsid w:val="00597B65"/>
    <w:rsid w:val="00597C53"/>
    <w:rsid w:val="00597EA5"/>
    <w:rsid w:val="005A014B"/>
    <w:rsid w:val="005A0277"/>
    <w:rsid w:val="005A0F26"/>
    <w:rsid w:val="005A1169"/>
    <w:rsid w:val="005A17BF"/>
    <w:rsid w:val="005A17C8"/>
    <w:rsid w:val="005A262F"/>
    <w:rsid w:val="005A2D66"/>
    <w:rsid w:val="005A324D"/>
    <w:rsid w:val="005A335D"/>
    <w:rsid w:val="005A3BD4"/>
    <w:rsid w:val="005A4A51"/>
    <w:rsid w:val="005A4B0B"/>
    <w:rsid w:val="005A4FAD"/>
    <w:rsid w:val="005A584C"/>
    <w:rsid w:val="005A5A03"/>
    <w:rsid w:val="005A63C8"/>
    <w:rsid w:val="005A64FD"/>
    <w:rsid w:val="005A6716"/>
    <w:rsid w:val="005A6A3B"/>
    <w:rsid w:val="005A78EF"/>
    <w:rsid w:val="005A7C17"/>
    <w:rsid w:val="005A7C42"/>
    <w:rsid w:val="005B02A8"/>
    <w:rsid w:val="005B0326"/>
    <w:rsid w:val="005B0735"/>
    <w:rsid w:val="005B0890"/>
    <w:rsid w:val="005B09FE"/>
    <w:rsid w:val="005B0C84"/>
    <w:rsid w:val="005B0F2C"/>
    <w:rsid w:val="005B11D4"/>
    <w:rsid w:val="005B126E"/>
    <w:rsid w:val="005B1317"/>
    <w:rsid w:val="005B1453"/>
    <w:rsid w:val="005B1E38"/>
    <w:rsid w:val="005B1E72"/>
    <w:rsid w:val="005B1F59"/>
    <w:rsid w:val="005B1FE9"/>
    <w:rsid w:val="005B20B5"/>
    <w:rsid w:val="005B222E"/>
    <w:rsid w:val="005B233F"/>
    <w:rsid w:val="005B2471"/>
    <w:rsid w:val="005B256A"/>
    <w:rsid w:val="005B2A04"/>
    <w:rsid w:val="005B2B86"/>
    <w:rsid w:val="005B3219"/>
    <w:rsid w:val="005B340F"/>
    <w:rsid w:val="005B35DC"/>
    <w:rsid w:val="005B387F"/>
    <w:rsid w:val="005B39FF"/>
    <w:rsid w:val="005B3EDA"/>
    <w:rsid w:val="005B409C"/>
    <w:rsid w:val="005B40E5"/>
    <w:rsid w:val="005B414B"/>
    <w:rsid w:val="005B4B2F"/>
    <w:rsid w:val="005B50CE"/>
    <w:rsid w:val="005B52AE"/>
    <w:rsid w:val="005B53D4"/>
    <w:rsid w:val="005B5CE9"/>
    <w:rsid w:val="005B68C2"/>
    <w:rsid w:val="005B6F86"/>
    <w:rsid w:val="005B71EF"/>
    <w:rsid w:val="005B783F"/>
    <w:rsid w:val="005B79E9"/>
    <w:rsid w:val="005B7B0F"/>
    <w:rsid w:val="005B7D14"/>
    <w:rsid w:val="005B7E03"/>
    <w:rsid w:val="005C0122"/>
    <w:rsid w:val="005C01E1"/>
    <w:rsid w:val="005C08EE"/>
    <w:rsid w:val="005C0DD9"/>
    <w:rsid w:val="005C10F0"/>
    <w:rsid w:val="005C18AA"/>
    <w:rsid w:val="005C1F72"/>
    <w:rsid w:val="005C22F6"/>
    <w:rsid w:val="005C270B"/>
    <w:rsid w:val="005C29F3"/>
    <w:rsid w:val="005C2CE2"/>
    <w:rsid w:val="005C2DA4"/>
    <w:rsid w:val="005C2F42"/>
    <w:rsid w:val="005C313F"/>
    <w:rsid w:val="005C33A1"/>
    <w:rsid w:val="005C3995"/>
    <w:rsid w:val="005C483F"/>
    <w:rsid w:val="005C49AC"/>
    <w:rsid w:val="005C49D7"/>
    <w:rsid w:val="005C4F28"/>
    <w:rsid w:val="005C5318"/>
    <w:rsid w:val="005C584B"/>
    <w:rsid w:val="005C5E0D"/>
    <w:rsid w:val="005C654F"/>
    <w:rsid w:val="005C669C"/>
    <w:rsid w:val="005C6DBA"/>
    <w:rsid w:val="005C7338"/>
    <w:rsid w:val="005C7B82"/>
    <w:rsid w:val="005C7EF1"/>
    <w:rsid w:val="005D0532"/>
    <w:rsid w:val="005D05C0"/>
    <w:rsid w:val="005D0B2F"/>
    <w:rsid w:val="005D0C0F"/>
    <w:rsid w:val="005D0F57"/>
    <w:rsid w:val="005D1D07"/>
    <w:rsid w:val="005D2046"/>
    <w:rsid w:val="005D2307"/>
    <w:rsid w:val="005D2A7D"/>
    <w:rsid w:val="005D30EA"/>
    <w:rsid w:val="005D31DB"/>
    <w:rsid w:val="005D3FBB"/>
    <w:rsid w:val="005D3FC8"/>
    <w:rsid w:val="005D475A"/>
    <w:rsid w:val="005D47FA"/>
    <w:rsid w:val="005D4AAC"/>
    <w:rsid w:val="005D4BE3"/>
    <w:rsid w:val="005D520C"/>
    <w:rsid w:val="005D5607"/>
    <w:rsid w:val="005D64EF"/>
    <w:rsid w:val="005D66DC"/>
    <w:rsid w:val="005D6728"/>
    <w:rsid w:val="005D6D06"/>
    <w:rsid w:val="005D78E7"/>
    <w:rsid w:val="005E0437"/>
    <w:rsid w:val="005E05F0"/>
    <w:rsid w:val="005E066F"/>
    <w:rsid w:val="005E0CCC"/>
    <w:rsid w:val="005E0D74"/>
    <w:rsid w:val="005E0F3E"/>
    <w:rsid w:val="005E0FB1"/>
    <w:rsid w:val="005E104E"/>
    <w:rsid w:val="005E1407"/>
    <w:rsid w:val="005E1435"/>
    <w:rsid w:val="005E149A"/>
    <w:rsid w:val="005E163B"/>
    <w:rsid w:val="005E1689"/>
    <w:rsid w:val="005E1C6E"/>
    <w:rsid w:val="005E261D"/>
    <w:rsid w:val="005E2662"/>
    <w:rsid w:val="005E31E8"/>
    <w:rsid w:val="005E348E"/>
    <w:rsid w:val="005E35DF"/>
    <w:rsid w:val="005E3D19"/>
    <w:rsid w:val="005E3E0F"/>
    <w:rsid w:val="005E40E5"/>
    <w:rsid w:val="005E4B96"/>
    <w:rsid w:val="005E5128"/>
    <w:rsid w:val="005E5B9E"/>
    <w:rsid w:val="005E5ED1"/>
    <w:rsid w:val="005E60E5"/>
    <w:rsid w:val="005E615C"/>
    <w:rsid w:val="005E6DFF"/>
    <w:rsid w:val="005E6E1A"/>
    <w:rsid w:val="005E74E0"/>
    <w:rsid w:val="005E7B3D"/>
    <w:rsid w:val="005E7D4C"/>
    <w:rsid w:val="005F0739"/>
    <w:rsid w:val="005F075E"/>
    <w:rsid w:val="005F0BDC"/>
    <w:rsid w:val="005F0E8E"/>
    <w:rsid w:val="005F100A"/>
    <w:rsid w:val="005F206F"/>
    <w:rsid w:val="005F208C"/>
    <w:rsid w:val="005F23C0"/>
    <w:rsid w:val="005F274A"/>
    <w:rsid w:val="005F3413"/>
    <w:rsid w:val="005F3417"/>
    <w:rsid w:val="005F34F9"/>
    <w:rsid w:val="005F3CA3"/>
    <w:rsid w:val="005F3DD3"/>
    <w:rsid w:val="005F4112"/>
    <w:rsid w:val="005F4292"/>
    <w:rsid w:val="005F4726"/>
    <w:rsid w:val="005F47F3"/>
    <w:rsid w:val="005F4884"/>
    <w:rsid w:val="005F4BCE"/>
    <w:rsid w:val="005F4CAA"/>
    <w:rsid w:val="005F53E1"/>
    <w:rsid w:val="005F58BA"/>
    <w:rsid w:val="005F5F55"/>
    <w:rsid w:val="005F61A9"/>
    <w:rsid w:val="005F6366"/>
    <w:rsid w:val="005F6D11"/>
    <w:rsid w:val="005F6E24"/>
    <w:rsid w:val="005F70C7"/>
    <w:rsid w:val="005F73FF"/>
    <w:rsid w:val="005F7462"/>
    <w:rsid w:val="005F76BA"/>
    <w:rsid w:val="005F7D66"/>
    <w:rsid w:val="006005E1"/>
    <w:rsid w:val="006006EF"/>
    <w:rsid w:val="00600AD1"/>
    <w:rsid w:val="0060174A"/>
    <w:rsid w:val="006027FC"/>
    <w:rsid w:val="00602B66"/>
    <w:rsid w:val="00602D4B"/>
    <w:rsid w:val="00602D71"/>
    <w:rsid w:val="00603BF9"/>
    <w:rsid w:val="0060434B"/>
    <w:rsid w:val="00604856"/>
    <w:rsid w:val="0060498F"/>
    <w:rsid w:val="00604AE5"/>
    <w:rsid w:val="00604C66"/>
    <w:rsid w:val="00604F30"/>
    <w:rsid w:val="0060510C"/>
    <w:rsid w:val="006056F4"/>
    <w:rsid w:val="00605B9A"/>
    <w:rsid w:val="00605CAD"/>
    <w:rsid w:val="00605DE5"/>
    <w:rsid w:val="00605EC9"/>
    <w:rsid w:val="00606596"/>
    <w:rsid w:val="00606930"/>
    <w:rsid w:val="00606B99"/>
    <w:rsid w:val="00606C32"/>
    <w:rsid w:val="00607202"/>
    <w:rsid w:val="0060723A"/>
    <w:rsid w:val="00607252"/>
    <w:rsid w:val="0060775F"/>
    <w:rsid w:val="00607869"/>
    <w:rsid w:val="00607A65"/>
    <w:rsid w:val="006106FF"/>
    <w:rsid w:val="0061080E"/>
    <w:rsid w:val="0061081A"/>
    <w:rsid w:val="00610955"/>
    <w:rsid w:val="00610F78"/>
    <w:rsid w:val="00611CD9"/>
    <w:rsid w:val="00612015"/>
    <w:rsid w:val="0061266C"/>
    <w:rsid w:val="006126D0"/>
    <w:rsid w:val="00612C84"/>
    <w:rsid w:val="006130A5"/>
    <w:rsid w:val="00613D4F"/>
    <w:rsid w:val="00613E5F"/>
    <w:rsid w:val="00614731"/>
    <w:rsid w:val="00614738"/>
    <w:rsid w:val="00614C7C"/>
    <w:rsid w:val="006157B4"/>
    <w:rsid w:val="00615B35"/>
    <w:rsid w:val="006171A4"/>
    <w:rsid w:val="006173D3"/>
    <w:rsid w:val="00617411"/>
    <w:rsid w:val="00617A96"/>
    <w:rsid w:val="00617C8F"/>
    <w:rsid w:val="00620902"/>
    <w:rsid w:val="00620C7C"/>
    <w:rsid w:val="00620CC5"/>
    <w:rsid w:val="00621AB2"/>
    <w:rsid w:val="00621B6F"/>
    <w:rsid w:val="00621CDA"/>
    <w:rsid w:val="00622300"/>
    <w:rsid w:val="00622530"/>
    <w:rsid w:val="0062280F"/>
    <w:rsid w:val="006237E9"/>
    <w:rsid w:val="00624C7E"/>
    <w:rsid w:val="00624FED"/>
    <w:rsid w:val="00625223"/>
    <w:rsid w:val="006254C8"/>
    <w:rsid w:val="00625589"/>
    <w:rsid w:val="006257AC"/>
    <w:rsid w:val="006257F8"/>
    <w:rsid w:val="00625D5D"/>
    <w:rsid w:val="006264A3"/>
    <w:rsid w:val="00626734"/>
    <w:rsid w:val="00626CA9"/>
    <w:rsid w:val="00626D1E"/>
    <w:rsid w:val="0062723E"/>
    <w:rsid w:val="00627282"/>
    <w:rsid w:val="00627295"/>
    <w:rsid w:val="006274E3"/>
    <w:rsid w:val="006302D1"/>
    <w:rsid w:val="0063095C"/>
    <w:rsid w:val="00631273"/>
    <w:rsid w:val="00631423"/>
    <w:rsid w:val="00631CC4"/>
    <w:rsid w:val="006324AC"/>
    <w:rsid w:val="006326F7"/>
    <w:rsid w:val="0063274C"/>
    <w:rsid w:val="006331D2"/>
    <w:rsid w:val="0063325C"/>
    <w:rsid w:val="00633C10"/>
    <w:rsid w:val="00633CE1"/>
    <w:rsid w:val="00634671"/>
    <w:rsid w:val="0063483E"/>
    <w:rsid w:val="0063503D"/>
    <w:rsid w:val="00635474"/>
    <w:rsid w:val="006357F5"/>
    <w:rsid w:val="0063605E"/>
    <w:rsid w:val="00636332"/>
    <w:rsid w:val="00636A94"/>
    <w:rsid w:val="00636B6B"/>
    <w:rsid w:val="00636BC0"/>
    <w:rsid w:val="00636FED"/>
    <w:rsid w:val="00637319"/>
    <w:rsid w:val="0063772D"/>
    <w:rsid w:val="00637A2B"/>
    <w:rsid w:val="00637F5A"/>
    <w:rsid w:val="0064060C"/>
    <w:rsid w:val="006407BE"/>
    <w:rsid w:val="00640951"/>
    <w:rsid w:val="00640D0B"/>
    <w:rsid w:val="00641291"/>
    <w:rsid w:val="00641296"/>
    <w:rsid w:val="00641446"/>
    <w:rsid w:val="0064149B"/>
    <w:rsid w:val="006414A5"/>
    <w:rsid w:val="00641CED"/>
    <w:rsid w:val="006426D6"/>
    <w:rsid w:val="006433F1"/>
    <w:rsid w:val="006439DA"/>
    <w:rsid w:val="00643ADB"/>
    <w:rsid w:val="00643C44"/>
    <w:rsid w:val="00644803"/>
    <w:rsid w:val="00644912"/>
    <w:rsid w:val="00644950"/>
    <w:rsid w:val="00644B69"/>
    <w:rsid w:val="00644D55"/>
    <w:rsid w:val="00644DA1"/>
    <w:rsid w:val="00645485"/>
    <w:rsid w:val="00645967"/>
    <w:rsid w:val="0064612F"/>
    <w:rsid w:val="006461C0"/>
    <w:rsid w:val="0064695D"/>
    <w:rsid w:val="00646ACB"/>
    <w:rsid w:val="00646BBC"/>
    <w:rsid w:val="00646D7C"/>
    <w:rsid w:val="00647223"/>
    <w:rsid w:val="006472D3"/>
    <w:rsid w:val="006473A4"/>
    <w:rsid w:val="00647407"/>
    <w:rsid w:val="00647786"/>
    <w:rsid w:val="00647918"/>
    <w:rsid w:val="00647E74"/>
    <w:rsid w:val="0065081E"/>
    <w:rsid w:val="00651107"/>
    <w:rsid w:val="00651794"/>
    <w:rsid w:val="00651BA0"/>
    <w:rsid w:val="006521AB"/>
    <w:rsid w:val="0065275C"/>
    <w:rsid w:val="006528DA"/>
    <w:rsid w:val="006529FE"/>
    <w:rsid w:val="00653081"/>
    <w:rsid w:val="006537DA"/>
    <w:rsid w:val="00654141"/>
    <w:rsid w:val="006549B0"/>
    <w:rsid w:val="00654ED9"/>
    <w:rsid w:val="006558CD"/>
    <w:rsid w:val="00655B7F"/>
    <w:rsid w:val="00657248"/>
    <w:rsid w:val="0065754B"/>
    <w:rsid w:val="00657601"/>
    <w:rsid w:val="00657B8D"/>
    <w:rsid w:val="00657E8B"/>
    <w:rsid w:val="00660685"/>
    <w:rsid w:val="0066088A"/>
    <w:rsid w:val="00660A2B"/>
    <w:rsid w:val="00660DBA"/>
    <w:rsid w:val="00660E7A"/>
    <w:rsid w:val="00661340"/>
    <w:rsid w:val="00661619"/>
    <w:rsid w:val="00661621"/>
    <w:rsid w:val="0066197E"/>
    <w:rsid w:val="00661C8C"/>
    <w:rsid w:val="00662058"/>
    <w:rsid w:val="0066215D"/>
    <w:rsid w:val="00662BB1"/>
    <w:rsid w:val="00662EE6"/>
    <w:rsid w:val="0066377A"/>
    <w:rsid w:val="006637A8"/>
    <w:rsid w:val="00663F06"/>
    <w:rsid w:val="00664049"/>
    <w:rsid w:val="006647F9"/>
    <w:rsid w:val="00664F17"/>
    <w:rsid w:val="00664FE1"/>
    <w:rsid w:val="0066505B"/>
    <w:rsid w:val="00665C71"/>
    <w:rsid w:val="00665F38"/>
    <w:rsid w:val="00666E58"/>
    <w:rsid w:val="00666F2E"/>
    <w:rsid w:val="00667110"/>
    <w:rsid w:val="006674AF"/>
    <w:rsid w:val="006674FE"/>
    <w:rsid w:val="00667728"/>
    <w:rsid w:val="006678F1"/>
    <w:rsid w:val="00667CB7"/>
    <w:rsid w:val="00670830"/>
    <w:rsid w:val="00670B94"/>
    <w:rsid w:val="00670C35"/>
    <w:rsid w:val="0067145A"/>
    <w:rsid w:val="00672065"/>
    <w:rsid w:val="006721A8"/>
    <w:rsid w:val="00672631"/>
    <w:rsid w:val="00672C0B"/>
    <w:rsid w:val="00672D10"/>
    <w:rsid w:val="00672DB5"/>
    <w:rsid w:val="00673285"/>
    <w:rsid w:val="006744BC"/>
    <w:rsid w:val="0067650C"/>
    <w:rsid w:val="006765D2"/>
    <w:rsid w:val="00676BF1"/>
    <w:rsid w:val="006772DF"/>
    <w:rsid w:val="00677B27"/>
    <w:rsid w:val="006806C8"/>
    <w:rsid w:val="00681689"/>
    <w:rsid w:val="006818A1"/>
    <w:rsid w:val="00681BFD"/>
    <w:rsid w:val="00681FF3"/>
    <w:rsid w:val="0068228D"/>
    <w:rsid w:val="00682F3F"/>
    <w:rsid w:val="0068383C"/>
    <w:rsid w:val="00683C2B"/>
    <w:rsid w:val="00683D88"/>
    <w:rsid w:val="00683F92"/>
    <w:rsid w:val="006845A1"/>
    <w:rsid w:val="00684831"/>
    <w:rsid w:val="006849D1"/>
    <w:rsid w:val="00684A3E"/>
    <w:rsid w:val="00684A9D"/>
    <w:rsid w:val="00685732"/>
    <w:rsid w:val="00685B84"/>
    <w:rsid w:val="00685DE7"/>
    <w:rsid w:val="00686ACE"/>
    <w:rsid w:val="00686C20"/>
    <w:rsid w:val="00686CDD"/>
    <w:rsid w:val="0068771F"/>
    <w:rsid w:val="00687E19"/>
    <w:rsid w:val="00690455"/>
    <w:rsid w:val="00690572"/>
    <w:rsid w:val="006905D3"/>
    <w:rsid w:val="006909C0"/>
    <w:rsid w:val="00690A06"/>
    <w:rsid w:val="00690F18"/>
    <w:rsid w:val="006914E3"/>
    <w:rsid w:val="006921B1"/>
    <w:rsid w:val="006921C8"/>
    <w:rsid w:val="006923E2"/>
    <w:rsid w:val="00692A05"/>
    <w:rsid w:val="00692B5D"/>
    <w:rsid w:val="00692CDC"/>
    <w:rsid w:val="00692E81"/>
    <w:rsid w:val="00692F3C"/>
    <w:rsid w:val="00693358"/>
    <w:rsid w:val="006937DB"/>
    <w:rsid w:val="00693D86"/>
    <w:rsid w:val="0069426F"/>
    <w:rsid w:val="006942B6"/>
    <w:rsid w:val="00694E03"/>
    <w:rsid w:val="00695B43"/>
    <w:rsid w:val="00695DEB"/>
    <w:rsid w:val="00696210"/>
    <w:rsid w:val="006962F5"/>
    <w:rsid w:val="00696AF8"/>
    <w:rsid w:val="00696FEE"/>
    <w:rsid w:val="00697239"/>
    <w:rsid w:val="0069728A"/>
    <w:rsid w:val="0069729A"/>
    <w:rsid w:val="00697C5F"/>
    <w:rsid w:val="006A05D4"/>
    <w:rsid w:val="006A0C84"/>
    <w:rsid w:val="006A1922"/>
    <w:rsid w:val="006A1AB4"/>
    <w:rsid w:val="006A1EB3"/>
    <w:rsid w:val="006A2384"/>
    <w:rsid w:val="006A24FD"/>
    <w:rsid w:val="006A25DA"/>
    <w:rsid w:val="006A2BC4"/>
    <w:rsid w:val="006A2EAD"/>
    <w:rsid w:val="006A2F64"/>
    <w:rsid w:val="006A337C"/>
    <w:rsid w:val="006A35C1"/>
    <w:rsid w:val="006A3CE7"/>
    <w:rsid w:val="006A3D53"/>
    <w:rsid w:val="006A3EEF"/>
    <w:rsid w:val="006A41FC"/>
    <w:rsid w:val="006A42F2"/>
    <w:rsid w:val="006A48D8"/>
    <w:rsid w:val="006A4A26"/>
    <w:rsid w:val="006A4B7B"/>
    <w:rsid w:val="006A4EA6"/>
    <w:rsid w:val="006A50D5"/>
    <w:rsid w:val="006A542E"/>
    <w:rsid w:val="006A57FD"/>
    <w:rsid w:val="006A5A79"/>
    <w:rsid w:val="006A5B9A"/>
    <w:rsid w:val="006A651D"/>
    <w:rsid w:val="006B0084"/>
    <w:rsid w:val="006B08EE"/>
    <w:rsid w:val="006B0B33"/>
    <w:rsid w:val="006B1496"/>
    <w:rsid w:val="006B2180"/>
    <w:rsid w:val="006B2D84"/>
    <w:rsid w:val="006B32E1"/>
    <w:rsid w:val="006B3AA4"/>
    <w:rsid w:val="006B3B88"/>
    <w:rsid w:val="006B3DF0"/>
    <w:rsid w:val="006B4054"/>
    <w:rsid w:val="006B4297"/>
    <w:rsid w:val="006B49D7"/>
    <w:rsid w:val="006B4B29"/>
    <w:rsid w:val="006B5298"/>
    <w:rsid w:val="006B57E1"/>
    <w:rsid w:val="006B58D1"/>
    <w:rsid w:val="006B5951"/>
    <w:rsid w:val="006B59B9"/>
    <w:rsid w:val="006B5BE9"/>
    <w:rsid w:val="006B5CAC"/>
    <w:rsid w:val="006B61A1"/>
    <w:rsid w:val="006B624F"/>
    <w:rsid w:val="006B6371"/>
    <w:rsid w:val="006B6845"/>
    <w:rsid w:val="006B694C"/>
    <w:rsid w:val="006B6BB5"/>
    <w:rsid w:val="006B735C"/>
    <w:rsid w:val="006B77B3"/>
    <w:rsid w:val="006B7B07"/>
    <w:rsid w:val="006C00B9"/>
    <w:rsid w:val="006C00C6"/>
    <w:rsid w:val="006C0F16"/>
    <w:rsid w:val="006C0F92"/>
    <w:rsid w:val="006C131C"/>
    <w:rsid w:val="006C1759"/>
    <w:rsid w:val="006C17DF"/>
    <w:rsid w:val="006C18CE"/>
    <w:rsid w:val="006C1DF0"/>
    <w:rsid w:val="006C2018"/>
    <w:rsid w:val="006C2051"/>
    <w:rsid w:val="006C2AE3"/>
    <w:rsid w:val="006C315C"/>
    <w:rsid w:val="006C35C3"/>
    <w:rsid w:val="006C3E65"/>
    <w:rsid w:val="006C659F"/>
    <w:rsid w:val="006C669E"/>
    <w:rsid w:val="006C66A1"/>
    <w:rsid w:val="006C6B35"/>
    <w:rsid w:val="006C6E5C"/>
    <w:rsid w:val="006C6F86"/>
    <w:rsid w:val="006C7FDF"/>
    <w:rsid w:val="006D07C5"/>
    <w:rsid w:val="006D0D7F"/>
    <w:rsid w:val="006D10FB"/>
    <w:rsid w:val="006D13FF"/>
    <w:rsid w:val="006D14AE"/>
    <w:rsid w:val="006D176C"/>
    <w:rsid w:val="006D1D37"/>
    <w:rsid w:val="006D1D60"/>
    <w:rsid w:val="006D20F5"/>
    <w:rsid w:val="006D2416"/>
    <w:rsid w:val="006D28DD"/>
    <w:rsid w:val="006D2E20"/>
    <w:rsid w:val="006D3348"/>
    <w:rsid w:val="006D3433"/>
    <w:rsid w:val="006D395B"/>
    <w:rsid w:val="006D48DA"/>
    <w:rsid w:val="006D4ABB"/>
    <w:rsid w:val="006D513E"/>
    <w:rsid w:val="006D5177"/>
    <w:rsid w:val="006D5C56"/>
    <w:rsid w:val="006D6185"/>
    <w:rsid w:val="006D64CD"/>
    <w:rsid w:val="006D6985"/>
    <w:rsid w:val="006D778C"/>
    <w:rsid w:val="006D789D"/>
    <w:rsid w:val="006E0321"/>
    <w:rsid w:val="006E04D4"/>
    <w:rsid w:val="006E07DD"/>
    <w:rsid w:val="006E088C"/>
    <w:rsid w:val="006E08D1"/>
    <w:rsid w:val="006E0BA4"/>
    <w:rsid w:val="006E0BE6"/>
    <w:rsid w:val="006E102E"/>
    <w:rsid w:val="006E124B"/>
    <w:rsid w:val="006E12B3"/>
    <w:rsid w:val="006E15B3"/>
    <w:rsid w:val="006E16FA"/>
    <w:rsid w:val="006E1948"/>
    <w:rsid w:val="006E1DF3"/>
    <w:rsid w:val="006E2910"/>
    <w:rsid w:val="006E2A54"/>
    <w:rsid w:val="006E4409"/>
    <w:rsid w:val="006E5844"/>
    <w:rsid w:val="006E595C"/>
    <w:rsid w:val="006E6ACB"/>
    <w:rsid w:val="006E6C14"/>
    <w:rsid w:val="006E6D90"/>
    <w:rsid w:val="006E70CB"/>
    <w:rsid w:val="006E796F"/>
    <w:rsid w:val="006E7C95"/>
    <w:rsid w:val="006E7DF3"/>
    <w:rsid w:val="006F04E8"/>
    <w:rsid w:val="006F08CC"/>
    <w:rsid w:val="006F139D"/>
    <w:rsid w:val="006F159F"/>
    <w:rsid w:val="006F1FB9"/>
    <w:rsid w:val="006F21D3"/>
    <w:rsid w:val="006F3161"/>
    <w:rsid w:val="006F32E8"/>
    <w:rsid w:val="006F3468"/>
    <w:rsid w:val="006F3553"/>
    <w:rsid w:val="006F3E9F"/>
    <w:rsid w:val="006F46D7"/>
    <w:rsid w:val="006F492B"/>
    <w:rsid w:val="006F4D6C"/>
    <w:rsid w:val="006F52FC"/>
    <w:rsid w:val="006F562D"/>
    <w:rsid w:val="006F5B5E"/>
    <w:rsid w:val="006F5E26"/>
    <w:rsid w:val="006F5FCD"/>
    <w:rsid w:val="006F6249"/>
    <w:rsid w:val="006F63E4"/>
    <w:rsid w:val="006F64CC"/>
    <w:rsid w:val="006F6ACC"/>
    <w:rsid w:val="006F6E86"/>
    <w:rsid w:val="006F756D"/>
    <w:rsid w:val="006F7ACF"/>
    <w:rsid w:val="007009FC"/>
    <w:rsid w:val="00700C7B"/>
    <w:rsid w:val="00700F02"/>
    <w:rsid w:val="00701A07"/>
    <w:rsid w:val="00701CFA"/>
    <w:rsid w:val="00701E14"/>
    <w:rsid w:val="0070267B"/>
    <w:rsid w:val="00702B9E"/>
    <w:rsid w:val="00702F6C"/>
    <w:rsid w:val="00702FF8"/>
    <w:rsid w:val="0070368E"/>
    <w:rsid w:val="00703C18"/>
    <w:rsid w:val="0070429D"/>
    <w:rsid w:val="00704C88"/>
    <w:rsid w:val="00704FD2"/>
    <w:rsid w:val="00705CB3"/>
    <w:rsid w:val="007066A6"/>
    <w:rsid w:val="007066DE"/>
    <w:rsid w:val="00706A3C"/>
    <w:rsid w:val="00706AC9"/>
    <w:rsid w:val="00706ED2"/>
    <w:rsid w:val="00706F15"/>
    <w:rsid w:val="00707961"/>
    <w:rsid w:val="00707E3C"/>
    <w:rsid w:val="0071032F"/>
    <w:rsid w:val="007107CF"/>
    <w:rsid w:val="007108E3"/>
    <w:rsid w:val="00710DE8"/>
    <w:rsid w:val="00711412"/>
    <w:rsid w:val="00711499"/>
    <w:rsid w:val="007114A7"/>
    <w:rsid w:val="007119FD"/>
    <w:rsid w:val="00711A83"/>
    <w:rsid w:val="00711C38"/>
    <w:rsid w:val="00711CBB"/>
    <w:rsid w:val="00711F08"/>
    <w:rsid w:val="00711F74"/>
    <w:rsid w:val="00712197"/>
    <w:rsid w:val="007122C5"/>
    <w:rsid w:val="0071256F"/>
    <w:rsid w:val="007125B8"/>
    <w:rsid w:val="00712C7F"/>
    <w:rsid w:val="00712F1B"/>
    <w:rsid w:val="00713562"/>
    <w:rsid w:val="007142FB"/>
    <w:rsid w:val="00714359"/>
    <w:rsid w:val="0071511A"/>
    <w:rsid w:val="007151AE"/>
    <w:rsid w:val="007152F2"/>
    <w:rsid w:val="00715436"/>
    <w:rsid w:val="007155F5"/>
    <w:rsid w:val="007159F9"/>
    <w:rsid w:val="00715B25"/>
    <w:rsid w:val="00716056"/>
    <w:rsid w:val="0071624C"/>
    <w:rsid w:val="007164AF"/>
    <w:rsid w:val="00716A20"/>
    <w:rsid w:val="00716D61"/>
    <w:rsid w:val="00716E9F"/>
    <w:rsid w:val="0071709D"/>
    <w:rsid w:val="007175A0"/>
    <w:rsid w:val="00717B1C"/>
    <w:rsid w:val="00717D96"/>
    <w:rsid w:val="00717D99"/>
    <w:rsid w:val="00720038"/>
    <w:rsid w:val="00720715"/>
    <w:rsid w:val="00720D3B"/>
    <w:rsid w:val="00720FC7"/>
    <w:rsid w:val="0072104D"/>
    <w:rsid w:val="00721101"/>
    <w:rsid w:val="007213B2"/>
    <w:rsid w:val="0072158E"/>
    <w:rsid w:val="007218E9"/>
    <w:rsid w:val="00721EB9"/>
    <w:rsid w:val="007220C7"/>
    <w:rsid w:val="007225BA"/>
    <w:rsid w:val="00722E5E"/>
    <w:rsid w:val="00723BC2"/>
    <w:rsid w:val="00724434"/>
    <w:rsid w:val="0072467D"/>
    <w:rsid w:val="00724EC1"/>
    <w:rsid w:val="00725214"/>
    <w:rsid w:val="007253DD"/>
    <w:rsid w:val="00725E8A"/>
    <w:rsid w:val="00725F45"/>
    <w:rsid w:val="00726520"/>
    <w:rsid w:val="0072684E"/>
    <w:rsid w:val="007279C0"/>
    <w:rsid w:val="00727B87"/>
    <w:rsid w:val="00727FD9"/>
    <w:rsid w:val="00730BC3"/>
    <w:rsid w:val="00730DC2"/>
    <w:rsid w:val="00731321"/>
    <w:rsid w:val="00731DA6"/>
    <w:rsid w:val="00731E20"/>
    <w:rsid w:val="0073251B"/>
    <w:rsid w:val="00732A27"/>
    <w:rsid w:val="00732BE5"/>
    <w:rsid w:val="00732D16"/>
    <w:rsid w:val="00732FAC"/>
    <w:rsid w:val="007331D0"/>
    <w:rsid w:val="00733309"/>
    <w:rsid w:val="00733311"/>
    <w:rsid w:val="0073396B"/>
    <w:rsid w:val="00733A18"/>
    <w:rsid w:val="00733E67"/>
    <w:rsid w:val="00733F48"/>
    <w:rsid w:val="00734280"/>
    <w:rsid w:val="0073430D"/>
    <w:rsid w:val="00734F88"/>
    <w:rsid w:val="0073510E"/>
    <w:rsid w:val="0073570C"/>
    <w:rsid w:val="007357E2"/>
    <w:rsid w:val="00735D7C"/>
    <w:rsid w:val="00735DF9"/>
    <w:rsid w:val="00736271"/>
    <w:rsid w:val="0073657E"/>
    <w:rsid w:val="0073699B"/>
    <w:rsid w:val="00736A67"/>
    <w:rsid w:val="00736FEE"/>
    <w:rsid w:val="00737605"/>
    <w:rsid w:val="00737EF8"/>
    <w:rsid w:val="00737FE2"/>
    <w:rsid w:val="007405E2"/>
    <w:rsid w:val="007406E8"/>
    <w:rsid w:val="00740840"/>
    <w:rsid w:val="00740E42"/>
    <w:rsid w:val="00740EE5"/>
    <w:rsid w:val="0074124C"/>
    <w:rsid w:val="00741BFC"/>
    <w:rsid w:val="007422E9"/>
    <w:rsid w:val="00742CC5"/>
    <w:rsid w:val="00742E70"/>
    <w:rsid w:val="00743005"/>
    <w:rsid w:val="007430A1"/>
    <w:rsid w:val="007437F9"/>
    <w:rsid w:val="00743B2B"/>
    <w:rsid w:val="00743EE4"/>
    <w:rsid w:val="0074407F"/>
    <w:rsid w:val="007441A8"/>
    <w:rsid w:val="007443F5"/>
    <w:rsid w:val="00744407"/>
    <w:rsid w:val="00744419"/>
    <w:rsid w:val="007449EC"/>
    <w:rsid w:val="007451CB"/>
    <w:rsid w:val="007457B0"/>
    <w:rsid w:val="00745973"/>
    <w:rsid w:val="00746B1A"/>
    <w:rsid w:val="00746BF2"/>
    <w:rsid w:val="00746F31"/>
    <w:rsid w:val="0074727C"/>
    <w:rsid w:val="007474E2"/>
    <w:rsid w:val="00747546"/>
    <w:rsid w:val="00747564"/>
    <w:rsid w:val="007477FD"/>
    <w:rsid w:val="007478A6"/>
    <w:rsid w:val="00747969"/>
    <w:rsid w:val="007500E5"/>
    <w:rsid w:val="007501D0"/>
    <w:rsid w:val="00752C64"/>
    <w:rsid w:val="00752E38"/>
    <w:rsid w:val="00753715"/>
    <w:rsid w:val="007538C4"/>
    <w:rsid w:val="007539E0"/>
    <w:rsid w:val="00753CF8"/>
    <w:rsid w:val="00753DB6"/>
    <w:rsid w:val="00753FFE"/>
    <w:rsid w:val="007541FE"/>
    <w:rsid w:val="00754D69"/>
    <w:rsid w:val="00754DAB"/>
    <w:rsid w:val="00754E25"/>
    <w:rsid w:val="00754FE4"/>
    <w:rsid w:val="0075542F"/>
    <w:rsid w:val="00755AE6"/>
    <w:rsid w:val="00756006"/>
    <w:rsid w:val="007563E1"/>
    <w:rsid w:val="00756CAB"/>
    <w:rsid w:val="0075742D"/>
    <w:rsid w:val="0075792F"/>
    <w:rsid w:val="007602D9"/>
    <w:rsid w:val="00760370"/>
    <w:rsid w:val="007603CA"/>
    <w:rsid w:val="007603CF"/>
    <w:rsid w:val="007605C6"/>
    <w:rsid w:val="00760824"/>
    <w:rsid w:val="007608BA"/>
    <w:rsid w:val="00760D0E"/>
    <w:rsid w:val="007610DE"/>
    <w:rsid w:val="0076255C"/>
    <w:rsid w:val="0076274A"/>
    <w:rsid w:val="00762C06"/>
    <w:rsid w:val="007631A0"/>
    <w:rsid w:val="0076354A"/>
    <w:rsid w:val="00763C4D"/>
    <w:rsid w:val="00764089"/>
    <w:rsid w:val="00764368"/>
    <w:rsid w:val="00764647"/>
    <w:rsid w:val="00764771"/>
    <w:rsid w:val="0076497F"/>
    <w:rsid w:val="00764C5B"/>
    <w:rsid w:val="00765276"/>
    <w:rsid w:val="00765B4C"/>
    <w:rsid w:val="00765DA4"/>
    <w:rsid w:val="00765F5A"/>
    <w:rsid w:val="007661B5"/>
    <w:rsid w:val="00766472"/>
    <w:rsid w:val="0076711B"/>
    <w:rsid w:val="00767139"/>
    <w:rsid w:val="00767893"/>
    <w:rsid w:val="00767AAA"/>
    <w:rsid w:val="00767B3F"/>
    <w:rsid w:val="00767B4B"/>
    <w:rsid w:val="00770239"/>
    <w:rsid w:val="007709E1"/>
    <w:rsid w:val="00770DB4"/>
    <w:rsid w:val="00770DB6"/>
    <w:rsid w:val="007715A7"/>
    <w:rsid w:val="00771745"/>
    <w:rsid w:val="00772706"/>
    <w:rsid w:val="00772B1F"/>
    <w:rsid w:val="00772B71"/>
    <w:rsid w:val="00772DE2"/>
    <w:rsid w:val="00772F5D"/>
    <w:rsid w:val="007734E3"/>
    <w:rsid w:val="00773D3F"/>
    <w:rsid w:val="00773DEF"/>
    <w:rsid w:val="007742F6"/>
    <w:rsid w:val="00774A79"/>
    <w:rsid w:val="007750A5"/>
    <w:rsid w:val="007757C9"/>
    <w:rsid w:val="0077583F"/>
    <w:rsid w:val="00776B87"/>
    <w:rsid w:val="007779EB"/>
    <w:rsid w:val="00777D1A"/>
    <w:rsid w:val="00780D74"/>
    <w:rsid w:val="00780DC5"/>
    <w:rsid w:val="00781148"/>
    <w:rsid w:val="00781DA5"/>
    <w:rsid w:val="00782362"/>
    <w:rsid w:val="00782BF6"/>
    <w:rsid w:val="00783046"/>
    <w:rsid w:val="007832A1"/>
    <w:rsid w:val="00783A0B"/>
    <w:rsid w:val="00783C2E"/>
    <w:rsid w:val="00784149"/>
    <w:rsid w:val="0078481C"/>
    <w:rsid w:val="00785447"/>
    <w:rsid w:val="00785794"/>
    <w:rsid w:val="00785B1B"/>
    <w:rsid w:val="007861E1"/>
    <w:rsid w:val="00786710"/>
    <w:rsid w:val="00786BDA"/>
    <w:rsid w:val="00786EC5"/>
    <w:rsid w:val="00786F04"/>
    <w:rsid w:val="00786FFB"/>
    <w:rsid w:val="0078741E"/>
    <w:rsid w:val="00787784"/>
    <w:rsid w:val="00787D28"/>
    <w:rsid w:val="00787DC8"/>
    <w:rsid w:val="007907AE"/>
    <w:rsid w:val="00790DD4"/>
    <w:rsid w:val="00792585"/>
    <w:rsid w:val="007926DB"/>
    <w:rsid w:val="00792CAF"/>
    <w:rsid w:val="0079333E"/>
    <w:rsid w:val="0079369E"/>
    <w:rsid w:val="007936B6"/>
    <w:rsid w:val="007937B8"/>
    <w:rsid w:val="0079396F"/>
    <w:rsid w:val="00793A66"/>
    <w:rsid w:val="00793A9E"/>
    <w:rsid w:val="00793F63"/>
    <w:rsid w:val="007947FF"/>
    <w:rsid w:val="00794F47"/>
    <w:rsid w:val="007957BD"/>
    <w:rsid w:val="00795855"/>
    <w:rsid w:val="00795927"/>
    <w:rsid w:val="00795A03"/>
    <w:rsid w:val="00795CA2"/>
    <w:rsid w:val="00795E51"/>
    <w:rsid w:val="00796A17"/>
    <w:rsid w:val="00796CE4"/>
    <w:rsid w:val="00796EEF"/>
    <w:rsid w:val="00796F34"/>
    <w:rsid w:val="007970CD"/>
    <w:rsid w:val="0079770F"/>
    <w:rsid w:val="0079780D"/>
    <w:rsid w:val="00797C3B"/>
    <w:rsid w:val="00797E44"/>
    <w:rsid w:val="007A0A8C"/>
    <w:rsid w:val="007A0B94"/>
    <w:rsid w:val="007A0C08"/>
    <w:rsid w:val="007A0D41"/>
    <w:rsid w:val="007A104A"/>
    <w:rsid w:val="007A1B81"/>
    <w:rsid w:val="007A1D77"/>
    <w:rsid w:val="007A1ECF"/>
    <w:rsid w:val="007A21BE"/>
    <w:rsid w:val="007A2674"/>
    <w:rsid w:val="007A28C0"/>
    <w:rsid w:val="007A310B"/>
    <w:rsid w:val="007A3327"/>
    <w:rsid w:val="007A3DBE"/>
    <w:rsid w:val="007A44A7"/>
    <w:rsid w:val="007A4775"/>
    <w:rsid w:val="007A5C65"/>
    <w:rsid w:val="007A5EA3"/>
    <w:rsid w:val="007A637E"/>
    <w:rsid w:val="007A63C1"/>
    <w:rsid w:val="007A6A87"/>
    <w:rsid w:val="007A759D"/>
    <w:rsid w:val="007A7BA0"/>
    <w:rsid w:val="007A7E81"/>
    <w:rsid w:val="007B02FB"/>
    <w:rsid w:val="007B0914"/>
    <w:rsid w:val="007B0C63"/>
    <w:rsid w:val="007B14D0"/>
    <w:rsid w:val="007B170D"/>
    <w:rsid w:val="007B1945"/>
    <w:rsid w:val="007B20A8"/>
    <w:rsid w:val="007B21FC"/>
    <w:rsid w:val="007B2316"/>
    <w:rsid w:val="007B2375"/>
    <w:rsid w:val="007B29CC"/>
    <w:rsid w:val="007B2C1B"/>
    <w:rsid w:val="007B2F0A"/>
    <w:rsid w:val="007B300F"/>
    <w:rsid w:val="007B305E"/>
    <w:rsid w:val="007B3119"/>
    <w:rsid w:val="007B3964"/>
    <w:rsid w:val="007B3BA1"/>
    <w:rsid w:val="007B3D3F"/>
    <w:rsid w:val="007B3E97"/>
    <w:rsid w:val="007B4100"/>
    <w:rsid w:val="007B41A4"/>
    <w:rsid w:val="007B4D24"/>
    <w:rsid w:val="007B4DA3"/>
    <w:rsid w:val="007B4DB5"/>
    <w:rsid w:val="007B5506"/>
    <w:rsid w:val="007B59C3"/>
    <w:rsid w:val="007B5E8D"/>
    <w:rsid w:val="007B5ECB"/>
    <w:rsid w:val="007B6502"/>
    <w:rsid w:val="007B66EF"/>
    <w:rsid w:val="007B6D4F"/>
    <w:rsid w:val="007B7062"/>
    <w:rsid w:val="007B72AC"/>
    <w:rsid w:val="007B795F"/>
    <w:rsid w:val="007B7A04"/>
    <w:rsid w:val="007B7D90"/>
    <w:rsid w:val="007B7EB2"/>
    <w:rsid w:val="007C01AF"/>
    <w:rsid w:val="007C040C"/>
    <w:rsid w:val="007C073D"/>
    <w:rsid w:val="007C0A5A"/>
    <w:rsid w:val="007C1F5C"/>
    <w:rsid w:val="007C25B3"/>
    <w:rsid w:val="007C2666"/>
    <w:rsid w:val="007C3111"/>
    <w:rsid w:val="007C3147"/>
    <w:rsid w:val="007C31DD"/>
    <w:rsid w:val="007C3242"/>
    <w:rsid w:val="007C343C"/>
    <w:rsid w:val="007C377E"/>
    <w:rsid w:val="007C37C7"/>
    <w:rsid w:val="007C3A44"/>
    <w:rsid w:val="007C42D5"/>
    <w:rsid w:val="007C4501"/>
    <w:rsid w:val="007C4BE7"/>
    <w:rsid w:val="007C4ED7"/>
    <w:rsid w:val="007C5497"/>
    <w:rsid w:val="007C5B04"/>
    <w:rsid w:val="007C5C20"/>
    <w:rsid w:val="007C64F0"/>
    <w:rsid w:val="007C6CC4"/>
    <w:rsid w:val="007C6E67"/>
    <w:rsid w:val="007C735F"/>
    <w:rsid w:val="007C7672"/>
    <w:rsid w:val="007C7DC5"/>
    <w:rsid w:val="007C7DF1"/>
    <w:rsid w:val="007D07F3"/>
    <w:rsid w:val="007D1CCF"/>
    <w:rsid w:val="007D218D"/>
    <w:rsid w:val="007D270C"/>
    <w:rsid w:val="007D2A82"/>
    <w:rsid w:val="007D2CB3"/>
    <w:rsid w:val="007D32D7"/>
    <w:rsid w:val="007D3353"/>
    <w:rsid w:val="007D3A5F"/>
    <w:rsid w:val="007D4E40"/>
    <w:rsid w:val="007D5560"/>
    <w:rsid w:val="007D5A27"/>
    <w:rsid w:val="007D5D92"/>
    <w:rsid w:val="007D640B"/>
    <w:rsid w:val="007D6D2E"/>
    <w:rsid w:val="007D7364"/>
    <w:rsid w:val="007D7372"/>
    <w:rsid w:val="007D73D6"/>
    <w:rsid w:val="007D75AF"/>
    <w:rsid w:val="007D75DA"/>
    <w:rsid w:val="007D7FED"/>
    <w:rsid w:val="007E0D2C"/>
    <w:rsid w:val="007E173A"/>
    <w:rsid w:val="007E195B"/>
    <w:rsid w:val="007E1F65"/>
    <w:rsid w:val="007E2319"/>
    <w:rsid w:val="007E2EC9"/>
    <w:rsid w:val="007E2EFC"/>
    <w:rsid w:val="007E3267"/>
    <w:rsid w:val="007E3897"/>
    <w:rsid w:val="007E3C88"/>
    <w:rsid w:val="007E4202"/>
    <w:rsid w:val="007E4453"/>
    <w:rsid w:val="007E4AEC"/>
    <w:rsid w:val="007E4BC5"/>
    <w:rsid w:val="007E4FE7"/>
    <w:rsid w:val="007E579D"/>
    <w:rsid w:val="007E5FCF"/>
    <w:rsid w:val="007E6AA4"/>
    <w:rsid w:val="007E722D"/>
    <w:rsid w:val="007E739A"/>
    <w:rsid w:val="007E7B31"/>
    <w:rsid w:val="007F04EA"/>
    <w:rsid w:val="007F0A2C"/>
    <w:rsid w:val="007F0CF5"/>
    <w:rsid w:val="007F1245"/>
    <w:rsid w:val="007F1486"/>
    <w:rsid w:val="007F14CF"/>
    <w:rsid w:val="007F1B7B"/>
    <w:rsid w:val="007F1DB7"/>
    <w:rsid w:val="007F2203"/>
    <w:rsid w:val="007F2262"/>
    <w:rsid w:val="007F2324"/>
    <w:rsid w:val="007F23F8"/>
    <w:rsid w:val="007F28AE"/>
    <w:rsid w:val="007F29C2"/>
    <w:rsid w:val="007F347D"/>
    <w:rsid w:val="007F398A"/>
    <w:rsid w:val="007F3BBF"/>
    <w:rsid w:val="007F3E7E"/>
    <w:rsid w:val="007F44E1"/>
    <w:rsid w:val="007F48D3"/>
    <w:rsid w:val="007F4DC2"/>
    <w:rsid w:val="007F50E9"/>
    <w:rsid w:val="007F521E"/>
    <w:rsid w:val="007F5799"/>
    <w:rsid w:val="007F671C"/>
    <w:rsid w:val="007F6876"/>
    <w:rsid w:val="007F77DC"/>
    <w:rsid w:val="007F7877"/>
    <w:rsid w:val="007F795A"/>
    <w:rsid w:val="007F79DF"/>
    <w:rsid w:val="007F7C8F"/>
    <w:rsid w:val="007F7E1F"/>
    <w:rsid w:val="007F7F8D"/>
    <w:rsid w:val="00800071"/>
    <w:rsid w:val="00800248"/>
    <w:rsid w:val="008004CA"/>
    <w:rsid w:val="00800D2D"/>
    <w:rsid w:val="00800F48"/>
    <w:rsid w:val="008013D7"/>
    <w:rsid w:val="00801418"/>
    <w:rsid w:val="0080167A"/>
    <w:rsid w:val="0080185B"/>
    <w:rsid w:val="00802C14"/>
    <w:rsid w:val="00802D08"/>
    <w:rsid w:val="00802E64"/>
    <w:rsid w:val="00802F4A"/>
    <w:rsid w:val="00803719"/>
    <w:rsid w:val="0080391F"/>
    <w:rsid w:val="00803A76"/>
    <w:rsid w:val="00804299"/>
    <w:rsid w:val="008043A0"/>
    <w:rsid w:val="0080441A"/>
    <w:rsid w:val="008047C3"/>
    <w:rsid w:val="00805590"/>
    <w:rsid w:val="00805A91"/>
    <w:rsid w:val="00805DD3"/>
    <w:rsid w:val="0080611A"/>
    <w:rsid w:val="008065A3"/>
    <w:rsid w:val="00806C32"/>
    <w:rsid w:val="00806D37"/>
    <w:rsid w:val="00806D38"/>
    <w:rsid w:val="00806E66"/>
    <w:rsid w:val="0080703F"/>
    <w:rsid w:val="0080767F"/>
    <w:rsid w:val="008078BA"/>
    <w:rsid w:val="00807C0B"/>
    <w:rsid w:val="00807C5A"/>
    <w:rsid w:val="00807DFE"/>
    <w:rsid w:val="00807E08"/>
    <w:rsid w:val="00807FD4"/>
    <w:rsid w:val="008101CA"/>
    <w:rsid w:val="00810C0D"/>
    <w:rsid w:val="00811121"/>
    <w:rsid w:val="0081143A"/>
    <w:rsid w:val="008115F9"/>
    <w:rsid w:val="0081184D"/>
    <w:rsid w:val="00811B52"/>
    <w:rsid w:val="00811B7E"/>
    <w:rsid w:val="00811E10"/>
    <w:rsid w:val="00811F2C"/>
    <w:rsid w:val="00812479"/>
    <w:rsid w:val="00812A72"/>
    <w:rsid w:val="0081309E"/>
    <w:rsid w:val="00813144"/>
    <w:rsid w:val="00814C9D"/>
    <w:rsid w:val="00815222"/>
    <w:rsid w:val="0081531B"/>
    <w:rsid w:val="008155AA"/>
    <w:rsid w:val="008165F8"/>
    <w:rsid w:val="00816688"/>
    <w:rsid w:val="00816DFC"/>
    <w:rsid w:val="00816E08"/>
    <w:rsid w:val="00816FD3"/>
    <w:rsid w:val="008172D5"/>
    <w:rsid w:val="00817353"/>
    <w:rsid w:val="008173CC"/>
    <w:rsid w:val="00817A8A"/>
    <w:rsid w:val="00820124"/>
    <w:rsid w:val="008206B6"/>
    <w:rsid w:val="008206FE"/>
    <w:rsid w:val="008208AF"/>
    <w:rsid w:val="00821693"/>
    <w:rsid w:val="00821D3E"/>
    <w:rsid w:val="00821E7A"/>
    <w:rsid w:val="008224D3"/>
    <w:rsid w:val="00822ED1"/>
    <w:rsid w:val="00823416"/>
    <w:rsid w:val="00823471"/>
    <w:rsid w:val="00823611"/>
    <w:rsid w:val="0082398F"/>
    <w:rsid w:val="00823C13"/>
    <w:rsid w:val="00824557"/>
    <w:rsid w:val="008249E6"/>
    <w:rsid w:val="00824A0B"/>
    <w:rsid w:val="00824A4F"/>
    <w:rsid w:val="00825B83"/>
    <w:rsid w:val="00826620"/>
    <w:rsid w:val="0082673F"/>
    <w:rsid w:val="008269AF"/>
    <w:rsid w:val="00826D97"/>
    <w:rsid w:val="00826E57"/>
    <w:rsid w:val="008276F2"/>
    <w:rsid w:val="0082793F"/>
    <w:rsid w:val="00827CDF"/>
    <w:rsid w:val="00830780"/>
    <w:rsid w:val="00830990"/>
    <w:rsid w:val="00830C36"/>
    <w:rsid w:val="00830D7E"/>
    <w:rsid w:val="0083131D"/>
    <w:rsid w:val="00831395"/>
    <w:rsid w:val="008313D3"/>
    <w:rsid w:val="00832878"/>
    <w:rsid w:val="00832A3F"/>
    <w:rsid w:val="00832F9C"/>
    <w:rsid w:val="0083329B"/>
    <w:rsid w:val="00833319"/>
    <w:rsid w:val="00834190"/>
    <w:rsid w:val="008342ED"/>
    <w:rsid w:val="00834480"/>
    <w:rsid w:val="00834693"/>
    <w:rsid w:val="0083522A"/>
    <w:rsid w:val="00835450"/>
    <w:rsid w:val="00835493"/>
    <w:rsid w:val="00835D04"/>
    <w:rsid w:val="008363E3"/>
    <w:rsid w:val="008365F6"/>
    <w:rsid w:val="0083676D"/>
    <w:rsid w:val="008368EA"/>
    <w:rsid w:val="00836A5F"/>
    <w:rsid w:val="008374A3"/>
    <w:rsid w:val="00837893"/>
    <w:rsid w:val="00837B51"/>
    <w:rsid w:val="00840044"/>
    <w:rsid w:val="008401B7"/>
    <w:rsid w:val="00841208"/>
    <w:rsid w:val="00841371"/>
    <w:rsid w:val="00841383"/>
    <w:rsid w:val="0084170A"/>
    <w:rsid w:val="00842E5E"/>
    <w:rsid w:val="008432CF"/>
    <w:rsid w:val="0084355A"/>
    <w:rsid w:val="008435E0"/>
    <w:rsid w:val="0084379F"/>
    <w:rsid w:val="008437C2"/>
    <w:rsid w:val="00843BD3"/>
    <w:rsid w:val="00844D57"/>
    <w:rsid w:val="00844D73"/>
    <w:rsid w:val="00844F07"/>
    <w:rsid w:val="00845006"/>
    <w:rsid w:val="008450E3"/>
    <w:rsid w:val="008454B4"/>
    <w:rsid w:val="00846158"/>
    <w:rsid w:val="008467C6"/>
    <w:rsid w:val="008468E1"/>
    <w:rsid w:val="00846DFB"/>
    <w:rsid w:val="00847DE6"/>
    <w:rsid w:val="00847FD4"/>
    <w:rsid w:val="00850893"/>
    <w:rsid w:val="00850B7C"/>
    <w:rsid w:val="00850C65"/>
    <w:rsid w:val="00851A8F"/>
    <w:rsid w:val="00851B56"/>
    <w:rsid w:val="00851FDF"/>
    <w:rsid w:val="00852A0C"/>
    <w:rsid w:val="00853596"/>
    <w:rsid w:val="008536F1"/>
    <w:rsid w:val="008546BD"/>
    <w:rsid w:val="0085486C"/>
    <w:rsid w:val="0085566B"/>
    <w:rsid w:val="00855686"/>
    <w:rsid w:val="00856392"/>
    <w:rsid w:val="00856859"/>
    <w:rsid w:val="00857504"/>
    <w:rsid w:val="00860502"/>
    <w:rsid w:val="008611E0"/>
    <w:rsid w:val="008615D3"/>
    <w:rsid w:val="008619AA"/>
    <w:rsid w:val="00861ACD"/>
    <w:rsid w:val="00862224"/>
    <w:rsid w:val="00862705"/>
    <w:rsid w:val="00863301"/>
    <w:rsid w:val="008637ED"/>
    <w:rsid w:val="00863853"/>
    <w:rsid w:val="00863D1C"/>
    <w:rsid w:val="00863F02"/>
    <w:rsid w:val="00864293"/>
    <w:rsid w:val="00864340"/>
    <w:rsid w:val="0086438B"/>
    <w:rsid w:val="008644E0"/>
    <w:rsid w:val="00864814"/>
    <w:rsid w:val="0086483B"/>
    <w:rsid w:val="00864A9F"/>
    <w:rsid w:val="0086519E"/>
    <w:rsid w:val="008657E8"/>
    <w:rsid w:val="008657F7"/>
    <w:rsid w:val="00866173"/>
    <w:rsid w:val="008667AA"/>
    <w:rsid w:val="0086688A"/>
    <w:rsid w:val="008674E2"/>
    <w:rsid w:val="00867FFB"/>
    <w:rsid w:val="00870161"/>
    <w:rsid w:val="008704A1"/>
    <w:rsid w:val="00870A45"/>
    <w:rsid w:val="00870A82"/>
    <w:rsid w:val="00870C20"/>
    <w:rsid w:val="00870CC7"/>
    <w:rsid w:val="00871188"/>
    <w:rsid w:val="0087124C"/>
    <w:rsid w:val="008722A0"/>
    <w:rsid w:val="008727A9"/>
    <w:rsid w:val="00873079"/>
    <w:rsid w:val="008731FE"/>
    <w:rsid w:val="00873934"/>
    <w:rsid w:val="00873F27"/>
    <w:rsid w:val="00874026"/>
    <w:rsid w:val="00874AB3"/>
    <w:rsid w:val="00874FF4"/>
    <w:rsid w:val="00875308"/>
    <w:rsid w:val="0087549C"/>
    <w:rsid w:val="0087559A"/>
    <w:rsid w:val="00875BB7"/>
    <w:rsid w:val="0087625D"/>
    <w:rsid w:val="008766CC"/>
    <w:rsid w:val="008768A1"/>
    <w:rsid w:val="00876F9D"/>
    <w:rsid w:val="008773BD"/>
    <w:rsid w:val="008776B1"/>
    <w:rsid w:val="0088029C"/>
    <w:rsid w:val="008803CC"/>
    <w:rsid w:val="00881514"/>
    <w:rsid w:val="00881825"/>
    <w:rsid w:val="00881D0A"/>
    <w:rsid w:val="008820DE"/>
    <w:rsid w:val="0088212A"/>
    <w:rsid w:val="00882178"/>
    <w:rsid w:val="008821F1"/>
    <w:rsid w:val="0088251C"/>
    <w:rsid w:val="008834DC"/>
    <w:rsid w:val="00883623"/>
    <w:rsid w:val="0088368B"/>
    <w:rsid w:val="00883733"/>
    <w:rsid w:val="00883854"/>
    <w:rsid w:val="008839AA"/>
    <w:rsid w:val="00883B0A"/>
    <w:rsid w:val="00883B41"/>
    <w:rsid w:val="00883FE5"/>
    <w:rsid w:val="008848AD"/>
    <w:rsid w:val="00884A56"/>
    <w:rsid w:val="00884B60"/>
    <w:rsid w:val="00884BAA"/>
    <w:rsid w:val="00884D17"/>
    <w:rsid w:val="00884E48"/>
    <w:rsid w:val="008851C1"/>
    <w:rsid w:val="0088600B"/>
    <w:rsid w:val="00886064"/>
    <w:rsid w:val="00886478"/>
    <w:rsid w:val="008865C1"/>
    <w:rsid w:val="008867AC"/>
    <w:rsid w:val="00886ABA"/>
    <w:rsid w:val="008870D1"/>
    <w:rsid w:val="00887232"/>
    <w:rsid w:val="00887265"/>
    <w:rsid w:val="008872B6"/>
    <w:rsid w:val="0088736D"/>
    <w:rsid w:val="0088742C"/>
    <w:rsid w:val="0088766C"/>
    <w:rsid w:val="00887ED8"/>
    <w:rsid w:val="0089027D"/>
    <w:rsid w:val="00890AAF"/>
    <w:rsid w:val="00890DFA"/>
    <w:rsid w:val="0089138E"/>
    <w:rsid w:val="00891929"/>
    <w:rsid w:val="00891A76"/>
    <w:rsid w:val="00891D0F"/>
    <w:rsid w:val="008922CB"/>
    <w:rsid w:val="00893108"/>
    <w:rsid w:val="00893A28"/>
    <w:rsid w:val="00893B0F"/>
    <w:rsid w:val="00893B81"/>
    <w:rsid w:val="00893F17"/>
    <w:rsid w:val="00894542"/>
    <w:rsid w:val="008945B9"/>
    <w:rsid w:val="00894708"/>
    <w:rsid w:val="00894C5F"/>
    <w:rsid w:val="0089520C"/>
    <w:rsid w:val="008953BD"/>
    <w:rsid w:val="00895498"/>
    <w:rsid w:val="0089550D"/>
    <w:rsid w:val="00895570"/>
    <w:rsid w:val="0089572B"/>
    <w:rsid w:val="00895E1E"/>
    <w:rsid w:val="00895EBD"/>
    <w:rsid w:val="00895F0D"/>
    <w:rsid w:val="00895F99"/>
    <w:rsid w:val="00896138"/>
    <w:rsid w:val="008962ED"/>
    <w:rsid w:val="0089714D"/>
    <w:rsid w:val="00897DC2"/>
    <w:rsid w:val="008A0177"/>
    <w:rsid w:val="008A07C7"/>
    <w:rsid w:val="008A0FFA"/>
    <w:rsid w:val="008A1616"/>
    <w:rsid w:val="008A1671"/>
    <w:rsid w:val="008A16BC"/>
    <w:rsid w:val="008A18DA"/>
    <w:rsid w:val="008A1C8B"/>
    <w:rsid w:val="008A24F8"/>
    <w:rsid w:val="008A26B1"/>
    <w:rsid w:val="008A26D5"/>
    <w:rsid w:val="008A26DD"/>
    <w:rsid w:val="008A291F"/>
    <w:rsid w:val="008A2BA3"/>
    <w:rsid w:val="008A310A"/>
    <w:rsid w:val="008A38CD"/>
    <w:rsid w:val="008A39E2"/>
    <w:rsid w:val="008A41AD"/>
    <w:rsid w:val="008A4588"/>
    <w:rsid w:val="008A46B2"/>
    <w:rsid w:val="008A4DBE"/>
    <w:rsid w:val="008A4E6B"/>
    <w:rsid w:val="008A559F"/>
    <w:rsid w:val="008A595B"/>
    <w:rsid w:val="008A5C1D"/>
    <w:rsid w:val="008A5EA9"/>
    <w:rsid w:val="008A6FC5"/>
    <w:rsid w:val="008A7092"/>
    <w:rsid w:val="008A70E5"/>
    <w:rsid w:val="008A743B"/>
    <w:rsid w:val="008A77A6"/>
    <w:rsid w:val="008A79B4"/>
    <w:rsid w:val="008A7F61"/>
    <w:rsid w:val="008B0030"/>
    <w:rsid w:val="008B0280"/>
    <w:rsid w:val="008B1538"/>
    <w:rsid w:val="008B1895"/>
    <w:rsid w:val="008B1B62"/>
    <w:rsid w:val="008B1D0B"/>
    <w:rsid w:val="008B239B"/>
    <w:rsid w:val="008B2A77"/>
    <w:rsid w:val="008B2F5A"/>
    <w:rsid w:val="008B2F7C"/>
    <w:rsid w:val="008B30A8"/>
    <w:rsid w:val="008B35E5"/>
    <w:rsid w:val="008B3854"/>
    <w:rsid w:val="008B3D7D"/>
    <w:rsid w:val="008B4093"/>
    <w:rsid w:val="008B418D"/>
    <w:rsid w:val="008B41F1"/>
    <w:rsid w:val="008B47C4"/>
    <w:rsid w:val="008B52CE"/>
    <w:rsid w:val="008B5488"/>
    <w:rsid w:val="008B5C05"/>
    <w:rsid w:val="008B5C08"/>
    <w:rsid w:val="008B606A"/>
    <w:rsid w:val="008B6172"/>
    <w:rsid w:val="008B65C2"/>
    <w:rsid w:val="008B6763"/>
    <w:rsid w:val="008B6C09"/>
    <w:rsid w:val="008C01DF"/>
    <w:rsid w:val="008C06A1"/>
    <w:rsid w:val="008C1776"/>
    <w:rsid w:val="008C1C11"/>
    <w:rsid w:val="008C1C17"/>
    <w:rsid w:val="008C1DFA"/>
    <w:rsid w:val="008C1FEB"/>
    <w:rsid w:val="008C2272"/>
    <w:rsid w:val="008C2B7F"/>
    <w:rsid w:val="008C2FC8"/>
    <w:rsid w:val="008C31D7"/>
    <w:rsid w:val="008C32C8"/>
    <w:rsid w:val="008C3917"/>
    <w:rsid w:val="008C39FA"/>
    <w:rsid w:val="008C3BE3"/>
    <w:rsid w:val="008C4347"/>
    <w:rsid w:val="008C445B"/>
    <w:rsid w:val="008C4FD6"/>
    <w:rsid w:val="008C521F"/>
    <w:rsid w:val="008C6197"/>
    <w:rsid w:val="008C6C2C"/>
    <w:rsid w:val="008C7D96"/>
    <w:rsid w:val="008C7E19"/>
    <w:rsid w:val="008C7EA1"/>
    <w:rsid w:val="008D01B4"/>
    <w:rsid w:val="008D02DD"/>
    <w:rsid w:val="008D069F"/>
    <w:rsid w:val="008D0822"/>
    <w:rsid w:val="008D0C44"/>
    <w:rsid w:val="008D0D13"/>
    <w:rsid w:val="008D1407"/>
    <w:rsid w:val="008D1AC4"/>
    <w:rsid w:val="008D1C5C"/>
    <w:rsid w:val="008D1DDA"/>
    <w:rsid w:val="008D1FE0"/>
    <w:rsid w:val="008D2003"/>
    <w:rsid w:val="008D2036"/>
    <w:rsid w:val="008D2387"/>
    <w:rsid w:val="008D2719"/>
    <w:rsid w:val="008D2A7F"/>
    <w:rsid w:val="008D31BE"/>
    <w:rsid w:val="008D351C"/>
    <w:rsid w:val="008D35B1"/>
    <w:rsid w:val="008D38C3"/>
    <w:rsid w:val="008D38E3"/>
    <w:rsid w:val="008D3E82"/>
    <w:rsid w:val="008D4A98"/>
    <w:rsid w:val="008D54C1"/>
    <w:rsid w:val="008D54E5"/>
    <w:rsid w:val="008D5898"/>
    <w:rsid w:val="008D5AAA"/>
    <w:rsid w:val="008D5AF6"/>
    <w:rsid w:val="008D5C68"/>
    <w:rsid w:val="008D60B6"/>
    <w:rsid w:val="008D64A4"/>
    <w:rsid w:val="008D6B1C"/>
    <w:rsid w:val="008D6BFD"/>
    <w:rsid w:val="008D6F0B"/>
    <w:rsid w:val="008D6F5B"/>
    <w:rsid w:val="008D730F"/>
    <w:rsid w:val="008D7C1E"/>
    <w:rsid w:val="008E02F3"/>
    <w:rsid w:val="008E0655"/>
    <w:rsid w:val="008E07D4"/>
    <w:rsid w:val="008E08F5"/>
    <w:rsid w:val="008E0AC1"/>
    <w:rsid w:val="008E0E98"/>
    <w:rsid w:val="008E0F74"/>
    <w:rsid w:val="008E18FF"/>
    <w:rsid w:val="008E2165"/>
    <w:rsid w:val="008E249F"/>
    <w:rsid w:val="008E2550"/>
    <w:rsid w:val="008E27B8"/>
    <w:rsid w:val="008E2844"/>
    <w:rsid w:val="008E29B6"/>
    <w:rsid w:val="008E33FD"/>
    <w:rsid w:val="008E36AB"/>
    <w:rsid w:val="008E38B6"/>
    <w:rsid w:val="008E3BF8"/>
    <w:rsid w:val="008E3CCE"/>
    <w:rsid w:val="008E404B"/>
    <w:rsid w:val="008E410A"/>
    <w:rsid w:val="008E4450"/>
    <w:rsid w:val="008E46B7"/>
    <w:rsid w:val="008E4C54"/>
    <w:rsid w:val="008E5128"/>
    <w:rsid w:val="008E5B06"/>
    <w:rsid w:val="008E6031"/>
    <w:rsid w:val="008E615F"/>
    <w:rsid w:val="008E635E"/>
    <w:rsid w:val="008E6797"/>
    <w:rsid w:val="008E68A1"/>
    <w:rsid w:val="008E68CA"/>
    <w:rsid w:val="008E694D"/>
    <w:rsid w:val="008E6ECB"/>
    <w:rsid w:val="008F0646"/>
    <w:rsid w:val="008F0DC3"/>
    <w:rsid w:val="008F0ED9"/>
    <w:rsid w:val="008F13B4"/>
    <w:rsid w:val="008F1B9B"/>
    <w:rsid w:val="008F1BE2"/>
    <w:rsid w:val="008F20FF"/>
    <w:rsid w:val="008F2E60"/>
    <w:rsid w:val="008F330D"/>
    <w:rsid w:val="008F3595"/>
    <w:rsid w:val="008F363D"/>
    <w:rsid w:val="008F4466"/>
    <w:rsid w:val="008F45D5"/>
    <w:rsid w:val="008F4CCB"/>
    <w:rsid w:val="008F5004"/>
    <w:rsid w:val="008F6664"/>
    <w:rsid w:val="008F717D"/>
    <w:rsid w:val="008F754B"/>
    <w:rsid w:val="009007CA"/>
    <w:rsid w:val="00900852"/>
    <w:rsid w:val="00900ADD"/>
    <w:rsid w:val="00900B6B"/>
    <w:rsid w:val="00900D3F"/>
    <w:rsid w:val="009010F2"/>
    <w:rsid w:val="00901465"/>
    <w:rsid w:val="009015A3"/>
    <w:rsid w:val="0090172B"/>
    <w:rsid w:val="0090185A"/>
    <w:rsid w:val="0090192E"/>
    <w:rsid w:val="00901E17"/>
    <w:rsid w:val="00902494"/>
    <w:rsid w:val="00902AF0"/>
    <w:rsid w:val="00902B3D"/>
    <w:rsid w:val="00902E0B"/>
    <w:rsid w:val="0090327C"/>
    <w:rsid w:val="0090329D"/>
    <w:rsid w:val="009032BE"/>
    <w:rsid w:val="00903733"/>
    <w:rsid w:val="009042D8"/>
    <w:rsid w:val="00904DB0"/>
    <w:rsid w:val="00905469"/>
    <w:rsid w:val="0090548B"/>
    <w:rsid w:val="00905840"/>
    <w:rsid w:val="0090590F"/>
    <w:rsid w:val="00906C1C"/>
    <w:rsid w:val="0090723A"/>
    <w:rsid w:val="0090736B"/>
    <w:rsid w:val="009079C3"/>
    <w:rsid w:val="00907BFF"/>
    <w:rsid w:val="009107A6"/>
    <w:rsid w:val="009108FC"/>
    <w:rsid w:val="00910FA2"/>
    <w:rsid w:val="00911379"/>
    <w:rsid w:val="00911434"/>
    <w:rsid w:val="00911E6D"/>
    <w:rsid w:val="00911EB1"/>
    <w:rsid w:val="00911FDA"/>
    <w:rsid w:val="009126AB"/>
    <w:rsid w:val="009129AE"/>
    <w:rsid w:val="00913964"/>
    <w:rsid w:val="0091428A"/>
    <w:rsid w:val="00914754"/>
    <w:rsid w:val="00915261"/>
    <w:rsid w:val="00915B93"/>
    <w:rsid w:val="00916507"/>
    <w:rsid w:val="00916546"/>
    <w:rsid w:val="00916A0C"/>
    <w:rsid w:val="00916AB4"/>
    <w:rsid w:val="00916CA7"/>
    <w:rsid w:val="00917029"/>
    <w:rsid w:val="009171B8"/>
    <w:rsid w:val="00917786"/>
    <w:rsid w:val="0091795A"/>
    <w:rsid w:val="0092059D"/>
    <w:rsid w:val="009211F8"/>
    <w:rsid w:val="0092141B"/>
    <w:rsid w:val="00921870"/>
    <w:rsid w:val="00921C4E"/>
    <w:rsid w:val="00921D16"/>
    <w:rsid w:val="00921F4C"/>
    <w:rsid w:val="00922A31"/>
    <w:rsid w:val="00922BB8"/>
    <w:rsid w:val="009232FD"/>
    <w:rsid w:val="00923453"/>
    <w:rsid w:val="00923616"/>
    <w:rsid w:val="0092388B"/>
    <w:rsid w:val="00923CCD"/>
    <w:rsid w:val="00923D11"/>
    <w:rsid w:val="00923FE7"/>
    <w:rsid w:val="009244C1"/>
    <w:rsid w:val="009244F3"/>
    <w:rsid w:val="00924575"/>
    <w:rsid w:val="009245B3"/>
    <w:rsid w:val="009259AA"/>
    <w:rsid w:val="00926071"/>
    <w:rsid w:val="009260FB"/>
    <w:rsid w:val="009268CE"/>
    <w:rsid w:val="009269ED"/>
    <w:rsid w:val="00926A49"/>
    <w:rsid w:val="009272DA"/>
    <w:rsid w:val="00927B8B"/>
    <w:rsid w:val="00927D7A"/>
    <w:rsid w:val="00927D8D"/>
    <w:rsid w:val="00927F63"/>
    <w:rsid w:val="0093037C"/>
    <w:rsid w:val="00930583"/>
    <w:rsid w:val="009305BC"/>
    <w:rsid w:val="00930AE4"/>
    <w:rsid w:val="00930F9D"/>
    <w:rsid w:val="00931055"/>
    <w:rsid w:val="009313D2"/>
    <w:rsid w:val="0093163B"/>
    <w:rsid w:val="00931673"/>
    <w:rsid w:val="00932169"/>
    <w:rsid w:val="00932856"/>
    <w:rsid w:val="00933427"/>
    <w:rsid w:val="00933FE8"/>
    <w:rsid w:val="00934488"/>
    <w:rsid w:val="00934C92"/>
    <w:rsid w:val="00935472"/>
    <w:rsid w:val="0093598A"/>
    <w:rsid w:val="009367E9"/>
    <w:rsid w:val="009369EC"/>
    <w:rsid w:val="00937106"/>
    <w:rsid w:val="00937260"/>
    <w:rsid w:val="00937594"/>
    <w:rsid w:val="00937DB8"/>
    <w:rsid w:val="00937E92"/>
    <w:rsid w:val="0094094B"/>
    <w:rsid w:val="009409CB"/>
    <w:rsid w:val="00940AAC"/>
    <w:rsid w:val="00940C94"/>
    <w:rsid w:val="009415B3"/>
    <w:rsid w:val="009416C5"/>
    <w:rsid w:val="00941A68"/>
    <w:rsid w:val="00941C06"/>
    <w:rsid w:val="00941DDF"/>
    <w:rsid w:val="00942D88"/>
    <w:rsid w:val="0094400D"/>
    <w:rsid w:val="00944600"/>
    <w:rsid w:val="00944602"/>
    <w:rsid w:val="0094470F"/>
    <w:rsid w:val="00944929"/>
    <w:rsid w:val="00944A06"/>
    <w:rsid w:val="00944A8E"/>
    <w:rsid w:val="00944AEB"/>
    <w:rsid w:val="00945A1E"/>
    <w:rsid w:val="00946CA0"/>
    <w:rsid w:val="00946F60"/>
    <w:rsid w:val="009470F5"/>
    <w:rsid w:val="00947DF2"/>
    <w:rsid w:val="00950262"/>
    <w:rsid w:val="0095060B"/>
    <w:rsid w:val="00950804"/>
    <w:rsid w:val="00950AF9"/>
    <w:rsid w:val="00951398"/>
    <w:rsid w:val="0095141A"/>
    <w:rsid w:val="00951438"/>
    <w:rsid w:val="009516F3"/>
    <w:rsid w:val="00951A38"/>
    <w:rsid w:val="00951AAE"/>
    <w:rsid w:val="00952A65"/>
    <w:rsid w:val="00952FDA"/>
    <w:rsid w:val="009533D7"/>
    <w:rsid w:val="00953485"/>
    <w:rsid w:val="00953950"/>
    <w:rsid w:val="00953B25"/>
    <w:rsid w:val="00954003"/>
    <w:rsid w:val="009540E2"/>
    <w:rsid w:val="00954540"/>
    <w:rsid w:val="00954740"/>
    <w:rsid w:val="0095547D"/>
    <w:rsid w:val="00955512"/>
    <w:rsid w:val="009555BD"/>
    <w:rsid w:val="00955DAE"/>
    <w:rsid w:val="00955F5E"/>
    <w:rsid w:val="00956123"/>
    <w:rsid w:val="00956877"/>
    <w:rsid w:val="0095740A"/>
    <w:rsid w:val="009574A4"/>
    <w:rsid w:val="00957B66"/>
    <w:rsid w:val="00957FD0"/>
    <w:rsid w:val="00960465"/>
    <w:rsid w:val="009609EA"/>
    <w:rsid w:val="00960E22"/>
    <w:rsid w:val="0096174F"/>
    <w:rsid w:val="00961BE2"/>
    <w:rsid w:val="00961CD1"/>
    <w:rsid w:val="00961F1C"/>
    <w:rsid w:val="00962126"/>
    <w:rsid w:val="009622FB"/>
    <w:rsid w:val="0096254E"/>
    <w:rsid w:val="0096272C"/>
    <w:rsid w:val="00962DCA"/>
    <w:rsid w:val="009643C6"/>
    <w:rsid w:val="00964BBC"/>
    <w:rsid w:val="00965147"/>
    <w:rsid w:val="00965AD4"/>
    <w:rsid w:val="00965F98"/>
    <w:rsid w:val="00966101"/>
    <w:rsid w:val="009661D2"/>
    <w:rsid w:val="0096637F"/>
    <w:rsid w:val="009664D6"/>
    <w:rsid w:val="0096690B"/>
    <w:rsid w:val="00966BBA"/>
    <w:rsid w:val="00966DC4"/>
    <w:rsid w:val="0096716C"/>
    <w:rsid w:val="0096739C"/>
    <w:rsid w:val="0097056E"/>
    <w:rsid w:val="00970E27"/>
    <w:rsid w:val="009716A4"/>
    <w:rsid w:val="00971A9B"/>
    <w:rsid w:val="0097224A"/>
    <w:rsid w:val="009724DC"/>
    <w:rsid w:val="00973049"/>
    <w:rsid w:val="009730BB"/>
    <w:rsid w:val="00973652"/>
    <w:rsid w:val="00973F21"/>
    <w:rsid w:val="00973FBD"/>
    <w:rsid w:val="00973FC2"/>
    <w:rsid w:val="00974218"/>
    <w:rsid w:val="00974232"/>
    <w:rsid w:val="00974255"/>
    <w:rsid w:val="009742B9"/>
    <w:rsid w:val="009746B9"/>
    <w:rsid w:val="00974F8D"/>
    <w:rsid w:val="00976958"/>
    <w:rsid w:val="00976AAE"/>
    <w:rsid w:val="00976AD1"/>
    <w:rsid w:val="00976D72"/>
    <w:rsid w:val="00977343"/>
    <w:rsid w:val="00977475"/>
    <w:rsid w:val="009774AC"/>
    <w:rsid w:val="0097755C"/>
    <w:rsid w:val="00977B58"/>
    <w:rsid w:val="00977BA5"/>
    <w:rsid w:val="009807B6"/>
    <w:rsid w:val="0098087E"/>
    <w:rsid w:val="009813DC"/>
    <w:rsid w:val="009813F7"/>
    <w:rsid w:val="00982794"/>
    <w:rsid w:val="00982DAE"/>
    <w:rsid w:val="009832CF"/>
    <w:rsid w:val="00983362"/>
    <w:rsid w:val="0098337B"/>
    <w:rsid w:val="00983382"/>
    <w:rsid w:val="00983A63"/>
    <w:rsid w:val="00983A77"/>
    <w:rsid w:val="0098401A"/>
    <w:rsid w:val="0098429F"/>
    <w:rsid w:val="009843CE"/>
    <w:rsid w:val="0098457A"/>
    <w:rsid w:val="009845FC"/>
    <w:rsid w:val="00984A8D"/>
    <w:rsid w:val="00984F2B"/>
    <w:rsid w:val="00984F6D"/>
    <w:rsid w:val="009856A4"/>
    <w:rsid w:val="00985739"/>
    <w:rsid w:val="009865C9"/>
    <w:rsid w:val="009872E4"/>
    <w:rsid w:val="009873A7"/>
    <w:rsid w:val="0098763B"/>
    <w:rsid w:val="00987739"/>
    <w:rsid w:val="00987D59"/>
    <w:rsid w:val="00990704"/>
    <w:rsid w:val="00990D82"/>
    <w:rsid w:val="00990E8B"/>
    <w:rsid w:val="0099140B"/>
    <w:rsid w:val="009914C9"/>
    <w:rsid w:val="0099167A"/>
    <w:rsid w:val="00991EAE"/>
    <w:rsid w:val="00992028"/>
    <w:rsid w:val="0099248D"/>
    <w:rsid w:val="009928D9"/>
    <w:rsid w:val="009929CD"/>
    <w:rsid w:val="00992A5F"/>
    <w:rsid w:val="00992AF8"/>
    <w:rsid w:val="00992BE3"/>
    <w:rsid w:val="00992C70"/>
    <w:rsid w:val="0099331B"/>
    <w:rsid w:val="0099363C"/>
    <w:rsid w:val="00993732"/>
    <w:rsid w:val="0099386A"/>
    <w:rsid w:val="00993A1A"/>
    <w:rsid w:val="00993B05"/>
    <w:rsid w:val="00994525"/>
    <w:rsid w:val="00994687"/>
    <w:rsid w:val="009946C8"/>
    <w:rsid w:val="00994C14"/>
    <w:rsid w:val="0099525A"/>
    <w:rsid w:val="00995265"/>
    <w:rsid w:val="009959AA"/>
    <w:rsid w:val="00995CAD"/>
    <w:rsid w:val="009960A8"/>
    <w:rsid w:val="00996AD8"/>
    <w:rsid w:val="00996CB7"/>
    <w:rsid w:val="00996DD4"/>
    <w:rsid w:val="00997686"/>
    <w:rsid w:val="0099769D"/>
    <w:rsid w:val="00997A76"/>
    <w:rsid w:val="00997C5D"/>
    <w:rsid w:val="009A064C"/>
    <w:rsid w:val="009A0E83"/>
    <w:rsid w:val="009A0EAD"/>
    <w:rsid w:val="009A0FD1"/>
    <w:rsid w:val="009A100F"/>
    <w:rsid w:val="009A1187"/>
    <w:rsid w:val="009A121A"/>
    <w:rsid w:val="009A14A4"/>
    <w:rsid w:val="009A1549"/>
    <w:rsid w:val="009A15E4"/>
    <w:rsid w:val="009A2826"/>
    <w:rsid w:val="009A295F"/>
    <w:rsid w:val="009A2AF2"/>
    <w:rsid w:val="009A2DA1"/>
    <w:rsid w:val="009A2E72"/>
    <w:rsid w:val="009A31CC"/>
    <w:rsid w:val="009A3AD5"/>
    <w:rsid w:val="009A3B32"/>
    <w:rsid w:val="009A40BE"/>
    <w:rsid w:val="009A4499"/>
    <w:rsid w:val="009A47F1"/>
    <w:rsid w:val="009A51DD"/>
    <w:rsid w:val="009A5647"/>
    <w:rsid w:val="009A6448"/>
    <w:rsid w:val="009A675D"/>
    <w:rsid w:val="009A69A0"/>
    <w:rsid w:val="009A6DAF"/>
    <w:rsid w:val="009A7A13"/>
    <w:rsid w:val="009A7EBA"/>
    <w:rsid w:val="009B0031"/>
    <w:rsid w:val="009B0134"/>
    <w:rsid w:val="009B0177"/>
    <w:rsid w:val="009B043B"/>
    <w:rsid w:val="009B0579"/>
    <w:rsid w:val="009B06BA"/>
    <w:rsid w:val="009B0717"/>
    <w:rsid w:val="009B10EB"/>
    <w:rsid w:val="009B1345"/>
    <w:rsid w:val="009B1494"/>
    <w:rsid w:val="009B151E"/>
    <w:rsid w:val="009B1A0B"/>
    <w:rsid w:val="009B1A98"/>
    <w:rsid w:val="009B2BD7"/>
    <w:rsid w:val="009B2C8C"/>
    <w:rsid w:val="009B356B"/>
    <w:rsid w:val="009B35CC"/>
    <w:rsid w:val="009B3D92"/>
    <w:rsid w:val="009B3DFA"/>
    <w:rsid w:val="009B4279"/>
    <w:rsid w:val="009B4AE0"/>
    <w:rsid w:val="009B4BFF"/>
    <w:rsid w:val="009B4FB3"/>
    <w:rsid w:val="009B52CE"/>
    <w:rsid w:val="009B533E"/>
    <w:rsid w:val="009B5B1B"/>
    <w:rsid w:val="009B6215"/>
    <w:rsid w:val="009B6436"/>
    <w:rsid w:val="009B655A"/>
    <w:rsid w:val="009B6834"/>
    <w:rsid w:val="009B6D27"/>
    <w:rsid w:val="009B753C"/>
    <w:rsid w:val="009B77B5"/>
    <w:rsid w:val="009B7C23"/>
    <w:rsid w:val="009C0FDB"/>
    <w:rsid w:val="009C124E"/>
    <w:rsid w:val="009C1613"/>
    <w:rsid w:val="009C163E"/>
    <w:rsid w:val="009C1E40"/>
    <w:rsid w:val="009C1E9E"/>
    <w:rsid w:val="009C287B"/>
    <w:rsid w:val="009C2A8F"/>
    <w:rsid w:val="009C2BFE"/>
    <w:rsid w:val="009C331B"/>
    <w:rsid w:val="009C3620"/>
    <w:rsid w:val="009C384B"/>
    <w:rsid w:val="009C3C26"/>
    <w:rsid w:val="009C3DAB"/>
    <w:rsid w:val="009C3EFD"/>
    <w:rsid w:val="009C3F6C"/>
    <w:rsid w:val="009C417D"/>
    <w:rsid w:val="009C4762"/>
    <w:rsid w:val="009C4846"/>
    <w:rsid w:val="009C4A0B"/>
    <w:rsid w:val="009C4E54"/>
    <w:rsid w:val="009C554E"/>
    <w:rsid w:val="009C5582"/>
    <w:rsid w:val="009C5E54"/>
    <w:rsid w:val="009C6651"/>
    <w:rsid w:val="009C7347"/>
    <w:rsid w:val="009C79FE"/>
    <w:rsid w:val="009C7B1A"/>
    <w:rsid w:val="009C7D88"/>
    <w:rsid w:val="009D0347"/>
    <w:rsid w:val="009D06C7"/>
    <w:rsid w:val="009D08C0"/>
    <w:rsid w:val="009D0AEB"/>
    <w:rsid w:val="009D0EDD"/>
    <w:rsid w:val="009D0F4C"/>
    <w:rsid w:val="009D19DB"/>
    <w:rsid w:val="009D1A1E"/>
    <w:rsid w:val="009D1E20"/>
    <w:rsid w:val="009D277B"/>
    <w:rsid w:val="009D2DB6"/>
    <w:rsid w:val="009D2EFA"/>
    <w:rsid w:val="009D31D6"/>
    <w:rsid w:val="009D334D"/>
    <w:rsid w:val="009D34E9"/>
    <w:rsid w:val="009D3721"/>
    <w:rsid w:val="009D3BB7"/>
    <w:rsid w:val="009D3FCD"/>
    <w:rsid w:val="009D41AB"/>
    <w:rsid w:val="009D45C1"/>
    <w:rsid w:val="009D4AAA"/>
    <w:rsid w:val="009D4E6F"/>
    <w:rsid w:val="009D5023"/>
    <w:rsid w:val="009D52BD"/>
    <w:rsid w:val="009D54A0"/>
    <w:rsid w:val="009D5685"/>
    <w:rsid w:val="009D5700"/>
    <w:rsid w:val="009D6274"/>
    <w:rsid w:val="009D62E3"/>
    <w:rsid w:val="009D6F21"/>
    <w:rsid w:val="009D71B5"/>
    <w:rsid w:val="009D727B"/>
    <w:rsid w:val="009D75EE"/>
    <w:rsid w:val="009E030A"/>
    <w:rsid w:val="009E0639"/>
    <w:rsid w:val="009E12D3"/>
    <w:rsid w:val="009E145D"/>
    <w:rsid w:val="009E1691"/>
    <w:rsid w:val="009E232E"/>
    <w:rsid w:val="009E25C3"/>
    <w:rsid w:val="009E2DB1"/>
    <w:rsid w:val="009E3253"/>
    <w:rsid w:val="009E3278"/>
    <w:rsid w:val="009E3483"/>
    <w:rsid w:val="009E36C0"/>
    <w:rsid w:val="009E3740"/>
    <w:rsid w:val="009E3BD1"/>
    <w:rsid w:val="009E3E1A"/>
    <w:rsid w:val="009E40E7"/>
    <w:rsid w:val="009E4139"/>
    <w:rsid w:val="009E4276"/>
    <w:rsid w:val="009E4912"/>
    <w:rsid w:val="009E4A97"/>
    <w:rsid w:val="009E4AEF"/>
    <w:rsid w:val="009E4B53"/>
    <w:rsid w:val="009E4EFB"/>
    <w:rsid w:val="009E4F45"/>
    <w:rsid w:val="009E4FD7"/>
    <w:rsid w:val="009E5740"/>
    <w:rsid w:val="009E5B99"/>
    <w:rsid w:val="009E5E7E"/>
    <w:rsid w:val="009E5F2D"/>
    <w:rsid w:val="009E6A14"/>
    <w:rsid w:val="009E7EEE"/>
    <w:rsid w:val="009F0538"/>
    <w:rsid w:val="009F0A1D"/>
    <w:rsid w:val="009F1430"/>
    <w:rsid w:val="009F171D"/>
    <w:rsid w:val="009F17BF"/>
    <w:rsid w:val="009F1907"/>
    <w:rsid w:val="009F1FBA"/>
    <w:rsid w:val="009F214D"/>
    <w:rsid w:val="009F2385"/>
    <w:rsid w:val="009F2D10"/>
    <w:rsid w:val="009F3215"/>
    <w:rsid w:val="009F327A"/>
    <w:rsid w:val="009F3938"/>
    <w:rsid w:val="009F3A43"/>
    <w:rsid w:val="009F3AF9"/>
    <w:rsid w:val="009F3EE1"/>
    <w:rsid w:val="009F4479"/>
    <w:rsid w:val="009F48AF"/>
    <w:rsid w:val="009F49EF"/>
    <w:rsid w:val="009F4EC2"/>
    <w:rsid w:val="009F51B0"/>
    <w:rsid w:val="009F5A55"/>
    <w:rsid w:val="009F5CF7"/>
    <w:rsid w:val="009F5CFE"/>
    <w:rsid w:val="009F6C2F"/>
    <w:rsid w:val="009F7005"/>
    <w:rsid w:val="009F7091"/>
    <w:rsid w:val="009F7140"/>
    <w:rsid w:val="009F7B45"/>
    <w:rsid w:val="00A003EA"/>
    <w:rsid w:val="00A00693"/>
    <w:rsid w:val="00A006ED"/>
    <w:rsid w:val="00A00F14"/>
    <w:rsid w:val="00A012B4"/>
    <w:rsid w:val="00A01595"/>
    <w:rsid w:val="00A01A45"/>
    <w:rsid w:val="00A01A89"/>
    <w:rsid w:val="00A020ED"/>
    <w:rsid w:val="00A02232"/>
    <w:rsid w:val="00A0223E"/>
    <w:rsid w:val="00A024C6"/>
    <w:rsid w:val="00A02924"/>
    <w:rsid w:val="00A02F1F"/>
    <w:rsid w:val="00A03204"/>
    <w:rsid w:val="00A032C0"/>
    <w:rsid w:val="00A032E9"/>
    <w:rsid w:val="00A038E8"/>
    <w:rsid w:val="00A03E80"/>
    <w:rsid w:val="00A03EE0"/>
    <w:rsid w:val="00A04126"/>
    <w:rsid w:val="00A0454F"/>
    <w:rsid w:val="00A04C9C"/>
    <w:rsid w:val="00A05389"/>
    <w:rsid w:val="00A053AC"/>
    <w:rsid w:val="00A05576"/>
    <w:rsid w:val="00A05AB0"/>
    <w:rsid w:val="00A05C2E"/>
    <w:rsid w:val="00A06701"/>
    <w:rsid w:val="00A0674F"/>
    <w:rsid w:val="00A069F0"/>
    <w:rsid w:val="00A06F31"/>
    <w:rsid w:val="00A07019"/>
    <w:rsid w:val="00A072B7"/>
    <w:rsid w:val="00A10347"/>
    <w:rsid w:val="00A10408"/>
    <w:rsid w:val="00A105AC"/>
    <w:rsid w:val="00A11436"/>
    <w:rsid w:val="00A114BB"/>
    <w:rsid w:val="00A115D7"/>
    <w:rsid w:val="00A124FC"/>
    <w:rsid w:val="00A12846"/>
    <w:rsid w:val="00A12B93"/>
    <w:rsid w:val="00A13443"/>
    <w:rsid w:val="00A138AE"/>
    <w:rsid w:val="00A13937"/>
    <w:rsid w:val="00A13ECA"/>
    <w:rsid w:val="00A141A1"/>
    <w:rsid w:val="00A1445E"/>
    <w:rsid w:val="00A1488D"/>
    <w:rsid w:val="00A148A2"/>
    <w:rsid w:val="00A15BBA"/>
    <w:rsid w:val="00A15F68"/>
    <w:rsid w:val="00A161BD"/>
    <w:rsid w:val="00A169E0"/>
    <w:rsid w:val="00A16B00"/>
    <w:rsid w:val="00A16CF7"/>
    <w:rsid w:val="00A16F6C"/>
    <w:rsid w:val="00A170E6"/>
    <w:rsid w:val="00A17224"/>
    <w:rsid w:val="00A17237"/>
    <w:rsid w:val="00A172D5"/>
    <w:rsid w:val="00A177D5"/>
    <w:rsid w:val="00A17C03"/>
    <w:rsid w:val="00A17D2F"/>
    <w:rsid w:val="00A17F61"/>
    <w:rsid w:val="00A201A4"/>
    <w:rsid w:val="00A2030A"/>
    <w:rsid w:val="00A2091F"/>
    <w:rsid w:val="00A2093B"/>
    <w:rsid w:val="00A20DE4"/>
    <w:rsid w:val="00A210F0"/>
    <w:rsid w:val="00A21491"/>
    <w:rsid w:val="00A22267"/>
    <w:rsid w:val="00A2231A"/>
    <w:rsid w:val="00A22396"/>
    <w:rsid w:val="00A22CFD"/>
    <w:rsid w:val="00A22DD2"/>
    <w:rsid w:val="00A237FA"/>
    <w:rsid w:val="00A23BB0"/>
    <w:rsid w:val="00A23C3B"/>
    <w:rsid w:val="00A23D59"/>
    <w:rsid w:val="00A23F0B"/>
    <w:rsid w:val="00A240BD"/>
    <w:rsid w:val="00A24368"/>
    <w:rsid w:val="00A24ACD"/>
    <w:rsid w:val="00A24FDC"/>
    <w:rsid w:val="00A25185"/>
    <w:rsid w:val="00A255FA"/>
    <w:rsid w:val="00A2611C"/>
    <w:rsid w:val="00A265CB"/>
    <w:rsid w:val="00A2692C"/>
    <w:rsid w:val="00A271AD"/>
    <w:rsid w:val="00A272EA"/>
    <w:rsid w:val="00A27433"/>
    <w:rsid w:val="00A27693"/>
    <w:rsid w:val="00A2796D"/>
    <w:rsid w:val="00A300A0"/>
    <w:rsid w:val="00A30A0A"/>
    <w:rsid w:val="00A30E26"/>
    <w:rsid w:val="00A3118C"/>
    <w:rsid w:val="00A31869"/>
    <w:rsid w:val="00A31E57"/>
    <w:rsid w:val="00A3239C"/>
    <w:rsid w:val="00A323D8"/>
    <w:rsid w:val="00A327FD"/>
    <w:rsid w:val="00A328D3"/>
    <w:rsid w:val="00A32B41"/>
    <w:rsid w:val="00A32D9F"/>
    <w:rsid w:val="00A33F97"/>
    <w:rsid w:val="00A343C2"/>
    <w:rsid w:val="00A3443A"/>
    <w:rsid w:val="00A3443C"/>
    <w:rsid w:val="00A34AE4"/>
    <w:rsid w:val="00A353FD"/>
    <w:rsid w:val="00A3543E"/>
    <w:rsid w:val="00A35462"/>
    <w:rsid w:val="00A355AB"/>
    <w:rsid w:val="00A35C6E"/>
    <w:rsid w:val="00A35D7F"/>
    <w:rsid w:val="00A35D9F"/>
    <w:rsid w:val="00A35F52"/>
    <w:rsid w:val="00A35FFE"/>
    <w:rsid w:val="00A365BF"/>
    <w:rsid w:val="00A3692F"/>
    <w:rsid w:val="00A36AA9"/>
    <w:rsid w:val="00A37636"/>
    <w:rsid w:val="00A37864"/>
    <w:rsid w:val="00A37CC7"/>
    <w:rsid w:val="00A40575"/>
    <w:rsid w:val="00A410B1"/>
    <w:rsid w:val="00A410F3"/>
    <w:rsid w:val="00A41486"/>
    <w:rsid w:val="00A41B1F"/>
    <w:rsid w:val="00A41D21"/>
    <w:rsid w:val="00A41FF6"/>
    <w:rsid w:val="00A42020"/>
    <w:rsid w:val="00A42245"/>
    <w:rsid w:val="00A42331"/>
    <w:rsid w:val="00A4328C"/>
    <w:rsid w:val="00A43306"/>
    <w:rsid w:val="00A43684"/>
    <w:rsid w:val="00A43D88"/>
    <w:rsid w:val="00A43FBD"/>
    <w:rsid w:val="00A44A83"/>
    <w:rsid w:val="00A44BA6"/>
    <w:rsid w:val="00A44BF2"/>
    <w:rsid w:val="00A45243"/>
    <w:rsid w:val="00A453CF"/>
    <w:rsid w:val="00A45C23"/>
    <w:rsid w:val="00A45C52"/>
    <w:rsid w:val="00A45D37"/>
    <w:rsid w:val="00A4675A"/>
    <w:rsid w:val="00A47244"/>
    <w:rsid w:val="00A47809"/>
    <w:rsid w:val="00A47A57"/>
    <w:rsid w:val="00A47EA4"/>
    <w:rsid w:val="00A47FD2"/>
    <w:rsid w:val="00A5069D"/>
    <w:rsid w:val="00A50BCA"/>
    <w:rsid w:val="00A5153C"/>
    <w:rsid w:val="00A51A8E"/>
    <w:rsid w:val="00A51B40"/>
    <w:rsid w:val="00A52A6F"/>
    <w:rsid w:val="00A52FF9"/>
    <w:rsid w:val="00A53215"/>
    <w:rsid w:val="00A53A43"/>
    <w:rsid w:val="00A53C88"/>
    <w:rsid w:val="00A54118"/>
    <w:rsid w:val="00A54363"/>
    <w:rsid w:val="00A54387"/>
    <w:rsid w:val="00A54447"/>
    <w:rsid w:val="00A544B6"/>
    <w:rsid w:val="00A546AA"/>
    <w:rsid w:val="00A546B5"/>
    <w:rsid w:val="00A54BE5"/>
    <w:rsid w:val="00A54F32"/>
    <w:rsid w:val="00A5578A"/>
    <w:rsid w:val="00A558AB"/>
    <w:rsid w:val="00A55C56"/>
    <w:rsid w:val="00A55CC4"/>
    <w:rsid w:val="00A55FEE"/>
    <w:rsid w:val="00A5636A"/>
    <w:rsid w:val="00A571FD"/>
    <w:rsid w:val="00A57B04"/>
    <w:rsid w:val="00A60019"/>
    <w:rsid w:val="00A6037C"/>
    <w:rsid w:val="00A6092E"/>
    <w:rsid w:val="00A60DC0"/>
    <w:rsid w:val="00A60F4A"/>
    <w:rsid w:val="00A610AE"/>
    <w:rsid w:val="00A613D5"/>
    <w:rsid w:val="00A6148C"/>
    <w:rsid w:val="00A6158B"/>
    <w:rsid w:val="00A61915"/>
    <w:rsid w:val="00A61AD2"/>
    <w:rsid w:val="00A621C3"/>
    <w:rsid w:val="00A623EE"/>
    <w:rsid w:val="00A6278E"/>
    <w:rsid w:val="00A62794"/>
    <w:rsid w:val="00A628C8"/>
    <w:rsid w:val="00A63049"/>
    <w:rsid w:val="00A6340F"/>
    <w:rsid w:val="00A6341C"/>
    <w:rsid w:val="00A634B6"/>
    <w:rsid w:val="00A63986"/>
    <w:rsid w:val="00A639CF"/>
    <w:rsid w:val="00A64FD1"/>
    <w:rsid w:val="00A65702"/>
    <w:rsid w:val="00A657ED"/>
    <w:rsid w:val="00A707D9"/>
    <w:rsid w:val="00A7084A"/>
    <w:rsid w:val="00A7095A"/>
    <w:rsid w:val="00A70B57"/>
    <w:rsid w:val="00A7112C"/>
    <w:rsid w:val="00A714F3"/>
    <w:rsid w:val="00A7180A"/>
    <w:rsid w:val="00A71EF1"/>
    <w:rsid w:val="00A71FC6"/>
    <w:rsid w:val="00A722DB"/>
    <w:rsid w:val="00A72732"/>
    <w:rsid w:val="00A727F6"/>
    <w:rsid w:val="00A7305C"/>
    <w:rsid w:val="00A73E07"/>
    <w:rsid w:val="00A74822"/>
    <w:rsid w:val="00A74D43"/>
    <w:rsid w:val="00A74D5D"/>
    <w:rsid w:val="00A74E81"/>
    <w:rsid w:val="00A74EBC"/>
    <w:rsid w:val="00A75133"/>
    <w:rsid w:val="00A75282"/>
    <w:rsid w:val="00A7601D"/>
    <w:rsid w:val="00A761E0"/>
    <w:rsid w:val="00A765AE"/>
    <w:rsid w:val="00A769FC"/>
    <w:rsid w:val="00A76D92"/>
    <w:rsid w:val="00A76DC4"/>
    <w:rsid w:val="00A76F35"/>
    <w:rsid w:val="00A7719A"/>
    <w:rsid w:val="00A77493"/>
    <w:rsid w:val="00A77FCE"/>
    <w:rsid w:val="00A77FD4"/>
    <w:rsid w:val="00A80800"/>
    <w:rsid w:val="00A80919"/>
    <w:rsid w:val="00A8195A"/>
    <w:rsid w:val="00A81D29"/>
    <w:rsid w:val="00A81D67"/>
    <w:rsid w:val="00A82031"/>
    <w:rsid w:val="00A820D9"/>
    <w:rsid w:val="00A821A0"/>
    <w:rsid w:val="00A823FF"/>
    <w:rsid w:val="00A82647"/>
    <w:rsid w:val="00A826AF"/>
    <w:rsid w:val="00A83596"/>
    <w:rsid w:val="00A83DDC"/>
    <w:rsid w:val="00A83EB6"/>
    <w:rsid w:val="00A841E7"/>
    <w:rsid w:val="00A8443F"/>
    <w:rsid w:val="00A844A9"/>
    <w:rsid w:val="00A845FA"/>
    <w:rsid w:val="00A8469C"/>
    <w:rsid w:val="00A84D68"/>
    <w:rsid w:val="00A85030"/>
    <w:rsid w:val="00A85123"/>
    <w:rsid w:val="00A85669"/>
    <w:rsid w:val="00A85BA4"/>
    <w:rsid w:val="00A8705B"/>
    <w:rsid w:val="00A900C4"/>
    <w:rsid w:val="00A905DE"/>
    <w:rsid w:val="00A90A45"/>
    <w:rsid w:val="00A90C24"/>
    <w:rsid w:val="00A9132C"/>
    <w:rsid w:val="00A913B0"/>
    <w:rsid w:val="00A91B8B"/>
    <w:rsid w:val="00A91CC9"/>
    <w:rsid w:val="00A91DED"/>
    <w:rsid w:val="00A92A2C"/>
    <w:rsid w:val="00A92AD0"/>
    <w:rsid w:val="00A9309A"/>
    <w:rsid w:val="00A93307"/>
    <w:rsid w:val="00A93A49"/>
    <w:rsid w:val="00A943F1"/>
    <w:rsid w:val="00A9478F"/>
    <w:rsid w:val="00A94C81"/>
    <w:rsid w:val="00A9508D"/>
    <w:rsid w:val="00A950D1"/>
    <w:rsid w:val="00A9516A"/>
    <w:rsid w:val="00A9591F"/>
    <w:rsid w:val="00A95977"/>
    <w:rsid w:val="00A95F00"/>
    <w:rsid w:val="00A96032"/>
    <w:rsid w:val="00A966E9"/>
    <w:rsid w:val="00A9676E"/>
    <w:rsid w:val="00A96EBD"/>
    <w:rsid w:val="00A97266"/>
    <w:rsid w:val="00A97A9C"/>
    <w:rsid w:val="00A97C01"/>
    <w:rsid w:val="00A97F46"/>
    <w:rsid w:val="00AA03F6"/>
    <w:rsid w:val="00AA0569"/>
    <w:rsid w:val="00AA0DBC"/>
    <w:rsid w:val="00AA0DD6"/>
    <w:rsid w:val="00AA0F36"/>
    <w:rsid w:val="00AA167D"/>
    <w:rsid w:val="00AA19BB"/>
    <w:rsid w:val="00AA1E1C"/>
    <w:rsid w:val="00AA21A9"/>
    <w:rsid w:val="00AA278F"/>
    <w:rsid w:val="00AA2851"/>
    <w:rsid w:val="00AA2C99"/>
    <w:rsid w:val="00AA2CF1"/>
    <w:rsid w:val="00AA2E8F"/>
    <w:rsid w:val="00AA30A0"/>
    <w:rsid w:val="00AA316A"/>
    <w:rsid w:val="00AA3A4E"/>
    <w:rsid w:val="00AA3C2A"/>
    <w:rsid w:val="00AA3EF1"/>
    <w:rsid w:val="00AA4112"/>
    <w:rsid w:val="00AA487E"/>
    <w:rsid w:val="00AA489B"/>
    <w:rsid w:val="00AA48C4"/>
    <w:rsid w:val="00AA4C2F"/>
    <w:rsid w:val="00AA5084"/>
    <w:rsid w:val="00AA5409"/>
    <w:rsid w:val="00AA5A4C"/>
    <w:rsid w:val="00AA5E0F"/>
    <w:rsid w:val="00AA62A7"/>
    <w:rsid w:val="00AA655F"/>
    <w:rsid w:val="00AA66D2"/>
    <w:rsid w:val="00AA6BAD"/>
    <w:rsid w:val="00AA7326"/>
    <w:rsid w:val="00AA73B8"/>
    <w:rsid w:val="00AA7621"/>
    <w:rsid w:val="00AA77AD"/>
    <w:rsid w:val="00AA7FA6"/>
    <w:rsid w:val="00AB0730"/>
    <w:rsid w:val="00AB09C5"/>
    <w:rsid w:val="00AB0A0D"/>
    <w:rsid w:val="00AB0AA2"/>
    <w:rsid w:val="00AB0CBD"/>
    <w:rsid w:val="00AB0D2D"/>
    <w:rsid w:val="00AB0EFB"/>
    <w:rsid w:val="00AB0F5F"/>
    <w:rsid w:val="00AB11DD"/>
    <w:rsid w:val="00AB131E"/>
    <w:rsid w:val="00AB21AB"/>
    <w:rsid w:val="00AB21F0"/>
    <w:rsid w:val="00AB22B1"/>
    <w:rsid w:val="00AB3BC7"/>
    <w:rsid w:val="00AB3EF1"/>
    <w:rsid w:val="00AB3F38"/>
    <w:rsid w:val="00AB3FE8"/>
    <w:rsid w:val="00AB4036"/>
    <w:rsid w:val="00AB4882"/>
    <w:rsid w:val="00AB5A4E"/>
    <w:rsid w:val="00AB64AD"/>
    <w:rsid w:val="00AB67DB"/>
    <w:rsid w:val="00AB69CE"/>
    <w:rsid w:val="00AB6A4A"/>
    <w:rsid w:val="00AB7A9A"/>
    <w:rsid w:val="00AB7E43"/>
    <w:rsid w:val="00AC00D1"/>
    <w:rsid w:val="00AC0420"/>
    <w:rsid w:val="00AC0D78"/>
    <w:rsid w:val="00AC1897"/>
    <w:rsid w:val="00AC1958"/>
    <w:rsid w:val="00AC2176"/>
    <w:rsid w:val="00AC233A"/>
    <w:rsid w:val="00AC24C5"/>
    <w:rsid w:val="00AC2909"/>
    <w:rsid w:val="00AC2C13"/>
    <w:rsid w:val="00AC2D4F"/>
    <w:rsid w:val="00AC2DCB"/>
    <w:rsid w:val="00AC3113"/>
    <w:rsid w:val="00AC3232"/>
    <w:rsid w:val="00AC3526"/>
    <w:rsid w:val="00AC3919"/>
    <w:rsid w:val="00AC4591"/>
    <w:rsid w:val="00AC4621"/>
    <w:rsid w:val="00AC47E5"/>
    <w:rsid w:val="00AC4B11"/>
    <w:rsid w:val="00AC4C7D"/>
    <w:rsid w:val="00AC548A"/>
    <w:rsid w:val="00AC57D2"/>
    <w:rsid w:val="00AC5BF1"/>
    <w:rsid w:val="00AC5C42"/>
    <w:rsid w:val="00AC5CA2"/>
    <w:rsid w:val="00AC6010"/>
    <w:rsid w:val="00AC65DC"/>
    <w:rsid w:val="00AC671B"/>
    <w:rsid w:val="00AC69C6"/>
    <w:rsid w:val="00AC6FFD"/>
    <w:rsid w:val="00AC7093"/>
    <w:rsid w:val="00AC77CD"/>
    <w:rsid w:val="00AC7C81"/>
    <w:rsid w:val="00AD002C"/>
    <w:rsid w:val="00AD0755"/>
    <w:rsid w:val="00AD0921"/>
    <w:rsid w:val="00AD0EA6"/>
    <w:rsid w:val="00AD1072"/>
    <w:rsid w:val="00AD11A4"/>
    <w:rsid w:val="00AD1409"/>
    <w:rsid w:val="00AD1A50"/>
    <w:rsid w:val="00AD26E3"/>
    <w:rsid w:val="00AD2757"/>
    <w:rsid w:val="00AD2FCA"/>
    <w:rsid w:val="00AD36F4"/>
    <w:rsid w:val="00AD39A7"/>
    <w:rsid w:val="00AD3A61"/>
    <w:rsid w:val="00AD3E97"/>
    <w:rsid w:val="00AD3EE8"/>
    <w:rsid w:val="00AD4720"/>
    <w:rsid w:val="00AD4763"/>
    <w:rsid w:val="00AD4A48"/>
    <w:rsid w:val="00AD4B2F"/>
    <w:rsid w:val="00AD507C"/>
    <w:rsid w:val="00AD50CB"/>
    <w:rsid w:val="00AD516B"/>
    <w:rsid w:val="00AD53AD"/>
    <w:rsid w:val="00AD5620"/>
    <w:rsid w:val="00AD5842"/>
    <w:rsid w:val="00AD5922"/>
    <w:rsid w:val="00AD5DD0"/>
    <w:rsid w:val="00AD66D8"/>
    <w:rsid w:val="00AD6752"/>
    <w:rsid w:val="00AD6AA3"/>
    <w:rsid w:val="00AD72A4"/>
    <w:rsid w:val="00AD7624"/>
    <w:rsid w:val="00AD7AEE"/>
    <w:rsid w:val="00AD7CCF"/>
    <w:rsid w:val="00AD7D09"/>
    <w:rsid w:val="00AD7F49"/>
    <w:rsid w:val="00AE0471"/>
    <w:rsid w:val="00AE0625"/>
    <w:rsid w:val="00AE0886"/>
    <w:rsid w:val="00AE0A67"/>
    <w:rsid w:val="00AE0DCB"/>
    <w:rsid w:val="00AE10C7"/>
    <w:rsid w:val="00AE12EF"/>
    <w:rsid w:val="00AE18AF"/>
    <w:rsid w:val="00AE1941"/>
    <w:rsid w:val="00AE2500"/>
    <w:rsid w:val="00AE26B3"/>
    <w:rsid w:val="00AE3D85"/>
    <w:rsid w:val="00AE4003"/>
    <w:rsid w:val="00AE417D"/>
    <w:rsid w:val="00AE43BD"/>
    <w:rsid w:val="00AE497D"/>
    <w:rsid w:val="00AE4C49"/>
    <w:rsid w:val="00AE4E16"/>
    <w:rsid w:val="00AE574B"/>
    <w:rsid w:val="00AE5A5E"/>
    <w:rsid w:val="00AE5D50"/>
    <w:rsid w:val="00AE6690"/>
    <w:rsid w:val="00AE6BF1"/>
    <w:rsid w:val="00AE738E"/>
    <w:rsid w:val="00AE7458"/>
    <w:rsid w:val="00AE7513"/>
    <w:rsid w:val="00AE7811"/>
    <w:rsid w:val="00AE7C36"/>
    <w:rsid w:val="00AE7E21"/>
    <w:rsid w:val="00AF05F8"/>
    <w:rsid w:val="00AF0730"/>
    <w:rsid w:val="00AF0DE3"/>
    <w:rsid w:val="00AF22F2"/>
    <w:rsid w:val="00AF2458"/>
    <w:rsid w:val="00AF24F0"/>
    <w:rsid w:val="00AF2700"/>
    <w:rsid w:val="00AF32F9"/>
    <w:rsid w:val="00AF35BB"/>
    <w:rsid w:val="00AF36FE"/>
    <w:rsid w:val="00AF3E81"/>
    <w:rsid w:val="00AF4465"/>
    <w:rsid w:val="00AF46A1"/>
    <w:rsid w:val="00AF4839"/>
    <w:rsid w:val="00AF5285"/>
    <w:rsid w:val="00AF57FF"/>
    <w:rsid w:val="00AF592E"/>
    <w:rsid w:val="00AF5C17"/>
    <w:rsid w:val="00AF5CC8"/>
    <w:rsid w:val="00AF5D67"/>
    <w:rsid w:val="00AF5EE2"/>
    <w:rsid w:val="00AF60FD"/>
    <w:rsid w:val="00AF6865"/>
    <w:rsid w:val="00AF68A5"/>
    <w:rsid w:val="00AF69B3"/>
    <w:rsid w:val="00AF6D82"/>
    <w:rsid w:val="00AF6E7B"/>
    <w:rsid w:val="00B006E7"/>
    <w:rsid w:val="00B00CAA"/>
    <w:rsid w:val="00B00F17"/>
    <w:rsid w:val="00B013D0"/>
    <w:rsid w:val="00B0158D"/>
    <w:rsid w:val="00B017A1"/>
    <w:rsid w:val="00B0236B"/>
    <w:rsid w:val="00B02412"/>
    <w:rsid w:val="00B0268E"/>
    <w:rsid w:val="00B028A5"/>
    <w:rsid w:val="00B02AD8"/>
    <w:rsid w:val="00B02BB1"/>
    <w:rsid w:val="00B035DB"/>
    <w:rsid w:val="00B03CB5"/>
    <w:rsid w:val="00B03D22"/>
    <w:rsid w:val="00B0412E"/>
    <w:rsid w:val="00B04215"/>
    <w:rsid w:val="00B04350"/>
    <w:rsid w:val="00B049AB"/>
    <w:rsid w:val="00B04F79"/>
    <w:rsid w:val="00B057BE"/>
    <w:rsid w:val="00B060A1"/>
    <w:rsid w:val="00B0663E"/>
    <w:rsid w:val="00B06764"/>
    <w:rsid w:val="00B0679E"/>
    <w:rsid w:val="00B06AD2"/>
    <w:rsid w:val="00B06EB2"/>
    <w:rsid w:val="00B070AE"/>
    <w:rsid w:val="00B07268"/>
    <w:rsid w:val="00B100BD"/>
    <w:rsid w:val="00B10528"/>
    <w:rsid w:val="00B107F3"/>
    <w:rsid w:val="00B10D21"/>
    <w:rsid w:val="00B10D36"/>
    <w:rsid w:val="00B1105F"/>
    <w:rsid w:val="00B11602"/>
    <w:rsid w:val="00B1191A"/>
    <w:rsid w:val="00B11A5B"/>
    <w:rsid w:val="00B11DD0"/>
    <w:rsid w:val="00B11FD7"/>
    <w:rsid w:val="00B12B73"/>
    <w:rsid w:val="00B13147"/>
    <w:rsid w:val="00B1326D"/>
    <w:rsid w:val="00B13662"/>
    <w:rsid w:val="00B13748"/>
    <w:rsid w:val="00B1462A"/>
    <w:rsid w:val="00B14B99"/>
    <w:rsid w:val="00B1543B"/>
    <w:rsid w:val="00B15BCD"/>
    <w:rsid w:val="00B16CC9"/>
    <w:rsid w:val="00B16F7A"/>
    <w:rsid w:val="00B17161"/>
    <w:rsid w:val="00B17311"/>
    <w:rsid w:val="00B17CA1"/>
    <w:rsid w:val="00B205CC"/>
    <w:rsid w:val="00B20758"/>
    <w:rsid w:val="00B207D8"/>
    <w:rsid w:val="00B208AD"/>
    <w:rsid w:val="00B208C1"/>
    <w:rsid w:val="00B209E8"/>
    <w:rsid w:val="00B20DBD"/>
    <w:rsid w:val="00B20E5D"/>
    <w:rsid w:val="00B21104"/>
    <w:rsid w:val="00B214D9"/>
    <w:rsid w:val="00B2195D"/>
    <w:rsid w:val="00B21DC7"/>
    <w:rsid w:val="00B22A62"/>
    <w:rsid w:val="00B22BE3"/>
    <w:rsid w:val="00B23096"/>
    <w:rsid w:val="00B237B2"/>
    <w:rsid w:val="00B23B4F"/>
    <w:rsid w:val="00B23FC0"/>
    <w:rsid w:val="00B2462C"/>
    <w:rsid w:val="00B256F2"/>
    <w:rsid w:val="00B2644F"/>
    <w:rsid w:val="00B26BA8"/>
    <w:rsid w:val="00B26C58"/>
    <w:rsid w:val="00B27017"/>
    <w:rsid w:val="00B27EFC"/>
    <w:rsid w:val="00B3001B"/>
    <w:rsid w:val="00B30316"/>
    <w:rsid w:val="00B312A4"/>
    <w:rsid w:val="00B31447"/>
    <w:rsid w:val="00B3173F"/>
    <w:rsid w:val="00B3175A"/>
    <w:rsid w:val="00B317F3"/>
    <w:rsid w:val="00B31991"/>
    <w:rsid w:val="00B31B55"/>
    <w:rsid w:val="00B31C8B"/>
    <w:rsid w:val="00B31F8D"/>
    <w:rsid w:val="00B320BF"/>
    <w:rsid w:val="00B32321"/>
    <w:rsid w:val="00B32A33"/>
    <w:rsid w:val="00B3322A"/>
    <w:rsid w:val="00B333E0"/>
    <w:rsid w:val="00B33EAA"/>
    <w:rsid w:val="00B33F26"/>
    <w:rsid w:val="00B340A9"/>
    <w:rsid w:val="00B3426C"/>
    <w:rsid w:val="00B34292"/>
    <w:rsid w:val="00B343B1"/>
    <w:rsid w:val="00B34727"/>
    <w:rsid w:val="00B349BF"/>
    <w:rsid w:val="00B34A46"/>
    <w:rsid w:val="00B35848"/>
    <w:rsid w:val="00B363AE"/>
    <w:rsid w:val="00B36514"/>
    <w:rsid w:val="00B366F5"/>
    <w:rsid w:val="00B36C25"/>
    <w:rsid w:val="00B36C46"/>
    <w:rsid w:val="00B37642"/>
    <w:rsid w:val="00B37BA8"/>
    <w:rsid w:val="00B37E68"/>
    <w:rsid w:val="00B37EDC"/>
    <w:rsid w:val="00B4001D"/>
    <w:rsid w:val="00B4012A"/>
    <w:rsid w:val="00B4043A"/>
    <w:rsid w:val="00B40577"/>
    <w:rsid w:val="00B40B16"/>
    <w:rsid w:val="00B40DED"/>
    <w:rsid w:val="00B40E32"/>
    <w:rsid w:val="00B40E9F"/>
    <w:rsid w:val="00B410D3"/>
    <w:rsid w:val="00B41364"/>
    <w:rsid w:val="00B41D65"/>
    <w:rsid w:val="00B41E84"/>
    <w:rsid w:val="00B4268A"/>
    <w:rsid w:val="00B428A6"/>
    <w:rsid w:val="00B42BC7"/>
    <w:rsid w:val="00B42FA6"/>
    <w:rsid w:val="00B431E8"/>
    <w:rsid w:val="00B44176"/>
    <w:rsid w:val="00B44339"/>
    <w:rsid w:val="00B444A0"/>
    <w:rsid w:val="00B44525"/>
    <w:rsid w:val="00B4467C"/>
    <w:rsid w:val="00B44B70"/>
    <w:rsid w:val="00B44C5A"/>
    <w:rsid w:val="00B44CBF"/>
    <w:rsid w:val="00B44D17"/>
    <w:rsid w:val="00B450E7"/>
    <w:rsid w:val="00B451CC"/>
    <w:rsid w:val="00B45DC3"/>
    <w:rsid w:val="00B45F9A"/>
    <w:rsid w:val="00B46409"/>
    <w:rsid w:val="00B47588"/>
    <w:rsid w:val="00B478A0"/>
    <w:rsid w:val="00B47A25"/>
    <w:rsid w:val="00B501ED"/>
    <w:rsid w:val="00B505D8"/>
    <w:rsid w:val="00B50866"/>
    <w:rsid w:val="00B508B8"/>
    <w:rsid w:val="00B509F1"/>
    <w:rsid w:val="00B50BB6"/>
    <w:rsid w:val="00B514C0"/>
    <w:rsid w:val="00B5173B"/>
    <w:rsid w:val="00B5179A"/>
    <w:rsid w:val="00B518E8"/>
    <w:rsid w:val="00B51973"/>
    <w:rsid w:val="00B51C5E"/>
    <w:rsid w:val="00B522AB"/>
    <w:rsid w:val="00B52CC4"/>
    <w:rsid w:val="00B52D1D"/>
    <w:rsid w:val="00B53072"/>
    <w:rsid w:val="00B5362E"/>
    <w:rsid w:val="00B53CBD"/>
    <w:rsid w:val="00B541D7"/>
    <w:rsid w:val="00B544A5"/>
    <w:rsid w:val="00B544C2"/>
    <w:rsid w:val="00B547FB"/>
    <w:rsid w:val="00B54954"/>
    <w:rsid w:val="00B55199"/>
    <w:rsid w:val="00B55271"/>
    <w:rsid w:val="00B555E1"/>
    <w:rsid w:val="00B55BB9"/>
    <w:rsid w:val="00B55DD4"/>
    <w:rsid w:val="00B55F58"/>
    <w:rsid w:val="00B5606D"/>
    <w:rsid w:val="00B56091"/>
    <w:rsid w:val="00B56C4E"/>
    <w:rsid w:val="00B56F9E"/>
    <w:rsid w:val="00B570DB"/>
    <w:rsid w:val="00B57641"/>
    <w:rsid w:val="00B576A7"/>
    <w:rsid w:val="00B577C5"/>
    <w:rsid w:val="00B60316"/>
    <w:rsid w:val="00B6032E"/>
    <w:rsid w:val="00B604D4"/>
    <w:rsid w:val="00B605C5"/>
    <w:rsid w:val="00B62445"/>
    <w:rsid w:val="00B62AAE"/>
    <w:rsid w:val="00B62E30"/>
    <w:rsid w:val="00B63368"/>
    <w:rsid w:val="00B63519"/>
    <w:rsid w:val="00B636FA"/>
    <w:rsid w:val="00B63935"/>
    <w:rsid w:val="00B63E67"/>
    <w:rsid w:val="00B642D5"/>
    <w:rsid w:val="00B645E7"/>
    <w:rsid w:val="00B648F4"/>
    <w:rsid w:val="00B6512E"/>
    <w:rsid w:val="00B65376"/>
    <w:rsid w:val="00B6562A"/>
    <w:rsid w:val="00B65746"/>
    <w:rsid w:val="00B65E90"/>
    <w:rsid w:val="00B66086"/>
    <w:rsid w:val="00B66168"/>
    <w:rsid w:val="00B66691"/>
    <w:rsid w:val="00B67228"/>
    <w:rsid w:val="00B6750E"/>
    <w:rsid w:val="00B67B2E"/>
    <w:rsid w:val="00B7007D"/>
    <w:rsid w:val="00B70735"/>
    <w:rsid w:val="00B70A86"/>
    <w:rsid w:val="00B712F6"/>
    <w:rsid w:val="00B71F14"/>
    <w:rsid w:val="00B723AC"/>
    <w:rsid w:val="00B72749"/>
    <w:rsid w:val="00B72969"/>
    <w:rsid w:val="00B72AE3"/>
    <w:rsid w:val="00B72FF8"/>
    <w:rsid w:val="00B7308D"/>
    <w:rsid w:val="00B731E3"/>
    <w:rsid w:val="00B734A4"/>
    <w:rsid w:val="00B744BB"/>
    <w:rsid w:val="00B74570"/>
    <w:rsid w:val="00B745D7"/>
    <w:rsid w:val="00B74D42"/>
    <w:rsid w:val="00B755C1"/>
    <w:rsid w:val="00B75C98"/>
    <w:rsid w:val="00B76020"/>
    <w:rsid w:val="00B767E2"/>
    <w:rsid w:val="00B7693D"/>
    <w:rsid w:val="00B76BB7"/>
    <w:rsid w:val="00B774FE"/>
    <w:rsid w:val="00B77D8F"/>
    <w:rsid w:val="00B77E63"/>
    <w:rsid w:val="00B80317"/>
    <w:rsid w:val="00B803DD"/>
    <w:rsid w:val="00B808DE"/>
    <w:rsid w:val="00B80BBD"/>
    <w:rsid w:val="00B81517"/>
    <w:rsid w:val="00B81A72"/>
    <w:rsid w:val="00B81BD8"/>
    <w:rsid w:val="00B81F88"/>
    <w:rsid w:val="00B82410"/>
    <w:rsid w:val="00B82B1E"/>
    <w:rsid w:val="00B831C3"/>
    <w:rsid w:val="00B83790"/>
    <w:rsid w:val="00B83BDD"/>
    <w:rsid w:val="00B83E75"/>
    <w:rsid w:val="00B84758"/>
    <w:rsid w:val="00B84867"/>
    <w:rsid w:val="00B8497D"/>
    <w:rsid w:val="00B84AA2"/>
    <w:rsid w:val="00B84ACC"/>
    <w:rsid w:val="00B8529C"/>
    <w:rsid w:val="00B857EF"/>
    <w:rsid w:val="00B85901"/>
    <w:rsid w:val="00B8641F"/>
    <w:rsid w:val="00B86514"/>
    <w:rsid w:val="00B86589"/>
    <w:rsid w:val="00B86625"/>
    <w:rsid w:val="00B867B2"/>
    <w:rsid w:val="00B86B97"/>
    <w:rsid w:val="00B86F38"/>
    <w:rsid w:val="00B86FC0"/>
    <w:rsid w:val="00B878A2"/>
    <w:rsid w:val="00B87C5C"/>
    <w:rsid w:val="00B9001D"/>
    <w:rsid w:val="00B90472"/>
    <w:rsid w:val="00B90597"/>
    <w:rsid w:val="00B907F5"/>
    <w:rsid w:val="00B90867"/>
    <w:rsid w:val="00B90924"/>
    <w:rsid w:val="00B90C66"/>
    <w:rsid w:val="00B91B10"/>
    <w:rsid w:val="00B924E9"/>
    <w:rsid w:val="00B92586"/>
    <w:rsid w:val="00B92968"/>
    <w:rsid w:val="00B93151"/>
    <w:rsid w:val="00B93275"/>
    <w:rsid w:val="00B93CEA"/>
    <w:rsid w:val="00B93F7A"/>
    <w:rsid w:val="00B94610"/>
    <w:rsid w:val="00B947EE"/>
    <w:rsid w:val="00B94887"/>
    <w:rsid w:val="00B94C57"/>
    <w:rsid w:val="00B94D63"/>
    <w:rsid w:val="00B95151"/>
    <w:rsid w:val="00B9535D"/>
    <w:rsid w:val="00B95533"/>
    <w:rsid w:val="00B95772"/>
    <w:rsid w:val="00B95850"/>
    <w:rsid w:val="00B95FAA"/>
    <w:rsid w:val="00B96409"/>
    <w:rsid w:val="00B96577"/>
    <w:rsid w:val="00B96594"/>
    <w:rsid w:val="00B96779"/>
    <w:rsid w:val="00B96CA4"/>
    <w:rsid w:val="00B96CE2"/>
    <w:rsid w:val="00B97138"/>
    <w:rsid w:val="00B97904"/>
    <w:rsid w:val="00B97AEB"/>
    <w:rsid w:val="00B97C24"/>
    <w:rsid w:val="00BA036D"/>
    <w:rsid w:val="00BA05E5"/>
    <w:rsid w:val="00BA15A8"/>
    <w:rsid w:val="00BA169A"/>
    <w:rsid w:val="00BA1747"/>
    <w:rsid w:val="00BA18F9"/>
    <w:rsid w:val="00BA1A77"/>
    <w:rsid w:val="00BA20E8"/>
    <w:rsid w:val="00BA24F3"/>
    <w:rsid w:val="00BA25E9"/>
    <w:rsid w:val="00BA267F"/>
    <w:rsid w:val="00BA2A8D"/>
    <w:rsid w:val="00BA2AA3"/>
    <w:rsid w:val="00BA30F1"/>
    <w:rsid w:val="00BA3A21"/>
    <w:rsid w:val="00BA3B23"/>
    <w:rsid w:val="00BA417F"/>
    <w:rsid w:val="00BA499C"/>
    <w:rsid w:val="00BA4B01"/>
    <w:rsid w:val="00BA5173"/>
    <w:rsid w:val="00BA5AAE"/>
    <w:rsid w:val="00BA6060"/>
    <w:rsid w:val="00BA66EE"/>
    <w:rsid w:val="00BA6963"/>
    <w:rsid w:val="00BA6C26"/>
    <w:rsid w:val="00BA6CBA"/>
    <w:rsid w:val="00BA6DC7"/>
    <w:rsid w:val="00BA76AE"/>
    <w:rsid w:val="00BA7CFE"/>
    <w:rsid w:val="00BB000C"/>
    <w:rsid w:val="00BB03F4"/>
    <w:rsid w:val="00BB06B2"/>
    <w:rsid w:val="00BB08A5"/>
    <w:rsid w:val="00BB0F49"/>
    <w:rsid w:val="00BB1023"/>
    <w:rsid w:val="00BB1480"/>
    <w:rsid w:val="00BB1802"/>
    <w:rsid w:val="00BB19E3"/>
    <w:rsid w:val="00BB1A6E"/>
    <w:rsid w:val="00BB1F0E"/>
    <w:rsid w:val="00BB2030"/>
    <w:rsid w:val="00BB23CE"/>
    <w:rsid w:val="00BB24D2"/>
    <w:rsid w:val="00BB2849"/>
    <w:rsid w:val="00BB2B8A"/>
    <w:rsid w:val="00BB2F85"/>
    <w:rsid w:val="00BB32B5"/>
    <w:rsid w:val="00BB384F"/>
    <w:rsid w:val="00BB3CA8"/>
    <w:rsid w:val="00BB3CB6"/>
    <w:rsid w:val="00BB3ECE"/>
    <w:rsid w:val="00BB3FC0"/>
    <w:rsid w:val="00BB4179"/>
    <w:rsid w:val="00BB4307"/>
    <w:rsid w:val="00BB4448"/>
    <w:rsid w:val="00BB4D89"/>
    <w:rsid w:val="00BB4E55"/>
    <w:rsid w:val="00BB52D5"/>
    <w:rsid w:val="00BB57F8"/>
    <w:rsid w:val="00BB58CC"/>
    <w:rsid w:val="00BB5F1D"/>
    <w:rsid w:val="00BB63D7"/>
    <w:rsid w:val="00BB66D6"/>
    <w:rsid w:val="00BB6D11"/>
    <w:rsid w:val="00BB7A2A"/>
    <w:rsid w:val="00BB7B21"/>
    <w:rsid w:val="00BC1140"/>
    <w:rsid w:val="00BC18B2"/>
    <w:rsid w:val="00BC1E58"/>
    <w:rsid w:val="00BC2ACA"/>
    <w:rsid w:val="00BC356B"/>
    <w:rsid w:val="00BC35BE"/>
    <w:rsid w:val="00BC3D4B"/>
    <w:rsid w:val="00BC3D8E"/>
    <w:rsid w:val="00BC3F9A"/>
    <w:rsid w:val="00BC45F8"/>
    <w:rsid w:val="00BC46DF"/>
    <w:rsid w:val="00BC4B32"/>
    <w:rsid w:val="00BC5AB8"/>
    <w:rsid w:val="00BC5BE7"/>
    <w:rsid w:val="00BC641F"/>
    <w:rsid w:val="00BC665F"/>
    <w:rsid w:val="00BC70A8"/>
    <w:rsid w:val="00BC7280"/>
    <w:rsid w:val="00BC76DB"/>
    <w:rsid w:val="00BC7993"/>
    <w:rsid w:val="00BC7C3B"/>
    <w:rsid w:val="00BD01E4"/>
    <w:rsid w:val="00BD0258"/>
    <w:rsid w:val="00BD039D"/>
    <w:rsid w:val="00BD0759"/>
    <w:rsid w:val="00BD12E0"/>
    <w:rsid w:val="00BD14FF"/>
    <w:rsid w:val="00BD1EFA"/>
    <w:rsid w:val="00BD213E"/>
    <w:rsid w:val="00BD261B"/>
    <w:rsid w:val="00BD2D36"/>
    <w:rsid w:val="00BD2E2B"/>
    <w:rsid w:val="00BD2F62"/>
    <w:rsid w:val="00BD4032"/>
    <w:rsid w:val="00BD41B9"/>
    <w:rsid w:val="00BD4325"/>
    <w:rsid w:val="00BD4C6A"/>
    <w:rsid w:val="00BD4C9E"/>
    <w:rsid w:val="00BD5618"/>
    <w:rsid w:val="00BD5A45"/>
    <w:rsid w:val="00BD64BE"/>
    <w:rsid w:val="00BD6AAA"/>
    <w:rsid w:val="00BD74B3"/>
    <w:rsid w:val="00BD7809"/>
    <w:rsid w:val="00BD78A8"/>
    <w:rsid w:val="00BE0379"/>
    <w:rsid w:val="00BE0417"/>
    <w:rsid w:val="00BE0BDA"/>
    <w:rsid w:val="00BE18FE"/>
    <w:rsid w:val="00BE239A"/>
    <w:rsid w:val="00BE27ED"/>
    <w:rsid w:val="00BE27FB"/>
    <w:rsid w:val="00BE30C1"/>
    <w:rsid w:val="00BE35F0"/>
    <w:rsid w:val="00BE362A"/>
    <w:rsid w:val="00BE37FD"/>
    <w:rsid w:val="00BE3BF1"/>
    <w:rsid w:val="00BE3FD9"/>
    <w:rsid w:val="00BE411B"/>
    <w:rsid w:val="00BE41CD"/>
    <w:rsid w:val="00BE596A"/>
    <w:rsid w:val="00BE5AF4"/>
    <w:rsid w:val="00BE6287"/>
    <w:rsid w:val="00BE6710"/>
    <w:rsid w:val="00BE76AD"/>
    <w:rsid w:val="00BE7BF3"/>
    <w:rsid w:val="00BE7C48"/>
    <w:rsid w:val="00BF027C"/>
    <w:rsid w:val="00BF03B4"/>
    <w:rsid w:val="00BF0788"/>
    <w:rsid w:val="00BF0F9B"/>
    <w:rsid w:val="00BF11D5"/>
    <w:rsid w:val="00BF11E9"/>
    <w:rsid w:val="00BF13FC"/>
    <w:rsid w:val="00BF1915"/>
    <w:rsid w:val="00BF1C05"/>
    <w:rsid w:val="00BF1E73"/>
    <w:rsid w:val="00BF22CA"/>
    <w:rsid w:val="00BF24A7"/>
    <w:rsid w:val="00BF2930"/>
    <w:rsid w:val="00BF2A9F"/>
    <w:rsid w:val="00BF304D"/>
    <w:rsid w:val="00BF31DC"/>
    <w:rsid w:val="00BF37E1"/>
    <w:rsid w:val="00BF3E75"/>
    <w:rsid w:val="00BF4273"/>
    <w:rsid w:val="00BF44D7"/>
    <w:rsid w:val="00BF4ADE"/>
    <w:rsid w:val="00BF4C1B"/>
    <w:rsid w:val="00BF4D8A"/>
    <w:rsid w:val="00BF5757"/>
    <w:rsid w:val="00BF5DA3"/>
    <w:rsid w:val="00BF6468"/>
    <w:rsid w:val="00BF6889"/>
    <w:rsid w:val="00BF6C56"/>
    <w:rsid w:val="00BF6E73"/>
    <w:rsid w:val="00BF6FD5"/>
    <w:rsid w:val="00BF7EED"/>
    <w:rsid w:val="00BF7F68"/>
    <w:rsid w:val="00C001AA"/>
    <w:rsid w:val="00C00280"/>
    <w:rsid w:val="00C002E8"/>
    <w:rsid w:val="00C01227"/>
    <w:rsid w:val="00C01466"/>
    <w:rsid w:val="00C019C0"/>
    <w:rsid w:val="00C02EB3"/>
    <w:rsid w:val="00C030A6"/>
    <w:rsid w:val="00C03B29"/>
    <w:rsid w:val="00C04486"/>
    <w:rsid w:val="00C0487D"/>
    <w:rsid w:val="00C04972"/>
    <w:rsid w:val="00C04BFA"/>
    <w:rsid w:val="00C05593"/>
    <w:rsid w:val="00C05D46"/>
    <w:rsid w:val="00C06029"/>
    <w:rsid w:val="00C06401"/>
    <w:rsid w:val="00C064B9"/>
    <w:rsid w:val="00C06659"/>
    <w:rsid w:val="00C066C9"/>
    <w:rsid w:val="00C068FC"/>
    <w:rsid w:val="00C06A97"/>
    <w:rsid w:val="00C06C86"/>
    <w:rsid w:val="00C07E3C"/>
    <w:rsid w:val="00C10576"/>
    <w:rsid w:val="00C109D9"/>
    <w:rsid w:val="00C113C3"/>
    <w:rsid w:val="00C11FF6"/>
    <w:rsid w:val="00C12F33"/>
    <w:rsid w:val="00C1323A"/>
    <w:rsid w:val="00C133B1"/>
    <w:rsid w:val="00C14467"/>
    <w:rsid w:val="00C145DA"/>
    <w:rsid w:val="00C14678"/>
    <w:rsid w:val="00C149D8"/>
    <w:rsid w:val="00C15683"/>
    <w:rsid w:val="00C15A38"/>
    <w:rsid w:val="00C15F01"/>
    <w:rsid w:val="00C172AA"/>
    <w:rsid w:val="00C20A3A"/>
    <w:rsid w:val="00C20B77"/>
    <w:rsid w:val="00C20CCA"/>
    <w:rsid w:val="00C211A6"/>
    <w:rsid w:val="00C216A7"/>
    <w:rsid w:val="00C217BA"/>
    <w:rsid w:val="00C21C2E"/>
    <w:rsid w:val="00C21D0D"/>
    <w:rsid w:val="00C2202B"/>
    <w:rsid w:val="00C22037"/>
    <w:rsid w:val="00C227D5"/>
    <w:rsid w:val="00C23701"/>
    <w:rsid w:val="00C23804"/>
    <w:rsid w:val="00C23842"/>
    <w:rsid w:val="00C23EA6"/>
    <w:rsid w:val="00C241E5"/>
    <w:rsid w:val="00C25131"/>
    <w:rsid w:val="00C25774"/>
    <w:rsid w:val="00C25B33"/>
    <w:rsid w:val="00C25E34"/>
    <w:rsid w:val="00C26586"/>
    <w:rsid w:val="00C26AC6"/>
    <w:rsid w:val="00C26B17"/>
    <w:rsid w:val="00C26C53"/>
    <w:rsid w:val="00C26D72"/>
    <w:rsid w:val="00C26EB2"/>
    <w:rsid w:val="00C270BA"/>
    <w:rsid w:val="00C272BC"/>
    <w:rsid w:val="00C2755F"/>
    <w:rsid w:val="00C30651"/>
    <w:rsid w:val="00C30A3D"/>
    <w:rsid w:val="00C30A8F"/>
    <w:rsid w:val="00C31466"/>
    <w:rsid w:val="00C3148D"/>
    <w:rsid w:val="00C31A48"/>
    <w:rsid w:val="00C325F7"/>
    <w:rsid w:val="00C32DEE"/>
    <w:rsid w:val="00C32E46"/>
    <w:rsid w:val="00C335A8"/>
    <w:rsid w:val="00C33C0F"/>
    <w:rsid w:val="00C33CB7"/>
    <w:rsid w:val="00C33EB8"/>
    <w:rsid w:val="00C35051"/>
    <w:rsid w:val="00C358CE"/>
    <w:rsid w:val="00C35AAB"/>
    <w:rsid w:val="00C35BD4"/>
    <w:rsid w:val="00C363FE"/>
    <w:rsid w:val="00C363FF"/>
    <w:rsid w:val="00C36461"/>
    <w:rsid w:val="00C36957"/>
    <w:rsid w:val="00C36A1D"/>
    <w:rsid w:val="00C36B09"/>
    <w:rsid w:val="00C36BAF"/>
    <w:rsid w:val="00C36C83"/>
    <w:rsid w:val="00C376ED"/>
    <w:rsid w:val="00C37B63"/>
    <w:rsid w:val="00C37E1F"/>
    <w:rsid w:val="00C4005D"/>
    <w:rsid w:val="00C4083E"/>
    <w:rsid w:val="00C40CCD"/>
    <w:rsid w:val="00C411FB"/>
    <w:rsid w:val="00C4188D"/>
    <w:rsid w:val="00C41B3D"/>
    <w:rsid w:val="00C423CF"/>
    <w:rsid w:val="00C4291A"/>
    <w:rsid w:val="00C42CDE"/>
    <w:rsid w:val="00C42F6C"/>
    <w:rsid w:val="00C42F9B"/>
    <w:rsid w:val="00C432F5"/>
    <w:rsid w:val="00C436D0"/>
    <w:rsid w:val="00C4391F"/>
    <w:rsid w:val="00C43AFD"/>
    <w:rsid w:val="00C43AFF"/>
    <w:rsid w:val="00C43BAF"/>
    <w:rsid w:val="00C44070"/>
    <w:rsid w:val="00C441AE"/>
    <w:rsid w:val="00C4431D"/>
    <w:rsid w:val="00C44622"/>
    <w:rsid w:val="00C44876"/>
    <w:rsid w:val="00C44EF4"/>
    <w:rsid w:val="00C45515"/>
    <w:rsid w:val="00C45B9B"/>
    <w:rsid w:val="00C46035"/>
    <w:rsid w:val="00C4603D"/>
    <w:rsid w:val="00C4632D"/>
    <w:rsid w:val="00C4680F"/>
    <w:rsid w:val="00C46DB2"/>
    <w:rsid w:val="00C47049"/>
    <w:rsid w:val="00C4731B"/>
    <w:rsid w:val="00C47917"/>
    <w:rsid w:val="00C50ECF"/>
    <w:rsid w:val="00C50FC5"/>
    <w:rsid w:val="00C5166C"/>
    <w:rsid w:val="00C51CCB"/>
    <w:rsid w:val="00C5209C"/>
    <w:rsid w:val="00C5217A"/>
    <w:rsid w:val="00C52830"/>
    <w:rsid w:val="00C52D47"/>
    <w:rsid w:val="00C53064"/>
    <w:rsid w:val="00C531F7"/>
    <w:rsid w:val="00C53D91"/>
    <w:rsid w:val="00C54520"/>
    <w:rsid w:val="00C54A93"/>
    <w:rsid w:val="00C55024"/>
    <w:rsid w:val="00C55051"/>
    <w:rsid w:val="00C55203"/>
    <w:rsid w:val="00C5582E"/>
    <w:rsid w:val="00C55B75"/>
    <w:rsid w:val="00C55BA0"/>
    <w:rsid w:val="00C55D98"/>
    <w:rsid w:val="00C55FA0"/>
    <w:rsid w:val="00C56013"/>
    <w:rsid w:val="00C56743"/>
    <w:rsid w:val="00C56814"/>
    <w:rsid w:val="00C569B5"/>
    <w:rsid w:val="00C56E73"/>
    <w:rsid w:val="00C573AF"/>
    <w:rsid w:val="00C5743D"/>
    <w:rsid w:val="00C578F2"/>
    <w:rsid w:val="00C57B38"/>
    <w:rsid w:val="00C57F40"/>
    <w:rsid w:val="00C601D0"/>
    <w:rsid w:val="00C6075A"/>
    <w:rsid w:val="00C60865"/>
    <w:rsid w:val="00C60A19"/>
    <w:rsid w:val="00C60BCF"/>
    <w:rsid w:val="00C60C19"/>
    <w:rsid w:val="00C60E03"/>
    <w:rsid w:val="00C60F3E"/>
    <w:rsid w:val="00C612F7"/>
    <w:rsid w:val="00C6153C"/>
    <w:rsid w:val="00C6188B"/>
    <w:rsid w:val="00C61937"/>
    <w:rsid w:val="00C61AB2"/>
    <w:rsid w:val="00C61BF7"/>
    <w:rsid w:val="00C61E5F"/>
    <w:rsid w:val="00C62741"/>
    <w:rsid w:val="00C62C72"/>
    <w:rsid w:val="00C63110"/>
    <w:rsid w:val="00C63147"/>
    <w:rsid w:val="00C63406"/>
    <w:rsid w:val="00C641D0"/>
    <w:rsid w:val="00C6462A"/>
    <w:rsid w:val="00C64643"/>
    <w:rsid w:val="00C64CA6"/>
    <w:rsid w:val="00C6554A"/>
    <w:rsid w:val="00C655D5"/>
    <w:rsid w:val="00C65930"/>
    <w:rsid w:val="00C65A43"/>
    <w:rsid w:val="00C660B4"/>
    <w:rsid w:val="00C663E4"/>
    <w:rsid w:val="00C6680C"/>
    <w:rsid w:val="00C66CA2"/>
    <w:rsid w:val="00C66D03"/>
    <w:rsid w:val="00C66D88"/>
    <w:rsid w:val="00C6720C"/>
    <w:rsid w:val="00C67E82"/>
    <w:rsid w:val="00C706C1"/>
    <w:rsid w:val="00C70744"/>
    <w:rsid w:val="00C71202"/>
    <w:rsid w:val="00C712B0"/>
    <w:rsid w:val="00C717A0"/>
    <w:rsid w:val="00C71A7C"/>
    <w:rsid w:val="00C71EE8"/>
    <w:rsid w:val="00C72070"/>
    <w:rsid w:val="00C72256"/>
    <w:rsid w:val="00C7232E"/>
    <w:rsid w:val="00C72662"/>
    <w:rsid w:val="00C72AF8"/>
    <w:rsid w:val="00C72EF5"/>
    <w:rsid w:val="00C73152"/>
    <w:rsid w:val="00C74085"/>
    <w:rsid w:val="00C744CB"/>
    <w:rsid w:val="00C74715"/>
    <w:rsid w:val="00C748CD"/>
    <w:rsid w:val="00C750C7"/>
    <w:rsid w:val="00C750D7"/>
    <w:rsid w:val="00C7526F"/>
    <w:rsid w:val="00C753F9"/>
    <w:rsid w:val="00C755BD"/>
    <w:rsid w:val="00C76388"/>
    <w:rsid w:val="00C764BB"/>
    <w:rsid w:val="00C76854"/>
    <w:rsid w:val="00C76C67"/>
    <w:rsid w:val="00C76F66"/>
    <w:rsid w:val="00C771FA"/>
    <w:rsid w:val="00C77346"/>
    <w:rsid w:val="00C774B8"/>
    <w:rsid w:val="00C77756"/>
    <w:rsid w:val="00C77C7A"/>
    <w:rsid w:val="00C77D81"/>
    <w:rsid w:val="00C80015"/>
    <w:rsid w:val="00C807AD"/>
    <w:rsid w:val="00C80D46"/>
    <w:rsid w:val="00C810B7"/>
    <w:rsid w:val="00C812BF"/>
    <w:rsid w:val="00C812ED"/>
    <w:rsid w:val="00C818D2"/>
    <w:rsid w:val="00C81D61"/>
    <w:rsid w:val="00C82105"/>
    <w:rsid w:val="00C8267F"/>
    <w:rsid w:val="00C8287D"/>
    <w:rsid w:val="00C82C04"/>
    <w:rsid w:val="00C83207"/>
    <w:rsid w:val="00C83607"/>
    <w:rsid w:val="00C836C5"/>
    <w:rsid w:val="00C83D15"/>
    <w:rsid w:val="00C83E91"/>
    <w:rsid w:val="00C83F02"/>
    <w:rsid w:val="00C84560"/>
    <w:rsid w:val="00C85120"/>
    <w:rsid w:val="00C853F9"/>
    <w:rsid w:val="00C85673"/>
    <w:rsid w:val="00C857C6"/>
    <w:rsid w:val="00C85C8C"/>
    <w:rsid w:val="00C85ECD"/>
    <w:rsid w:val="00C86037"/>
    <w:rsid w:val="00C861CB"/>
    <w:rsid w:val="00C8678F"/>
    <w:rsid w:val="00C8679D"/>
    <w:rsid w:val="00C868A0"/>
    <w:rsid w:val="00C86E8B"/>
    <w:rsid w:val="00C870B0"/>
    <w:rsid w:val="00C8766C"/>
    <w:rsid w:val="00C8786E"/>
    <w:rsid w:val="00C87B01"/>
    <w:rsid w:val="00C87CAB"/>
    <w:rsid w:val="00C9040F"/>
    <w:rsid w:val="00C905CB"/>
    <w:rsid w:val="00C9084A"/>
    <w:rsid w:val="00C90CC4"/>
    <w:rsid w:val="00C9191A"/>
    <w:rsid w:val="00C925B2"/>
    <w:rsid w:val="00C92DFE"/>
    <w:rsid w:val="00C92E19"/>
    <w:rsid w:val="00C9392C"/>
    <w:rsid w:val="00C93BEE"/>
    <w:rsid w:val="00C943FD"/>
    <w:rsid w:val="00C949B9"/>
    <w:rsid w:val="00C94A6F"/>
    <w:rsid w:val="00C95878"/>
    <w:rsid w:val="00C95A93"/>
    <w:rsid w:val="00C96FAD"/>
    <w:rsid w:val="00C97152"/>
    <w:rsid w:val="00C9739B"/>
    <w:rsid w:val="00C97B38"/>
    <w:rsid w:val="00C97D67"/>
    <w:rsid w:val="00C97F00"/>
    <w:rsid w:val="00CA030D"/>
    <w:rsid w:val="00CA0AB0"/>
    <w:rsid w:val="00CA0BD1"/>
    <w:rsid w:val="00CA0C95"/>
    <w:rsid w:val="00CA109A"/>
    <w:rsid w:val="00CA1149"/>
    <w:rsid w:val="00CA1173"/>
    <w:rsid w:val="00CA15B9"/>
    <w:rsid w:val="00CA160B"/>
    <w:rsid w:val="00CA23F8"/>
    <w:rsid w:val="00CA286C"/>
    <w:rsid w:val="00CA2AB5"/>
    <w:rsid w:val="00CA2D98"/>
    <w:rsid w:val="00CA3024"/>
    <w:rsid w:val="00CA3210"/>
    <w:rsid w:val="00CA3C79"/>
    <w:rsid w:val="00CA3E36"/>
    <w:rsid w:val="00CA46B8"/>
    <w:rsid w:val="00CA5131"/>
    <w:rsid w:val="00CA51AE"/>
    <w:rsid w:val="00CA533E"/>
    <w:rsid w:val="00CA553B"/>
    <w:rsid w:val="00CA5547"/>
    <w:rsid w:val="00CA590A"/>
    <w:rsid w:val="00CA683B"/>
    <w:rsid w:val="00CA6C8D"/>
    <w:rsid w:val="00CA6DE3"/>
    <w:rsid w:val="00CA7672"/>
    <w:rsid w:val="00CB0080"/>
    <w:rsid w:val="00CB0457"/>
    <w:rsid w:val="00CB07E1"/>
    <w:rsid w:val="00CB16EC"/>
    <w:rsid w:val="00CB2523"/>
    <w:rsid w:val="00CB2A80"/>
    <w:rsid w:val="00CB3D84"/>
    <w:rsid w:val="00CB4F84"/>
    <w:rsid w:val="00CB5244"/>
    <w:rsid w:val="00CB5338"/>
    <w:rsid w:val="00CB5650"/>
    <w:rsid w:val="00CB6030"/>
    <w:rsid w:val="00CB6663"/>
    <w:rsid w:val="00CB66AD"/>
    <w:rsid w:val="00CB6D71"/>
    <w:rsid w:val="00CB6D9E"/>
    <w:rsid w:val="00CB6FE4"/>
    <w:rsid w:val="00CB7023"/>
    <w:rsid w:val="00CB7294"/>
    <w:rsid w:val="00CB73B0"/>
    <w:rsid w:val="00CB76AD"/>
    <w:rsid w:val="00CB77F7"/>
    <w:rsid w:val="00CB79ED"/>
    <w:rsid w:val="00CB7A56"/>
    <w:rsid w:val="00CC0A52"/>
    <w:rsid w:val="00CC0D3B"/>
    <w:rsid w:val="00CC0E8C"/>
    <w:rsid w:val="00CC0FCD"/>
    <w:rsid w:val="00CC118C"/>
    <w:rsid w:val="00CC12F4"/>
    <w:rsid w:val="00CC1308"/>
    <w:rsid w:val="00CC13B3"/>
    <w:rsid w:val="00CC1466"/>
    <w:rsid w:val="00CC1960"/>
    <w:rsid w:val="00CC1DF6"/>
    <w:rsid w:val="00CC1F20"/>
    <w:rsid w:val="00CC1FCD"/>
    <w:rsid w:val="00CC2558"/>
    <w:rsid w:val="00CC285E"/>
    <w:rsid w:val="00CC28D2"/>
    <w:rsid w:val="00CC2B79"/>
    <w:rsid w:val="00CC2BEC"/>
    <w:rsid w:val="00CC2FDA"/>
    <w:rsid w:val="00CC30BA"/>
    <w:rsid w:val="00CC357F"/>
    <w:rsid w:val="00CC383B"/>
    <w:rsid w:val="00CC467A"/>
    <w:rsid w:val="00CC4BBB"/>
    <w:rsid w:val="00CC51C3"/>
    <w:rsid w:val="00CC55FC"/>
    <w:rsid w:val="00CC6234"/>
    <w:rsid w:val="00CC62F4"/>
    <w:rsid w:val="00CC65CE"/>
    <w:rsid w:val="00CC6D50"/>
    <w:rsid w:val="00CC78A1"/>
    <w:rsid w:val="00CC7D0D"/>
    <w:rsid w:val="00CD0081"/>
    <w:rsid w:val="00CD1031"/>
    <w:rsid w:val="00CD1511"/>
    <w:rsid w:val="00CD1631"/>
    <w:rsid w:val="00CD1D54"/>
    <w:rsid w:val="00CD1DB3"/>
    <w:rsid w:val="00CD1DD3"/>
    <w:rsid w:val="00CD2F7D"/>
    <w:rsid w:val="00CD304D"/>
    <w:rsid w:val="00CD3147"/>
    <w:rsid w:val="00CD3387"/>
    <w:rsid w:val="00CD5032"/>
    <w:rsid w:val="00CD5734"/>
    <w:rsid w:val="00CD5770"/>
    <w:rsid w:val="00CD5B42"/>
    <w:rsid w:val="00CD5E04"/>
    <w:rsid w:val="00CD73D3"/>
    <w:rsid w:val="00CD78CD"/>
    <w:rsid w:val="00CE01F0"/>
    <w:rsid w:val="00CE05C6"/>
    <w:rsid w:val="00CE077C"/>
    <w:rsid w:val="00CE08F5"/>
    <w:rsid w:val="00CE0C8A"/>
    <w:rsid w:val="00CE13F1"/>
    <w:rsid w:val="00CE1468"/>
    <w:rsid w:val="00CE15F8"/>
    <w:rsid w:val="00CE19E6"/>
    <w:rsid w:val="00CE1A80"/>
    <w:rsid w:val="00CE1AFB"/>
    <w:rsid w:val="00CE21CA"/>
    <w:rsid w:val="00CE45B0"/>
    <w:rsid w:val="00CE4BCF"/>
    <w:rsid w:val="00CE515B"/>
    <w:rsid w:val="00CE5349"/>
    <w:rsid w:val="00CE561C"/>
    <w:rsid w:val="00CE6029"/>
    <w:rsid w:val="00CE629A"/>
    <w:rsid w:val="00CE6649"/>
    <w:rsid w:val="00CE6875"/>
    <w:rsid w:val="00CE6C32"/>
    <w:rsid w:val="00CE6F1D"/>
    <w:rsid w:val="00CE7080"/>
    <w:rsid w:val="00CE7510"/>
    <w:rsid w:val="00CE7632"/>
    <w:rsid w:val="00CE77E1"/>
    <w:rsid w:val="00CE7EF0"/>
    <w:rsid w:val="00CF01D1"/>
    <w:rsid w:val="00CF19A0"/>
    <w:rsid w:val="00CF1C73"/>
    <w:rsid w:val="00CF254C"/>
    <w:rsid w:val="00CF2743"/>
    <w:rsid w:val="00CF28D4"/>
    <w:rsid w:val="00CF34F0"/>
    <w:rsid w:val="00CF3544"/>
    <w:rsid w:val="00CF401E"/>
    <w:rsid w:val="00CF4284"/>
    <w:rsid w:val="00CF476A"/>
    <w:rsid w:val="00CF5122"/>
    <w:rsid w:val="00CF54F8"/>
    <w:rsid w:val="00CF56ED"/>
    <w:rsid w:val="00CF60CB"/>
    <w:rsid w:val="00CF61FE"/>
    <w:rsid w:val="00CF6443"/>
    <w:rsid w:val="00CF6E66"/>
    <w:rsid w:val="00CF7263"/>
    <w:rsid w:val="00CF7391"/>
    <w:rsid w:val="00CF750F"/>
    <w:rsid w:val="00CF75EF"/>
    <w:rsid w:val="00CF776E"/>
    <w:rsid w:val="00D000FA"/>
    <w:rsid w:val="00D0090A"/>
    <w:rsid w:val="00D00EED"/>
    <w:rsid w:val="00D014E8"/>
    <w:rsid w:val="00D01804"/>
    <w:rsid w:val="00D0184E"/>
    <w:rsid w:val="00D019CF"/>
    <w:rsid w:val="00D01B83"/>
    <w:rsid w:val="00D0221C"/>
    <w:rsid w:val="00D0277A"/>
    <w:rsid w:val="00D02E7C"/>
    <w:rsid w:val="00D03ACE"/>
    <w:rsid w:val="00D03F1C"/>
    <w:rsid w:val="00D041FB"/>
    <w:rsid w:val="00D04C64"/>
    <w:rsid w:val="00D051EC"/>
    <w:rsid w:val="00D0572E"/>
    <w:rsid w:val="00D057BC"/>
    <w:rsid w:val="00D06289"/>
    <w:rsid w:val="00D06776"/>
    <w:rsid w:val="00D06917"/>
    <w:rsid w:val="00D06D7C"/>
    <w:rsid w:val="00D072E8"/>
    <w:rsid w:val="00D07584"/>
    <w:rsid w:val="00D0776C"/>
    <w:rsid w:val="00D0778A"/>
    <w:rsid w:val="00D07FDA"/>
    <w:rsid w:val="00D10281"/>
    <w:rsid w:val="00D102B7"/>
    <w:rsid w:val="00D1048E"/>
    <w:rsid w:val="00D10E25"/>
    <w:rsid w:val="00D110C5"/>
    <w:rsid w:val="00D11170"/>
    <w:rsid w:val="00D115CA"/>
    <w:rsid w:val="00D11CF5"/>
    <w:rsid w:val="00D12255"/>
    <w:rsid w:val="00D12465"/>
    <w:rsid w:val="00D12657"/>
    <w:rsid w:val="00D1268C"/>
    <w:rsid w:val="00D12BE9"/>
    <w:rsid w:val="00D133B7"/>
    <w:rsid w:val="00D136E1"/>
    <w:rsid w:val="00D13A51"/>
    <w:rsid w:val="00D13D71"/>
    <w:rsid w:val="00D1425A"/>
    <w:rsid w:val="00D1448F"/>
    <w:rsid w:val="00D145EB"/>
    <w:rsid w:val="00D15408"/>
    <w:rsid w:val="00D158A6"/>
    <w:rsid w:val="00D16121"/>
    <w:rsid w:val="00D16324"/>
    <w:rsid w:val="00D16DA7"/>
    <w:rsid w:val="00D17062"/>
    <w:rsid w:val="00D17367"/>
    <w:rsid w:val="00D1769B"/>
    <w:rsid w:val="00D17764"/>
    <w:rsid w:val="00D17D5E"/>
    <w:rsid w:val="00D203D6"/>
    <w:rsid w:val="00D2045A"/>
    <w:rsid w:val="00D20977"/>
    <w:rsid w:val="00D20E67"/>
    <w:rsid w:val="00D21B26"/>
    <w:rsid w:val="00D21E18"/>
    <w:rsid w:val="00D21F06"/>
    <w:rsid w:val="00D21FE9"/>
    <w:rsid w:val="00D22B20"/>
    <w:rsid w:val="00D22E35"/>
    <w:rsid w:val="00D23384"/>
    <w:rsid w:val="00D238F0"/>
    <w:rsid w:val="00D23CBC"/>
    <w:rsid w:val="00D243D5"/>
    <w:rsid w:val="00D255AB"/>
    <w:rsid w:val="00D2567A"/>
    <w:rsid w:val="00D2597C"/>
    <w:rsid w:val="00D25D09"/>
    <w:rsid w:val="00D26542"/>
    <w:rsid w:val="00D26562"/>
    <w:rsid w:val="00D266F5"/>
    <w:rsid w:val="00D26845"/>
    <w:rsid w:val="00D268B8"/>
    <w:rsid w:val="00D26EBB"/>
    <w:rsid w:val="00D270E2"/>
    <w:rsid w:val="00D272F1"/>
    <w:rsid w:val="00D275F8"/>
    <w:rsid w:val="00D276AD"/>
    <w:rsid w:val="00D279D5"/>
    <w:rsid w:val="00D30625"/>
    <w:rsid w:val="00D30ACB"/>
    <w:rsid w:val="00D30D6E"/>
    <w:rsid w:val="00D31457"/>
    <w:rsid w:val="00D31C18"/>
    <w:rsid w:val="00D31F1E"/>
    <w:rsid w:val="00D32EEE"/>
    <w:rsid w:val="00D33005"/>
    <w:rsid w:val="00D33BDA"/>
    <w:rsid w:val="00D33C5E"/>
    <w:rsid w:val="00D34147"/>
    <w:rsid w:val="00D34894"/>
    <w:rsid w:val="00D34CCB"/>
    <w:rsid w:val="00D34D3F"/>
    <w:rsid w:val="00D35411"/>
    <w:rsid w:val="00D3555E"/>
    <w:rsid w:val="00D356B0"/>
    <w:rsid w:val="00D357A6"/>
    <w:rsid w:val="00D359FF"/>
    <w:rsid w:val="00D35ABB"/>
    <w:rsid w:val="00D35B81"/>
    <w:rsid w:val="00D3625C"/>
    <w:rsid w:val="00D36BA4"/>
    <w:rsid w:val="00D36BF0"/>
    <w:rsid w:val="00D37375"/>
    <w:rsid w:val="00D376AC"/>
    <w:rsid w:val="00D37C03"/>
    <w:rsid w:val="00D37E08"/>
    <w:rsid w:val="00D405DB"/>
    <w:rsid w:val="00D41031"/>
    <w:rsid w:val="00D411EE"/>
    <w:rsid w:val="00D41370"/>
    <w:rsid w:val="00D416F0"/>
    <w:rsid w:val="00D4187F"/>
    <w:rsid w:val="00D41C84"/>
    <w:rsid w:val="00D41E1E"/>
    <w:rsid w:val="00D4256A"/>
    <w:rsid w:val="00D426E4"/>
    <w:rsid w:val="00D42800"/>
    <w:rsid w:val="00D42B04"/>
    <w:rsid w:val="00D42B96"/>
    <w:rsid w:val="00D42E9E"/>
    <w:rsid w:val="00D42F3D"/>
    <w:rsid w:val="00D43293"/>
    <w:rsid w:val="00D4349E"/>
    <w:rsid w:val="00D4357A"/>
    <w:rsid w:val="00D4375D"/>
    <w:rsid w:val="00D4379A"/>
    <w:rsid w:val="00D43F52"/>
    <w:rsid w:val="00D43F5C"/>
    <w:rsid w:val="00D44E0D"/>
    <w:rsid w:val="00D44F9C"/>
    <w:rsid w:val="00D45142"/>
    <w:rsid w:val="00D45330"/>
    <w:rsid w:val="00D4578D"/>
    <w:rsid w:val="00D4591B"/>
    <w:rsid w:val="00D459AE"/>
    <w:rsid w:val="00D45C54"/>
    <w:rsid w:val="00D45E41"/>
    <w:rsid w:val="00D4608B"/>
    <w:rsid w:val="00D46650"/>
    <w:rsid w:val="00D46A1B"/>
    <w:rsid w:val="00D4735B"/>
    <w:rsid w:val="00D476D0"/>
    <w:rsid w:val="00D4775C"/>
    <w:rsid w:val="00D47E6D"/>
    <w:rsid w:val="00D509C5"/>
    <w:rsid w:val="00D50CA9"/>
    <w:rsid w:val="00D51043"/>
    <w:rsid w:val="00D51386"/>
    <w:rsid w:val="00D51F1A"/>
    <w:rsid w:val="00D523EE"/>
    <w:rsid w:val="00D52542"/>
    <w:rsid w:val="00D5276E"/>
    <w:rsid w:val="00D52A79"/>
    <w:rsid w:val="00D52BB1"/>
    <w:rsid w:val="00D538F9"/>
    <w:rsid w:val="00D53C78"/>
    <w:rsid w:val="00D54087"/>
    <w:rsid w:val="00D54C0D"/>
    <w:rsid w:val="00D54F35"/>
    <w:rsid w:val="00D55A13"/>
    <w:rsid w:val="00D56249"/>
    <w:rsid w:val="00D56350"/>
    <w:rsid w:val="00D56B8B"/>
    <w:rsid w:val="00D570D8"/>
    <w:rsid w:val="00D57A49"/>
    <w:rsid w:val="00D60AB8"/>
    <w:rsid w:val="00D60ABD"/>
    <w:rsid w:val="00D60E1F"/>
    <w:rsid w:val="00D60F2B"/>
    <w:rsid w:val="00D618F0"/>
    <w:rsid w:val="00D61BF7"/>
    <w:rsid w:val="00D621A3"/>
    <w:rsid w:val="00D62700"/>
    <w:rsid w:val="00D62863"/>
    <w:rsid w:val="00D62B21"/>
    <w:rsid w:val="00D638A1"/>
    <w:rsid w:val="00D638EC"/>
    <w:rsid w:val="00D63B2A"/>
    <w:rsid w:val="00D643A4"/>
    <w:rsid w:val="00D650A2"/>
    <w:rsid w:val="00D65829"/>
    <w:rsid w:val="00D658BB"/>
    <w:rsid w:val="00D661AE"/>
    <w:rsid w:val="00D66224"/>
    <w:rsid w:val="00D66C3D"/>
    <w:rsid w:val="00D66D0D"/>
    <w:rsid w:val="00D6702D"/>
    <w:rsid w:val="00D6780A"/>
    <w:rsid w:val="00D67964"/>
    <w:rsid w:val="00D70DEC"/>
    <w:rsid w:val="00D710A3"/>
    <w:rsid w:val="00D72125"/>
    <w:rsid w:val="00D72641"/>
    <w:rsid w:val="00D72A58"/>
    <w:rsid w:val="00D7335F"/>
    <w:rsid w:val="00D73576"/>
    <w:rsid w:val="00D735DB"/>
    <w:rsid w:val="00D7372A"/>
    <w:rsid w:val="00D73D70"/>
    <w:rsid w:val="00D73EC1"/>
    <w:rsid w:val="00D742E9"/>
    <w:rsid w:val="00D7448B"/>
    <w:rsid w:val="00D74560"/>
    <w:rsid w:val="00D74C2F"/>
    <w:rsid w:val="00D75361"/>
    <w:rsid w:val="00D757C6"/>
    <w:rsid w:val="00D7597B"/>
    <w:rsid w:val="00D759E5"/>
    <w:rsid w:val="00D75B89"/>
    <w:rsid w:val="00D75E28"/>
    <w:rsid w:val="00D7624A"/>
    <w:rsid w:val="00D7624D"/>
    <w:rsid w:val="00D762A0"/>
    <w:rsid w:val="00D766B1"/>
    <w:rsid w:val="00D76803"/>
    <w:rsid w:val="00D76C4A"/>
    <w:rsid w:val="00D770F8"/>
    <w:rsid w:val="00D772A8"/>
    <w:rsid w:val="00D779FB"/>
    <w:rsid w:val="00D77C56"/>
    <w:rsid w:val="00D77F34"/>
    <w:rsid w:val="00D804F4"/>
    <w:rsid w:val="00D80E90"/>
    <w:rsid w:val="00D80ED7"/>
    <w:rsid w:val="00D82106"/>
    <w:rsid w:val="00D8257A"/>
    <w:rsid w:val="00D832E1"/>
    <w:rsid w:val="00D8330B"/>
    <w:rsid w:val="00D83392"/>
    <w:rsid w:val="00D835B5"/>
    <w:rsid w:val="00D8365F"/>
    <w:rsid w:val="00D838F3"/>
    <w:rsid w:val="00D83EEC"/>
    <w:rsid w:val="00D83FCB"/>
    <w:rsid w:val="00D84100"/>
    <w:rsid w:val="00D8479E"/>
    <w:rsid w:val="00D84D67"/>
    <w:rsid w:val="00D84DA7"/>
    <w:rsid w:val="00D8525E"/>
    <w:rsid w:val="00D857EB"/>
    <w:rsid w:val="00D857FB"/>
    <w:rsid w:val="00D85DD2"/>
    <w:rsid w:val="00D863D8"/>
    <w:rsid w:val="00D869C5"/>
    <w:rsid w:val="00D8708F"/>
    <w:rsid w:val="00D87BDF"/>
    <w:rsid w:val="00D87CBA"/>
    <w:rsid w:val="00D90517"/>
    <w:rsid w:val="00D90FF7"/>
    <w:rsid w:val="00D91369"/>
    <w:rsid w:val="00D9155C"/>
    <w:rsid w:val="00D916D7"/>
    <w:rsid w:val="00D918FC"/>
    <w:rsid w:val="00D9243F"/>
    <w:rsid w:val="00D926C3"/>
    <w:rsid w:val="00D92E68"/>
    <w:rsid w:val="00D92EE2"/>
    <w:rsid w:val="00D93604"/>
    <w:rsid w:val="00D93A90"/>
    <w:rsid w:val="00D93DF7"/>
    <w:rsid w:val="00D93E9E"/>
    <w:rsid w:val="00D94026"/>
    <w:rsid w:val="00D9409E"/>
    <w:rsid w:val="00D9432B"/>
    <w:rsid w:val="00D9457F"/>
    <w:rsid w:val="00D95304"/>
    <w:rsid w:val="00D9575E"/>
    <w:rsid w:val="00D95B38"/>
    <w:rsid w:val="00D95CF9"/>
    <w:rsid w:val="00D9608D"/>
    <w:rsid w:val="00D966FE"/>
    <w:rsid w:val="00D9677A"/>
    <w:rsid w:val="00D96B91"/>
    <w:rsid w:val="00D96C62"/>
    <w:rsid w:val="00D96F37"/>
    <w:rsid w:val="00D970AB"/>
    <w:rsid w:val="00D97F0E"/>
    <w:rsid w:val="00D97F9B"/>
    <w:rsid w:val="00D97FAA"/>
    <w:rsid w:val="00DA0783"/>
    <w:rsid w:val="00DA0A8A"/>
    <w:rsid w:val="00DA0B15"/>
    <w:rsid w:val="00DA1190"/>
    <w:rsid w:val="00DA123F"/>
    <w:rsid w:val="00DA1601"/>
    <w:rsid w:val="00DA172B"/>
    <w:rsid w:val="00DA286A"/>
    <w:rsid w:val="00DA297E"/>
    <w:rsid w:val="00DA297F"/>
    <w:rsid w:val="00DA2E9A"/>
    <w:rsid w:val="00DA32A4"/>
    <w:rsid w:val="00DA36B9"/>
    <w:rsid w:val="00DA3BB9"/>
    <w:rsid w:val="00DA3E78"/>
    <w:rsid w:val="00DA4265"/>
    <w:rsid w:val="00DA4361"/>
    <w:rsid w:val="00DA4889"/>
    <w:rsid w:val="00DA4C99"/>
    <w:rsid w:val="00DA5168"/>
    <w:rsid w:val="00DA52D3"/>
    <w:rsid w:val="00DA6457"/>
    <w:rsid w:val="00DA6476"/>
    <w:rsid w:val="00DA64D1"/>
    <w:rsid w:val="00DA67F4"/>
    <w:rsid w:val="00DA68DC"/>
    <w:rsid w:val="00DA69DB"/>
    <w:rsid w:val="00DA71AC"/>
    <w:rsid w:val="00DA7643"/>
    <w:rsid w:val="00DA7C04"/>
    <w:rsid w:val="00DB032B"/>
    <w:rsid w:val="00DB06A7"/>
    <w:rsid w:val="00DB085E"/>
    <w:rsid w:val="00DB0CB9"/>
    <w:rsid w:val="00DB1080"/>
    <w:rsid w:val="00DB12EE"/>
    <w:rsid w:val="00DB1FA3"/>
    <w:rsid w:val="00DB214A"/>
    <w:rsid w:val="00DB2670"/>
    <w:rsid w:val="00DB2BC9"/>
    <w:rsid w:val="00DB2DE8"/>
    <w:rsid w:val="00DB35EC"/>
    <w:rsid w:val="00DB3CB8"/>
    <w:rsid w:val="00DB4255"/>
    <w:rsid w:val="00DB4303"/>
    <w:rsid w:val="00DB4EC0"/>
    <w:rsid w:val="00DB65B7"/>
    <w:rsid w:val="00DB72C7"/>
    <w:rsid w:val="00DB7302"/>
    <w:rsid w:val="00DB7575"/>
    <w:rsid w:val="00DB76E6"/>
    <w:rsid w:val="00DB7887"/>
    <w:rsid w:val="00DC0370"/>
    <w:rsid w:val="00DC0A6D"/>
    <w:rsid w:val="00DC10D8"/>
    <w:rsid w:val="00DC1116"/>
    <w:rsid w:val="00DC1209"/>
    <w:rsid w:val="00DC1585"/>
    <w:rsid w:val="00DC1BA7"/>
    <w:rsid w:val="00DC2058"/>
    <w:rsid w:val="00DC29B1"/>
    <w:rsid w:val="00DC2F2B"/>
    <w:rsid w:val="00DC39F5"/>
    <w:rsid w:val="00DC4136"/>
    <w:rsid w:val="00DC4E44"/>
    <w:rsid w:val="00DC500A"/>
    <w:rsid w:val="00DC5CCB"/>
    <w:rsid w:val="00DC6968"/>
    <w:rsid w:val="00DC6AEC"/>
    <w:rsid w:val="00DC6B7A"/>
    <w:rsid w:val="00DC6E50"/>
    <w:rsid w:val="00DC74AA"/>
    <w:rsid w:val="00DC74CD"/>
    <w:rsid w:val="00DC751B"/>
    <w:rsid w:val="00DC758F"/>
    <w:rsid w:val="00DC7BB9"/>
    <w:rsid w:val="00DC7DEB"/>
    <w:rsid w:val="00DD01BF"/>
    <w:rsid w:val="00DD01CD"/>
    <w:rsid w:val="00DD033D"/>
    <w:rsid w:val="00DD0477"/>
    <w:rsid w:val="00DD0880"/>
    <w:rsid w:val="00DD0C37"/>
    <w:rsid w:val="00DD0E50"/>
    <w:rsid w:val="00DD17C9"/>
    <w:rsid w:val="00DD1E09"/>
    <w:rsid w:val="00DD2CA5"/>
    <w:rsid w:val="00DD4112"/>
    <w:rsid w:val="00DD45F8"/>
    <w:rsid w:val="00DD4AE1"/>
    <w:rsid w:val="00DD4C35"/>
    <w:rsid w:val="00DD4FAC"/>
    <w:rsid w:val="00DD50C6"/>
    <w:rsid w:val="00DD53C5"/>
    <w:rsid w:val="00DD5915"/>
    <w:rsid w:val="00DD59F8"/>
    <w:rsid w:val="00DD61BB"/>
    <w:rsid w:val="00DD6971"/>
    <w:rsid w:val="00DD6FD9"/>
    <w:rsid w:val="00DD7454"/>
    <w:rsid w:val="00DE022B"/>
    <w:rsid w:val="00DE0298"/>
    <w:rsid w:val="00DE0567"/>
    <w:rsid w:val="00DE0D93"/>
    <w:rsid w:val="00DE11C2"/>
    <w:rsid w:val="00DE175E"/>
    <w:rsid w:val="00DE1947"/>
    <w:rsid w:val="00DE235D"/>
    <w:rsid w:val="00DE264C"/>
    <w:rsid w:val="00DE291A"/>
    <w:rsid w:val="00DE332E"/>
    <w:rsid w:val="00DE3C27"/>
    <w:rsid w:val="00DE3C3E"/>
    <w:rsid w:val="00DE3EED"/>
    <w:rsid w:val="00DE4264"/>
    <w:rsid w:val="00DE4DF6"/>
    <w:rsid w:val="00DE4F5B"/>
    <w:rsid w:val="00DE5CEC"/>
    <w:rsid w:val="00DE6269"/>
    <w:rsid w:val="00DE626E"/>
    <w:rsid w:val="00DE673A"/>
    <w:rsid w:val="00DE6CE4"/>
    <w:rsid w:val="00DE704B"/>
    <w:rsid w:val="00DE730C"/>
    <w:rsid w:val="00DE7A9C"/>
    <w:rsid w:val="00DF00B9"/>
    <w:rsid w:val="00DF0270"/>
    <w:rsid w:val="00DF02B1"/>
    <w:rsid w:val="00DF07BF"/>
    <w:rsid w:val="00DF0895"/>
    <w:rsid w:val="00DF0C9B"/>
    <w:rsid w:val="00DF0F66"/>
    <w:rsid w:val="00DF16B8"/>
    <w:rsid w:val="00DF1CC3"/>
    <w:rsid w:val="00DF1EB8"/>
    <w:rsid w:val="00DF20CA"/>
    <w:rsid w:val="00DF21FD"/>
    <w:rsid w:val="00DF22C8"/>
    <w:rsid w:val="00DF2458"/>
    <w:rsid w:val="00DF3A68"/>
    <w:rsid w:val="00DF445F"/>
    <w:rsid w:val="00DF451A"/>
    <w:rsid w:val="00DF4585"/>
    <w:rsid w:val="00DF4EE0"/>
    <w:rsid w:val="00DF578A"/>
    <w:rsid w:val="00DF632D"/>
    <w:rsid w:val="00DF658F"/>
    <w:rsid w:val="00DF6C6B"/>
    <w:rsid w:val="00DF71D0"/>
    <w:rsid w:val="00DF7E1F"/>
    <w:rsid w:val="00E0015B"/>
    <w:rsid w:val="00E00744"/>
    <w:rsid w:val="00E0084B"/>
    <w:rsid w:val="00E00B72"/>
    <w:rsid w:val="00E00C62"/>
    <w:rsid w:val="00E00E02"/>
    <w:rsid w:val="00E012E7"/>
    <w:rsid w:val="00E0130A"/>
    <w:rsid w:val="00E013B3"/>
    <w:rsid w:val="00E01581"/>
    <w:rsid w:val="00E01A80"/>
    <w:rsid w:val="00E026D2"/>
    <w:rsid w:val="00E0281B"/>
    <w:rsid w:val="00E02E39"/>
    <w:rsid w:val="00E02E85"/>
    <w:rsid w:val="00E03057"/>
    <w:rsid w:val="00E03BD0"/>
    <w:rsid w:val="00E03D34"/>
    <w:rsid w:val="00E03F61"/>
    <w:rsid w:val="00E04091"/>
    <w:rsid w:val="00E04253"/>
    <w:rsid w:val="00E042CB"/>
    <w:rsid w:val="00E04646"/>
    <w:rsid w:val="00E047DC"/>
    <w:rsid w:val="00E04F06"/>
    <w:rsid w:val="00E0542C"/>
    <w:rsid w:val="00E05516"/>
    <w:rsid w:val="00E05674"/>
    <w:rsid w:val="00E058D2"/>
    <w:rsid w:val="00E061F4"/>
    <w:rsid w:val="00E0671E"/>
    <w:rsid w:val="00E0697A"/>
    <w:rsid w:val="00E069AD"/>
    <w:rsid w:val="00E07C53"/>
    <w:rsid w:val="00E10A01"/>
    <w:rsid w:val="00E1106B"/>
    <w:rsid w:val="00E1137A"/>
    <w:rsid w:val="00E1147E"/>
    <w:rsid w:val="00E116E8"/>
    <w:rsid w:val="00E12061"/>
    <w:rsid w:val="00E13DA2"/>
    <w:rsid w:val="00E14114"/>
    <w:rsid w:val="00E1452B"/>
    <w:rsid w:val="00E14ACD"/>
    <w:rsid w:val="00E153B6"/>
    <w:rsid w:val="00E159C4"/>
    <w:rsid w:val="00E15A75"/>
    <w:rsid w:val="00E15BDF"/>
    <w:rsid w:val="00E15EB7"/>
    <w:rsid w:val="00E16245"/>
    <w:rsid w:val="00E16389"/>
    <w:rsid w:val="00E163A1"/>
    <w:rsid w:val="00E164E3"/>
    <w:rsid w:val="00E171F7"/>
    <w:rsid w:val="00E17438"/>
    <w:rsid w:val="00E17F35"/>
    <w:rsid w:val="00E2030F"/>
    <w:rsid w:val="00E2100E"/>
    <w:rsid w:val="00E2106B"/>
    <w:rsid w:val="00E21D99"/>
    <w:rsid w:val="00E229BD"/>
    <w:rsid w:val="00E22A87"/>
    <w:rsid w:val="00E22F00"/>
    <w:rsid w:val="00E23049"/>
    <w:rsid w:val="00E23198"/>
    <w:rsid w:val="00E240BE"/>
    <w:rsid w:val="00E24272"/>
    <w:rsid w:val="00E2438C"/>
    <w:rsid w:val="00E243D5"/>
    <w:rsid w:val="00E245F9"/>
    <w:rsid w:val="00E2499B"/>
    <w:rsid w:val="00E24B95"/>
    <w:rsid w:val="00E24FA4"/>
    <w:rsid w:val="00E253E1"/>
    <w:rsid w:val="00E2570D"/>
    <w:rsid w:val="00E25CAB"/>
    <w:rsid w:val="00E26156"/>
    <w:rsid w:val="00E2687F"/>
    <w:rsid w:val="00E270D1"/>
    <w:rsid w:val="00E2792B"/>
    <w:rsid w:val="00E27B23"/>
    <w:rsid w:val="00E27C22"/>
    <w:rsid w:val="00E27DD6"/>
    <w:rsid w:val="00E27EDC"/>
    <w:rsid w:val="00E30116"/>
    <w:rsid w:val="00E302B7"/>
    <w:rsid w:val="00E303FB"/>
    <w:rsid w:val="00E30734"/>
    <w:rsid w:val="00E30CAD"/>
    <w:rsid w:val="00E30E7E"/>
    <w:rsid w:val="00E30ECD"/>
    <w:rsid w:val="00E315ED"/>
    <w:rsid w:val="00E3189C"/>
    <w:rsid w:val="00E324CF"/>
    <w:rsid w:val="00E33374"/>
    <w:rsid w:val="00E33A50"/>
    <w:rsid w:val="00E33B75"/>
    <w:rsid w:val="00E33C01"/>
    <w:rsid w:val="00E33CEF"/>
    <w:rsid w:val="00E3402E"/>
    <w:rsid w:val="00E34038"/>
    <w:rsid w:val="00E34685"/>
    <w:rsid w:val="00E3496D"/>
    <w:rsid w:val="00E34BBF"/>
    <w:rsid w:val="00E3544F"/>
    <w:rsid w:val="00E3557C"/>
    <w:rsid w:val="00E355C3"/>
    <w:rsid w:val="00E359B7"/>
    <w:rsid w:val="00E35F25"/>
    <w:rsid w:val="00E36103"/>
    <w:rsid w:val="00E377E3"/>
    <w:rsid w:val="00E37D75"/>
    <w:rsid w:val="00E37FA1"/>
    <w:rsid w:val="00E37FA6"/>
    <w:rsid w:val="00E40D9C"/>
    <w:rsid w:val="00E40ED7"/>
    <w:rsid w:val="00E413F9"/>
    <w:rsid w:val="00E418BA"/>
    <w:rsid w:val="00E419DD"/>
    <w:rsid w:val="00E41EDC"/>
    <w:rsid w:val="00E42A00"/>
    <w:rsid w:val="00E42BEA"/>
    <w:rsid w:val="00E42E74"/>
    <w:rsid w:val="00E42FDF"/>
    <w:rsid w:val="00E43530"/>
    <w:rsid w:val="00E43598"/>
    <w:rsid w:val="00E43607"/>
    <w:rsid w:val="00E43705"/>
    <w:rsid w:val="00E43CEA"/>
    <w:rsid w:val="00E44440"/>
    <w:rsid w:val="00E44663"/>
    <w:rsid w:val="00E44A20"/>
    <w:rsid w:val="00E44B00"/>
    <w:rsid w:val="00E45979"/>
    <w:rsid w:val="00E462D1"/>
    <w:rsid w:val="00E46ABB"/>
    <w:rsid w:val="00E46AE1"/>
    <w:rsid w:val="00E46F97"/>
    <w:rsid w:val="00E475E5"/>
    <w:rsid w:val="00E47E87"/>
    <w:rsid w:val="00E5041B"/>
    <w:rsid w:val="00E50F1C"/>
    <w:rsid w:val="00E50F6D"/>
    <w:rsid w:val="00E5113C"/>
    <w:rsid w:val="00E515CB"/>
    <w:rsid w:val="00E5171E"/>
    <w:rsid w:val="00E517C9"/>
    <w:rsid w:val="00E51933"/>
    <w:rsid w:val="00E51F85"/>
    <w:rsid w:val="00E5294D"/>
    <w:rsid w:val="00E52B4E"/>
    <w:rsid w:val="00E52BF5"/>
    <w:rsid w:val="00E52C1C"/>
    <w:rsid w:val="00E53AB5"/>
    <w:rsid w:val="00E53D91"/>
    <w:rsid w:val="00E54146"/>
    <w:rsid w:val="00E54536"/>
    <w:rsid w:val="00E54B64"/>
    <w:rsid w:val="00E55778"/>
    <w:rsid w:val="00E55B6E"/>
    <w:rsid w:val="00E56026"/>
    <w:rsid w:val="00E56038"/>
    <w:rsid w:val="00E561AC"/>
    <w:rsid w:val="00E5647E"/>
    <w:rsid w:val="00E56A37"/>
    <w:rsid w:val="00E56CD4"/>
    <w:rsid w:val="00E57F90"/>
    <w:rsid w:val="00E60143"/>
    <w:rsid w:val="00E601F4"/>
    <w:rsid w:val="00E60542"/>
    <w:rsid w:val="00E60598"/>
    <w:rsid w:val="00E605F5"/>
    <w:rsid w:val="00E608BA"/>
    <w:rsid w:val="00E616F7"/>
    <w:rsid w:val="00E6234C"/>
    <w:rsid w:val="00E62717"/>
    <w:rsid w:val="00E62D64"/>
    <w:rsid w:val="00E634FB"/>
    <w:rsid w:val="00E63678"/>
    <w:rsid w:val="00E63759"/>
    <w:rsid w:val="00E6398C"/>
    <w:rsid w:val="00E63B22"/>
    <w:rsid w:val="00E63BBC"/>
    <w:rsid w:val="00E64005"/>
    <w:rsid w:val="00E644BA"/>
    <w:rsid w:val="00E64CBF"/>
    <w:rsid w:val="00E64DE5"/>
    <w:rsid w:val="00E64F2A"/>
    <w:rsid w:val="00E6536A"/>
    <w:rsid w:val="00E653E7"/>
    <w:rsid w:val="00E65A13"/>
    <w:rsid w:val="00E660E6"/>
    <w:rsid w:val="00E6679C"/>
    <w:rsid w:val="00E669D6"/>
    <w:rsid w:val="00E66F3C"/>
    <w:rsid w:val="00E67197"/>
    <w:rsid w:val="00E671F7"/>
    <w:rsid w:val="00E67D59"/>
    <w:rsid w:val="00E700B0"/>
    <w:rsid w:val="00E7069A"/>
    <w:rsid w:val="00E70730"/>
    <w:rsid w:val="00E709D3"/>
    <w:rsid w:val="00E70B68"/>
    <w:rsid w:val="00E70C8F"/>
    <w:rsid w:val="00E7103C"/>
    <w:rsid w:val="00E714F5"/>
    <w:rsid w:val="00E71588"/>
    <w:rsid w:val="00E717B1"/>
    <w:rsid w:val="00E71A02"/>
    <w:rsid w:val="00E721E4"/>
    <w:rsid w:val="00E7286D"/>
    <w:rsid w:val="00E728A6"/>
    <w:rsid w:val="00E729CA"/>
    <w:rsid w:val="00E72C67"/>
    <w:rsid w:val="00E73A8C"/>
    <w:rsid w:val="00E73CC9"/>
    <w:rsid w:val="00E74BBC"/>
    <w:rsid w:val="00E751A4"/>
    <w:rsid w:val="00E75508"/>
    <w:rsid w:val="00E75513"/>
    <w:rsid w:val="00E755C9"/>
    <w:rsid w:val="00E75D03"/>
    <w:rsid w:val="00E7602F"/>
    <w:rsid w:val="00E765CA"/>
    <w:rsid w:val="00E76908"/>
    <w:rsid w:val="00E7703F"/>
    <w:rsid w:val="00E771DF"/>
    <w:rsid w:val="00E7794B"/>
    <w:rsid w:val="00E77B3F"/>
    <w:rsid w:val="00E8099E"/>
    <w:rsid w:val="00E80B67"/>
    <w:rsid w:val="00E80BDF"/>
    <w:rsid w:val="00E8119F"/>
    <w:rsid w:val="00E8128D"/>
    <w:rsid w:val="00E81C19"/>
    <w:rsid w:val="00E81F32"/>
    <w:rsid w:val="00E826A4"/>
    <w:rsid w:val="00E83BF1"/>
    <w:rsid w:val="00E84AE2"/>
    <w:rsid w:val="00E84D0B"/>
    <w:rsid w:val="00E84D0D"/>
    <w:rsid w:val="00E84D6D"/>
    <w:rsid w:val="00E8505A"/>
    <w:rsid w:val="00E85490"/>
    <w:rsid w:val="00E854FA"/>
    <w:rsid w:val="00E868E9"/>
    <w:rsid w:val="00E86A5A"/>
    <w:rsid w:val="00E86B14"/>
    <w:rsid w:val="00E86CAD"/>
    <w:rsid w:val="00E86EB5"/>
    <w:rsid w:val="00E8727E"/>
    <w:rsid w:val="00E872E8"/>
    <w:rsid w:val="00E8799F"/>
    <w:rsid w:val="00E87A27"/>
    <w:rsid w:val="00E87BB9"/>
    <w:rsid w:val="00E87DD1"/>
    <w:rsid w:val="00E87F34"/>
    <w:rsid w:val="00E90EDD"/>
    <w:rsid w:val="00E91F4E"/>
    <w:rsid w:val="00E92440"/>
    <w:rsid w:val="00E92740"/>
    <w:rsid w:val="00E92827"/>
    <w:rsid w:val="00E92FF9"/>
    <w:rsid w:val="00E9315C"/>
    <w:rsid w:val="00E9335F"/>
    <w:rsid w:val="00E93F48"/>
    <w:rsid w:val="00E94200"/>
    <w:rsid w:val="00E94863"/>
    <w:rsid w:val="00E949CC"/>
    <w:rsid w:val="00E952E4"/>
    <w:rsid w:val="00E962EA"/>
    <w:rsid w:val="00E97329"/>
    <w:rsid w:val="00E97562"/>
    <w:rsid w:val="00E97C09"/>
    <w:rsid w:val="00E97FDC"/>
    <w:rsid w:val="00EA0E09"/>
    <w:rsid w:val="00EA1356"/>
    <w:rsid w:val="00EA13E8"/>
    <w:rsid w:val="00EA24F8"/>
    <w:rsid w:val="00EA256D"/>
    <w:rsid w:val="00EA31C9"/>
    <w:rsid w:val="00EA38CC"/>
    <w:rsid w:val="00EA397A"/>
    <w:rsid w:val="00EA3A21"/>
    <w:rsid w:val="00EA4623"/>
    <w:rsid w:val="00EA4785"/>
    <w:rsid w:val="00EA495F"/>
    <w:rsid w:val="00EA4D83"/>
    <w:rsid w:val="00EA506C"/>
    <w:rsid w:val="00EA51AD"/>
    <w:rsid w:val="00EA527E"/>
    <w:rsid w:val="00EA58BD"/>
    <w:rsid w:val="00EA7082"/>
    <w:rsid w:val="00EA7177"/>
    <w:rsid w:val="00EA73EB"/>
    <w:rsid w:val="00EA7E02"/>
    <w:rsid w:val="00EB0121"/>
    <w:rsid w:val="00EB0465"/>
    <w:rsid w:val="00EB04F7"/>
    <w:rsid w:val="00EB060A"/>
    <w:rsid w:val="00EB064E"/>
    <w:rsid w:val="00EB0929"/>
    <w:rsid w:val="00EB0F22"/>
    <w:rsid w:val="00EB0F24"/>
    <w:rsid w:val="00EB1D91"/>
    <w:rsid w:val="00EB1FE3"/>
    <w:rsid w:val="00EB23A5"/>
    <w:rsid w:val="00EB2A24"/>
    <w:rsid w:val="00EB2D86"/>
    <w:rsid w:val="00EB2DA2"/>
    <w:rsid w:val="00EB3151"/>
    <w:rsid w:val="00EB3613"/>
    <w:rsid w:val="00EB3BB7"/>
    <w:rsid w:val="00EB3D61"/>
    <w:rsid w:val="00EB3DAC"/>
    <w:rsid w:val="00EB3DB9"/>
    <w:rsid w:val="00EB3E40"/>
    <w:rsid w:val="00EB3E6A"/>
    <w:rsid w:val="00EB3EDB"/>
    <w:rsid w:val="00EB3F03"/>
    <w:rsid w:val="00EB417E"/>
    <w:rsid w:val="00EB461A"/>
    <w:rsid w:val="00EB48BE"/>
    <w:rsid w:val="00EB5115"/>
    <w:rsid w:val="00EB5853"/>
    <w:rsid w:val="00EB5F30"/>
    <w:rsid w:val="00EB60EF"/>
    <w:rsid w:val="00EB64EC"/>
    <w:rsid w:val="00EB768A"/>
    <w:rsid w:val="00EB7767"/>
    <w:rsid w:val="00EB780C"/>
    <w:rsid w:val="00EB7ACD"/>
    <w:rsid w:val="00EC00DB"/>
    <w:rsid w:val="00EC012D"/>
    <w:rsid w:val="00EC0515"/>
    <w:rsid w:val="00EC0568"/>
    <w:rsid w:val="00EC12E0"/>
    <w:rsid w:val="00EC1598"/>
    <w:rsid w:val="00EC21D2"/>
    <w:rsid w:val="00EC22FA"/>
    <w:rsid w:val="00EC2370"/>
    <w:rsid w:val="00EC2828"/>
    <w:rsid w:val="00EC28ED"/>
    <w:rsid w:val="00EC2AEC"/>
    <w:rsid w:val="00EC2E23"/>
    <w:rsid w:val="00EC319A"/>
    <w:rsid w:val="00EC4087"/>
    <w:rsid w:val="00EC4AF8"/>
    <w:rsid w:val="00EC4E06"/>
    <w:rsid w:val="00EC508B"/>
    <w:rsid w:val="00EC5C2B"/>
    <w:rsid w:val="00EC5E76"/>
    <w:rsid w:val="00EC648E"/>
    <w:rsid w:val="00EC685F"/>
    <w:rsid w:val="00EC69C9"/>
    <w:rsid w:val="00EC6C97"/>
    <w:rsid w:val="00EC76D5"/>
    <w:rsid w:val="00EC774E"/>
    <w:rsid w:val="00EC7A56"/>
    <w:rsid w:val="00EC7D1A"/>
    <w:rsid w:val="00ED044D"/>
    <w:rsid w:val="00ED04B6"/>
    <w:rsid w:val="00ED114C"/>
    <w:rsid w:val="00ED1960"/>
    <w:rsid w:val="00ED1A8D"/>
    <w:rsid w:val="00ED2033"/>
    <w:rsid w:val="00ED28E9"/>
    <w:rsid w:val="00ED2996"/>
    <w:rsid w:val="00ED2B1F"/>
    <w:rsid w:val="00ED3BB9"/>
    <w:rsid w:val="00ED3CF4"/>
    <w:rsid w:val="00ED4097"/>
    <w:rsid w:val="00ED4254"/>
    <w:rsid w:val="00ED4411"/>
    <w:rsid w:val="00ED5036"/>
    <w:rsid w:val="00ED50D4"/>
    <w:rsid w:val="00ED5305"/>
    <w:rsid w:val="00ED595D"/>
    <w:rsid w:val="00ED6170"/>
    <w:rsid w:val="00ED619F"/>
    <w:rsid w:val="00ED645C"/>
    <w:rsid w:val="00ED6905"/>
    <w:rsid w:val="00ED6ED6"/>
    <w:rsid w:val="00ED7A03"/>
    <w:rsid w:val="00ED7C44"/>
    <w:rsid w:val="00ED7D56"/>
    <w:rsid w:val="00ED7E85"/>
    <w:rsid w:val="00ED7F27"/>
    <w:rsid w:val="00EE02BF"/>
    <w:rsid w:val="00EE06FB"/>
    <w:rsid w:val="00EE0755"/>
    <w:rsid w:val="00EE1048"/>
    <w:rsid w:val="00EE2197"/>
    <w:rsid w:val="00EE23F5"/>
    <w:rsid w:val="00EE2990"/>
    <w:rsid w:val="00EE2AE8"/>
    <w:rsid w:val="00EE3C42"/>
    <w:rsid w:val="00EE3C89"/>
    <w:rsid w:val="00EE40ED"/>
    <w:rsid w:val="00EE4458"/>
    <w:rsid w:val="00EE4593"/>
    <w:rsid w:val="00EE51CF"/>
    <w:rsid w:val="00EE54E5"/>
    <w:rsid w:val="00EE57A0"/>
    <w:rsid w:val="00EE5E79"/>
    <w:rsid w:val="00EE5FB1"/>
    <w:rsid w:val="00EE69EC"/>
    <w:rsid w:val="00EE75C2"/>
    <w:rsid w:val="00EE7DFF"/>
    <w:rsid w:val="00EF018F"/>
    <w:rsid w:val="00EF01E9"/>
    <w:rsid w:val="00EF0BEE"/>
    <w:rsid w:val="00EF166B"/>
    <w:rsid w:val="00EF1AB7"/>
    <w:rsid w:val="00EF1FB6"/>
    <w:rsid w:val="00EF2868"/>
    <w:rsid w:val="00EF2900"/>
    <w:rsid w:val="00EF2EB7"/>
    <w:rsid w:val="00EF325E"/>
    <w:rsid w:val="00EF4092"/>
    <w:rsid w:val="00EF42D7"/>
    <w:rsid w:val="00EF460E"/>
    <w:rsid w:val="00EF4D69"/>
    <w:rsid w:val="00EF51EB"/>
    <w:rsid w:val="00EF565F"/>
    <w:rsid w:val="00EF5839"/>
    <w:rsid w:val="00EF5CA8"/>
    <w:rsid w:val="00EF5FF3"/>
    <w:rsid w:val="00EF67CE"/>
    <w:rsid w:val="00EF6D80"/>
    <w:rsid w:val="00EF6DB6"/>
    <w:rsid w:val="00EF6DB8"/>
    <w:rsid w:val="00EF6EC8"/>
    <w:rsid w:val="00EF7112"/>
    <w:rsid w:val="00EF75D1"/>
    <w:rsid w:val="00EF7DCD"/>
    <w:rsid w:val="00EF7E9D"/>
    <w:rsid w:val="00F00FD1"/>
    <w:rsid w:val="00F011FD"/>
    <w:rsid w:val="00F01ED8"/>
    <w:rsid w:val="00F0201A"/>
    <w:rsid w:val="00F021AF"/>
    <w:rsid w:val="00F0220D"/>
    <w:rsid w:val="00F0226A"/>
    <w:rsid w:val="00F02547"/>
    <w:rsid w:val="00F02924"/>
    <w:rsid w:val="00F02CB4"/>
    <w:rsid w:val="00F02FE3"/>
    <w:rsid w:val="00F03C14"/>
    <w:rsid w:val="00F03D8A"/>
    <w:rsid w:val="00F03E5E"/>
    <w:rsid w:val="00F03FAB"/>
    <w:rsid w:val="00F04A10"/>
    <w:rsid w:val="00F04A4F"/>
    <w:rsid w:val="00F04ACB"/>
    <w:rsid w:val="00F04BCE"/>
    <w:rsid w:val="00F04FE7"/>
    <w:rsid w:val="00F05256"/>
    <w:rsid w:val="00F06806"/>
    <w:rsid w:val="00F069CB"/>
    <w:rsid w:val="00F06AD4"/>
    <w:rsid w:val="00F06E48"/>
    <w:rsid w:val="00F0723E"/>
    <w:rsid w:val="00F07791"/>
    <w:rsid w:val="00F108A6"/>
    <w:rsid w:val="00F10EAC"/>
    <w:rsid w:val="00F111EC"/>
    <w:rsid w:val="00F114B9"/>
    <w:rsid w:val="00F1178E"/>
    <w:rsid w:val="00F119EE"/>
    <w:rsid w:val="00F11A7F"/>
    <w:rsid w:val="00F1265E"/>
    <w:rsid w:val="00F12AAA"/>
    <w:rsid w:val="00F12D74"/>
    <w:rsid w:val="00F14053"/>
    <w:rsid w:val="00F14131"/>
    <w:rsid w:val="00F14773"/>
    <w:rsid w:val="00F14C53"/>
    <w:rsid w:val="00F15308"/>
    <w:rsid w:val="00F153B9"/>
    <w:rsid w:val="00F15476"/>
    <w:rsid w:val="00F156C9"/>
    <w:rsid w:val="00F16134"/>
    <w:rsid w:val="00F16417"/>
    <w:rsid w:val="00F16DC9"/>
    <w:rsid w:val="00F17408"/>
    <w:rsid w:val="00F17551"/>
    <w:rsid w:val="00F1777B"/>
    <w:rsid w:val="00F178F8"/>
    <w:rsid w:val="00F207F5"/>
    <w:rsid w:val="00F208B9"/>
    <w:rsid w:val="00F20AF4"/>
    <w:rsid w:val="00F20CB4"/>
    <w:rsid w:val="00F21583"/>
    <w:rsid w:val="00F21948"/>
    <w:rsid w:val="00F21A93"/>
    <w:rsid w:val="00F21DF4"/>
    <w:rsid w:val="00F22086"/>
    <w:rsid w:val="00F222BA"/>
    <w:rsid w:val="00F223AD"/>
    <w:rsid w:val="00F22E80"/>
    <w:rsid w:val="00F22F3B"/>
    <w:rsid w:val="00F23508"/>
    <w:rsid w:val="00F23B56"/>
    <w:rsid w:val="00F23CEB"/>
    <w:rsid w:val="00F23E80"/>
    <w:rsid w:val="00F23EEB"/>
    <w:rsid w:val="00F244BE"/>
    <w:rsid w:val="00F247D9"/>
    <w:rsid w:val="00F24831"/>
    <w:rsid w:val="00F25471"/>
    <w:rsid w:val="00F25FFA"/>
    <w:rsid w:val="00F26574"/>
    <w:rsid w:val="00F26D3E"/>
    <w:rsid w:val="00F26F65"/>
    <w:rsid w:val="00F26FB2"/>
    <w:rsid w:val="00F27237"/>
    <w:rsid w:val="00F278C1"/>
    <w:rsid w:val="00F279DE"/>
    <w:rsid w:val="00F279FA"/>
    <w:rsid w:val="00F27BCE"/>
    <w:rsid w:val="00F27EC2"/>
    <w:rsid w:val="00F30341"/>
    <w:rsid w:val="00F305A1"/>
    <w:rsid w:val="00F30738"/>
    <w:rsid w:val="00F309E2"/>
    <w:rsid w:val="00F318B2"/>
    <w:rsid w:val="00F319CC"/>
    <w:rsid w:val="00F31F3C"/>
    <w:rsid w:val="00F31F44"/>
    <w:rsid w:val="00F31F56"/>
    <w:rsid w:val="00F31FC2"/>
    <w:rsid w:val="00F3216F"/>
    <w:rsid w:val="00F32473"/>
    <w:rsid w:val="00F324FB"/>
    <w:rsid w:val="00F326B9"/>
    <w:rsid w:val="00F32878"/>
    <w:rsid w:val="00F329FB"/>
    <w:rsid w:val="00F32BA0"/>
    <w:rsid w:val="00F3307E"/>
    <w:rsid w:val="00F336B3"/>
    <w:rsid w:val="00F33776"/>
    <w:rsid w:val="00F3471D"/>
    <w:rsid w:val="00F349EB"/>
    <w:rsid w:val="00F34C53"/>
    <w:rsid w:val="00F34DA9"/>
    <w:rsid w:val="00F351EF"/>
    <w:rsid w:val="00F35647"/>
    <w:rsid w:val="00F36E80"/>
    <w:rsid w:val="00F37045"/>
    <w:rsid w:val="00F37422"/>
    <w:rsid w:val="00F37951"/>
    <w:rsid w:val="00F37B6D"/>
    <w:rsid w:val="00F40237"/>
    <w:rsid w:val="00F403FD"/>
    <w:rsid w:val="00F404CC"/>
    <w:rsid w:val="00F410E2"/>
    <w:rsid w:val="00F411BD"/>
    <w:rsid w:val="00F41ABF"/>
    <w:rsid w:val="00F42613"/>
    <w:rsid w:val="00F42C46"/>
    <w:rsid w:val="00F42E0C"/>
    <w:rsid w:val="00F43A89"/>
    <w:rsid w:val="00F43D55"/>
    <w:rsid w:val="00F43E46"/>
    <w:rsid w:val="00F43EB6"/>
    <w:rsid w:val="00F440F2"/>
    <w:rsid w:val="00F44118"/>
    <w:rsid w:val="00F44362"/>
    <w:rsid w:val="00F445A6"/>
    <w:rsid w:val="00F44B2E"/>
    <w:rsid w:val="00F44C96"/>
    <w:rsid w:val="00F454AA"/>
    <w:rsid w:val="00F45E52"/>
    <w:rsid w:val="00F46434"/>
    <w:rsid w:val="00F46B77"/>
    <w:rsid w:val="00F47717"/>
    <w:rsid w:val="00F4782C"/>
    <w:rsid w:val="00F47D02"/>
    <w:rsid w:val="00F47F25"/>
    <w:rsid w:val="00F501E9"/>
    <w:rsid w:val="00F504AC"/>
    <w:rsid w:val="00F50B29"/>
    <w:rsid w:val="00F50C72"/>
    <w:rsid w:val="00F51211"/>
    <w:rsid w:val="00F51354"/>
    <w:rsid w:val="00F519C4"/>
    <w:rsid w:val="00F51BFE"/>
    <w:rsid w:val="00F51EB7"/>
    <w:rsid w:val="00F522E1"/>
    <w:rsid w:val="00F5297E"/>
    <w:rsid w:val="00F52A5B"/>
    <w:rsid w:val="00F52A7D"/>
    <w:rsid w:val="00F52D06"/>
    <w:rsid w:val="00F533BC"/>
    <w:rsid w:val="00F53796"/>
    <w:rsid w:val="00F53A84"/>
    <w:rsid w:val="00F53ABF"/>
    <w:rsid w:val="00F54418"/>
    <w:rsid w:val="00F545AE"/>
    <w:rsid w:val="00F55184"/>
    <w:rsid w:val="00F55D63"/>
    <w:rsid w:val="00F55F5A"/>
    <w:rsid w:val="00F56833"/>
    <w:rsid w:val="00F5689D"/>
    <w:rsid w:val="00F56AA4"/>
    <w:rsid w:val="00F56F38"/>
    <w:rsid w:val="00F56F7D"/>
    <w:rsid w:val="00F5776A"/>
    <w:rsid w:val="00F57D1D"/>
    <w:rsid w:val="00F57E0F"/>
    <w:rsid w:val="00F6045F"/>
    <w:rsid w:val="00F604A6"/>
    <w:rsid w:val="00F6055E"/>
    <w:rsid w:val="00F610A0"/>
    <w:rsid w:val="00F613C9"/>
    <w:rsid w:val="00F619CA"/>
    <w:rsid w:val="00F61AC8"/>
    <w:rsid w:val="00F61D44"/>
    <w:rsid w:val="00F622A1"/>
    <w:rsid w:val="00F622A3"/>
    <w:rsid w:val="00F62325"/>
    <w:rsid w:val="00F62B47"/>
    <w:rsid w:val="00F62FF7"/>
    <w:rsid w:val="00F63640"/>
    <w:rsid w:val="00F63712"/>
    <w:rsid w:val="00F637BE"/>
    <w:rsid w:val="00F638DC"/>
    <w:rsid w:val="00F63B96"/>
    <w:rsid w:val="00F63E03"/>
    <w:rsid w:val="00F6422E"/>
    <w:rsid w:val="00F6451B"/>
    <w:rsid w:val="00F64E6B"/>
    <w:rsid w:val="00F65060"/>
    <w:rsid w:val="00F6506B"/>
    <w:rsid w:val="00F655AC"/>
    <w:rsid w:val="00F65620"/>
    <w:rsid w:val="00F65631"/>
    <w:rsid w:val="00F65AB5"/>
    <w:rsid w:val="00F65F52"/>
    <w:rsid w:val="00F65F77"/>
    <w:rsid w:val="00F6601B"/>
    <w:rsid w:val="00F66741"/>
    <w:rsid w:val="00F66A67"/>
    <w:rsid w:val="00F6707B"/>
    <w:rsid w:val="00F67145"/>
    <w:rsid w:val="00F6739F"/>
    <w:rsid w:val="00F70083"/>
    <w:rsid w:val="00F70E62"/>
    <w:rsid w:val="00F70F7A"/>
    <w:rsid w:val="00F71B05"/>
    <w:rsid w:val="00F71E12"/>
    <w:rsid w:val="00F720DF"/>
    <w:rsid w:val="00F72640"/>
    <w:rsid w:val="00F72B81"/>
    <w:rsid w:val="00F7309D"/>
    <w:rsid w:val="00F7383F"/>
    <w:rsid w:val="00F73CBA"/>
    <w:rsid w:val="00F73FFC"/>
    <w:rsid w:val="00F74268"/>
    <w:rsid w:val="00F7539E"/>
    <w:rsid w:val="00F754AE"/>
    <w:rsid w:val="00F754DE"/>
    <w:rsid w:val="00F755F5"/>
    <w:rsid w:val="00F7579A"/>
    <w:rsid w:val="00F75A6E"/>
    <w:rsid w:val="00F75C4F"/>
    <w:rsid w:val="00F75D5E"/>
    <w:rsid w:val="00F76812"/>
    <w:rsid w:val="00F76DF7"/>
    <w:rsid w:val="00F77EFF"/>
    <w:rsid w:val="00F8067B"/>
    <w:rsid w:val="00F80696"/>
    <w:rsid w:val="00F80A46"/>
    <w:rsid w:val="00F80D21"/>
    <w:rsid w:val="00F8173F"/>
    <w:rsid w:val="00F81935"/>
    <w:rsid w:val="00F82104"/>
    <w:rsid w:val="00F82224"/>
    <w:rsid w:val="00F827A4"/>
    <w:rsid w:val="00F82B85"/>
    <w:rsid w:val="00F8301A"/>
    <w:rsid w:val="00F83235"/>
    <w:rsid w:val="00F83385"/>
    <w:rsid w:val="00F8359F"/>
    <w:rsid w:val="00F83780"/>
    <w:rsid w:val="00F83D3E"/>
    <w:rsid w:val="00F83D5E"/>
    <w:rsid w:val="00F83F48"/>
    <w:rsid w:val="00F83F84"/>
    <w:rsid w:val="00F843B8"/>
    <w:rsid w:val="00F846C4"/>
    <w:rsid w:val="00F84C44"/>
    <w:rsid w:val="00F84EAC"/>
    <w:rsid w:val="00F85292"/>
    <w:rsid w:val="00F8580C"/>
    <w:rsid w:val="00F86425"/>
    <w:rsid w:val="00F87B1F"/>
    <w:rsid w:val="00F87D28"/>
    <w:rsid w:val="00F900E2"/>
    <w:rsid w:val="00F90748"/>
    <w:rsid w:val="00F909C5"/>
    <w:rsid w:val="00F909DE"/>
    <w:rsid w:val="00F9110E"/>
    <w:rsid w:val="00F9160B"/>
    <w:rsid w:val="00F9180F"/>
    <w:rsid w:val="00F924A5"/>
    <w:rsid w:val="00F92884"/>
    <w:rsid w:val="00F93536"/>
    <w:rsid w:val="00F938A8"/>
    <w:rsid w:val="00F938E5"/>
    <w:rsid w:val="00F93B46"/>
    <w:rsid w:val="00F93E4C"/>
    <w:rsid w:val="00F9422A"/>
    <w:rsid w:val="00F9430B"/>
    <w:rsid w:val="00F944C1"/>
    <w:rsid w:val="00F94D48"/>
    <w:rsid w:val="00F96CC7"/>
    <w:rsid w:val="00F9736D"/>
    <w:rsid w:val="00F97566"/>
    <w:rsid w:val="00F97633"/>
    <w:rsid w:val="00F97E25"/>
    <w:rsid w:val="00FA00FF"/>
    <w:rsid w:val="00FA0221"/>
    <w:rsid w:val="00FA07CA"/>
    <w:rsid w:val="00FA09B8"/>
    <w:rsid w:val="00FA12D0"/>
    <w:rsid w:val="00FA13B1"/>
    <w:rsid w:val="00FA28F7"/>
    <w:rsid w:val="00FA29C2"/>
    <w:rsid w:val="00FA322F"/>
    <w:rsid w:val="00FA330F"/>
    <w:rsid w:val="00FA3423"/>
    <w:rsid w:val="00FA34D9"/>
    <w:rsid w:val="00FA361E"/>
    <w:rsid w:val="00FA3912"/>
    <w:rsid w:val="00FA3C1A"/>
    <w:rsid w:val="00FA3F4C"/>
    <w:rsid w:val="00FA41E1"/>
    <w:rsid w:val="00FA4E1C"/>
    <w:rsid w:val="00FA5069"/>
    <w:rsid w:val="00FA5E97"/>
    <w:rsid w:val="00FA6765"/>
    <w:rsid w:val="00FA6CD0"/>
    <w:rsid w:val="00FA7CA1"/>
    <w:rsid w:val="00FB0169"/>
    <w:rsid w:val="00FB0362"/>
    <w:rsid w:val="00FB0366"/>
    <w:rsid w:val="00FB0542"/>
    <w:rsid w:val="00FB0DC3"/>
    <w:rsid w:val="00FB0FB7"/>
    <w:rsid w:val="00FB12B3"/>
    <w:rsid w:val="00FB13AE"/>
    <w:rsid w:val="00FB13F1"/>
    <w:rsid w:val="00FB1A6B"/>
    <w:rsid w:val="00FB1E62"/>
    <w:rsid w:val="00FB272A"/>
    <w:rsid w:val="00FB2D7D"/>
    <w:rsid w:val="00FB2DD9"/>
    <w:rsid w:val="00FB3BDA"/>
    <w:rsid w:val="00FB3DCF"/>
    <w:rsid w:val="00FB4013"/>
    <w:rsid w:val="00FB455C"/>
    <w:rsid w:val="00FB45BF"/>
    <w:rsid w:val="00FB4DCD"/>
    <w:rsid w:val="00FB5093"/>
    <w:rsid w:val="00FB53F2"/>
    <w:rsid w:val="00FB5832"/>
    <w:rsid w:val="00FB5CD0"/>
    <w:rsid w:val="00FB606E"/>
    <w:rsid w:val="00FB61C0"/>
    <w:rsid w:val="00FB6901"/>
    <w:rsid w:val="00FB6EBF"/>
    <w:rsid w:val="00FB6F2E"/>
    <w:rsid w:val="00FB73BA"/>
    <w:rsid w:val="00FB7DC3"/>
    <w:rsid w:val="00FC0071"/>
    <w:rsid w:val="00FC0911"/>
    <w:rsid w:val="00FC11CE"/>
    <w:rsid w:val="00FC13EC"/>
    <w:rsid w:val="00FC14B0"/>
    <w:rsid w:val="00FC1DB7"/>
    <w:rsid w:val="00FC2307"/>
    <w:rsid w:val="00FC2438"/>
    <w:rsid w:val="00FC24C8"/>
    <w:rsid w:val="00FC252C"/>
    <w:rsid w:val="00FC27DA"/>
    <w:rsid w:val="00FC2831"/>
    <w:rsid w:val="00FC28A5"/>
    <w:rsid w:val="00FC2D06"/>
    <w:rsid w:val="00FC2DA5"/>
    <w:rsid w:val="00FC3085"/>
    <w:rsid w:val="00FC372E"/>
    <w:rsid w:val="00FC39BA"/>
    <w:rsid w:val="00FC3DA4"/>
    <w:rsid w:val="00FC417A"/>
    <w:rsid w:val="00FC466C"/>
    <w:rsid w:val="00FC4947"/>
    <w:rsid w:val="00FC4DF5"/>
    <w:rsid w:val="00FC4FF4"/>
    <w:rsid w:val="00FC62C8"/>
    <w:rsid w:val="00FC643C"/>
    <w:rsid w:val="00FC6638"/>
    <w:rsid w:val="00FC6B5E"/>
    <w:rsid w:val="00FC6EFC"/>
    <w:rsid w:val="00FC716D"/>
    <w:rsid w:val="00FC7180"/>
    <w:rsid w:val="00FC7720"/>
    <w:rsid w:val="00FD02C8"/>
    <w:rsid w:val="00FD0819"/>
    <w:rsid w:val="00FD179D"/>
    <w:rsid w:val="00FD1CA4"/>
    <w:rsid w:val="00FD2715"/>
    <w:rsid w:val="00FD29F5"/>
    <w:rsid w:val="00FD2B78"/>
    <w:rsid w:val="00FD2BC5"/>
    <w:rsid w:val="00FD2C85"/>
    <w:rsid w:val="00FD2CF8"/>
    <w:rsid w:val="00FD3132"/>
    <w:rsid w:val="00FD35B3"/>
    <w:rsid w:val="00FD36AB"/>
    <w:rsid w:val="00FD3966"/>
    <w:rsid w:val="00FD4404"/>
    <w:rsid w:val="00FD4828"/>
    <w:rsid w:val="00FD4B56"/>
    <w:rsid w:val="00FD4D08"/>
    <w:rsid w:val="00FD4E95"/>
    <w:rsid w:val="00FD5AF8"/>
    <w:rsid w:val="00FD62C0"/>
    <w:rsid w:val="00FD6396"/>
    <w:rsid w:val="00FD66BB"/>
    <w:rsid w:val="00FD66E4"/>
    <w:rsid w:val="00FD6A78"/>
    <w:rsid w:val="00FD6CB6"/>
    <w:rsid w:val="00FD7B3B"/>
    <w:rsid w:val="00FE00FA"/>
    <w:rsid w:val="00FE0517"/>
    <w:rsid w:val="00FE0783"/>
    <w:rsid w:val="00FE092D"/>
    <w:rsid w:val="00FE13CE"/>
    <w:rsid w:val="00FE1FE4"/>
    <w:rsid w:val="00FE2323"/>
    <w:rsid w:val="00FE23D8"/>
    <w:rsid w:val="00FE26B9"/>
    <w:rsid w:val="00FE296C"/>
    <w:rsid w:val="00FE2AE6"/>
    <w:rsid w:val="00FE2B9D"/>
    <w:rsid w:val="00FE3037"/>
    <w:rsid w:val="00FE33A6"/>
    <w:rsid w:val="00FE3DF2"/>
    <w:rsid w:val="00FE3E32"/>
    <w:rsid w:val="00FE414D"/>
    <w:rsid w:val="00FE46A7"/>
    <w:rsid w:val="00FE4944"/>
    <w:rsid w:val="00FE4B30"/>
    <w:rsid w:val="00FE4D86"/>
    <w:rsid w:val="00FE5335"/>
    <w:rsid w:val="00FE55C3"/>
    <w:rsid w:val="00FE5618"/>
    <w:rsid w:val="00FE5699"/>
    <w:rsid w:val="00FE5B71"/>
    <w:rsid w:val="00FE64F9"/>
    <w:rsid w:val="00FE65B1"/>
    <w:rsid w:val="00FE68AA"/>
    <w:rsid w:val="00FE6A01"/>
    <w:rsid w:val="00FE6AA7"/>
    <w:rsid w:val="00FE7444"/>
    <w:rsid w:val="00FE7625"/>
    <w:rsid w:val="00FE7799"/>
    <w:rsid w:val="00FF0212"/>
    <w:rsid w:val="00FF0506"/>
    <w:rsid w:val="00FF0971"/>
    <w:rsid w:val="00FF0D07"/>
    <w:rsid w:val="00FF13D2"/>
    <w:rsid w:val="00FF181C"/>
    <w:rsid w:val="00FF1C6E"/>
    <w:rsid w:val="00FF2247"/>
    <w:rsid w:val="00FF2460"/>
    <w:rsid w:val="00FF2718"/>
    <w:rsid w:val="00FF2809"/>
    <w:rsid w:val="00FF2AFB"/>
    <w:rsid w:val="00FF3D86"/>
    <w:rsid w:val="00FF4018"/>
    <w:rsid w:val="00FF4088"/>
    <w:rsid w:val="00FF4642"/>
    <w:rsid w:val="00FF48D3"/>
    <w:rsid w:val="00FF4913"/>
    <w:rsid w:val="00FF4B06"/>
    <w:rsid w:val="00FF4D53"/>
    <w:rsid w:val="00FF4E21"/>
    <w:rsid w:val="00FF550E"/>
    <w:rsid w:val="00FF578F"/>
    <w:rsid w:val="00FF59C0"/>
    <w:rsid w:val="00FF6053"/>
    <w:rsid w:val="00FF6197"/>
    <w:rsid w:val="00FF630F"/>
    <w:rsid w:val="00FF6643"/>
    <w:rsid w:val="00FF6B0D"/>
    <w:rsid w:val="00FF6C4F"/>
    <w:rsid w:val="00FF7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FBDA91"/>
  <w15:chartTrackingRefBased/>
  <w15:docId w15:val="{C6BF56F6-C792-4F22-9F42-8570B57DA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D9F"/>
    <w:rPr>
      <w:color w:val="262626" w:themeColor="text1" w:themeTint="D9"/>
    </w:rPr>
  </w:style>
  <w:style w:type="paragraph" w:styleId="Heading1">
    <w:name w:val="heading 1"/>
    <w:basedOn w:val="Normal"/>
    <w:next w:val="Normal"/>
    <w:link w:val="Heading1Char"/>
    <w:uiPriority w:val="9"/>
    <w:qFormat/>
    <w:rsid w:val="00BF22CA"/>
    <w:pPr>
      <w:keepNext/>
      <w:keepLines/>
      <w:spacing w:before="600" w:after="60"/>
      <w:contextualSpacing/>
      <w:outlineLvl w:val="0"/>
    </w:pPr>
    <w:rPr>
      <w:rFonts w:asciiTheme="majorHAnsi" w:eastAsiaTheme="majorEastAsia" w:hAnsiTheme="majorHAnsi" w:cstheme="majorBidi"/>
      <w:color w:val="007789" w:themeColor="accent1" w:themeShade="BF"/>
      <w:sz w:val="26"/>
    </w:rPr>
  </w:style>
  <w:style w:type="paragraph" w:styleId="Heading2">
    <w:name w:val="heading 2"/>
    <w:basedOn w:val="Normal"/>
    <w:next w:val="Normal"/>
    <w:link w:val="Heading2Char"/>
    <w:uiPriority w:val="9"/>
    <w:unhideWhenUsed/>
    <w:qFormat/>
    <w:rsid w:val="00BF22CA"/>
    <w:pPr>
      <w:keepNext/>
      <w:keepLines/>
      <w:numPr>
        <w:numId w:val="64"/>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1"/>
    <w:uiPriority w:val="9"/>
    <w:unhideWhenUsed/>
    <w:qFormat/>
    <w:rsid w:val="0098087E"/>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040EB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F04FE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2CA"/>
    <w:rPr>
      <w:rFonts w:asciiTheme="majorHAnsi" w:eastAsiaTheme="majorEastAsia" w:hAnsiTheme="majorHAnsi" w:cstheme="majorBidi"/>
      <w:color w:val="007789" w:themeColor="accent1" w:themeShade="BF"/>
      <w:sz w:val="26"/>
    </w:rPr>
  </w:style>
  <w:style w:type="character" w:customStyle="1" w:styleId="Heading2Char">
    <w:name w:val="Heading 2 Char"/>
    <w:basedOn w:val="DefaultParagraphFont"/>
    <w:link w:val="Heading2"/>
    <w:uiPriority w:val="9"/>
    <w:rsid w:val="00BF22CA"/>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072B3A"/>
    <w:pPr>
      <w:spacing w:before="480" w:after="40" w:line="240" w:lineRule="auto"/>
      <w:contextualSpacing/>
    </w:pPr>
    <w:rPr>
      <w:rFonts w:asciiTheme="majorHAnsi" w:eastAsiaTheme="majorEastAsia" w:hAnsiTheme="majorHAnsi" w:cstheme="majorBidi"/>
      <w:color w:val="auto"/>
      <w:kern w:val="28"/>
      <w:sz w:val="23"/>
    </w:rPr>
  </w:style>
  <w:style w:type="character" w:customStyle="1" w:styleId="TitleChar">
    <w:name w:val="Title Char"/>
    <w:basedOn w:val="DefaultParagraphFont"/>
    <w:link w:val="Title"/>
    <w:uiPriority w:val="2"/>
    <w:rsid w:val="00072B3A"/>
    <w:rPr>
      <w:rFonts w:asciiTheme="majorHAnsi" w:eastAsiaTheme="majorEastAsia" w:hAnsiTheme="majorHAnsi" w:cstheme="majorBidi"/>
      <w:color w:val="auto"/>
      <w:kern w:val="28"/>
      <w:sz w:val="23"/>
    </w:rPr>
  </w:style>
  <w:style w:type="character" w:customStyle="1" w:styleId="SubtitleChar">
    <w:name w:val="Subtitle Char"/>
    <w:basedOn w:val="DefaultParagraphFont"/>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09063C"/>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09063C"/>
    <w:pPr>
      <w:spacing w:after="100"/>
      <w:ind w:left="220"/>
    </w:pPr>
  </w:style>
  <w:style w:type="character" w:customStyle="1" w:styleId="Heading4Char">
    <w:name w:val="Heading 4 Char"/>
    <w:basedOn w:val="DefaultParagraphFont"/>
    <w:link w:val="Heading4"/>
    <w:uiPriority w:val="9"/>
    <w:semiHidden/>
    <w:rsid w:val="00040EB8"/>
    <w:rPr>
      <w:rFonts w:asciiTheme="majorHAnsi" w:eastAsiaTheme="majorEastAsia" w:hAnsiTheme="majorHAnsi" w:cstheme="majorBidi"/>
      <w:i/>
      <w:iCs/>
      <w:color w:val="007789" w:themeColor="accent1" w:themeShade="BF"/>
    </w:rPr>
  </w:style>
  <w:style w:type="character" w:styleId="UnresolvedMention">
    <w:name w:val="Unresolved Mention"/>
    <w:basedOn w:val="DefaultParagraphFont"/>
    <w:uiPriority w:val="99"/>
    <w:semiHidden/>
    <w:unhideWhenUsed/>
    <w:rsid w:val="0016027A"/>
    <w:rPr>
      <w:color w:val="605E5C"/>
      <w:shd w:val="clear" w:color="auto" w:fill="E1DFDD"/>
    </w:rPr>
  </w:style>
  <w:style w:type="paragraph" w:styleId="ListParagraph">
    <w:name w:val="List Paragraph"/>
    <w:basedOn w:val="Normal"/>
    <w:uiPriority w:val="34"/>
    <w:unhideWhenUsed/>
    <w:qFormat/>
    <w:rsid w:val="00D4256A"/>
    <w:pPr>
      <w:ind w:left="720"/>
      <w:contextualSpacing/>
    </w:pPr>
  </w:style>
  <w:style w:type="table" w:styleId="TableGrid">
    <w:name w:val="Table Grid"/>
    <w:basedOn w:val="TableNormal"/>
    <w:uiPriority w:val="59"/>
    <w:rsid w:val="00C06659"/>
    <w:pPr>
      <w:spacing w:before="0" w:after="0" w:line="240" w:lineRule="auto"/>
    </w:pPr>
    <w:rPr>
      <w:color w:val="auto"/>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B54954"/>
    <w:pPr>
      <w:tabs>
        <w:tab w:val="right" w:leader="dot" w:pos="8630"/>
      </w:tabs>
      <w:spacing w:after="100"/>
    </w:pPr>
    <w:rPr>
      <w:noProof/>
      <w:sz w:val="20"/>
      <w:szCs w:val="20"/>
    </w:rPr>
  </w:style>
  <w:style w:type="paragraph" w:styleId="TOC3">
    <w:name w:val="toc 3"/>
    <w:basedOn w:val="Normal"/>
    <w:next w:val="Normal"/>
    <w:autoRedefine/>
    <w:uiPriority w:val="39"/>
    <w:unhideWhenUsed/>
    <w:rsid w:val="004702D9"/>
    <w:pPr>
      <w:spacing w:before="0" w:after="100" w:line="259" w:lineRule="auto"/>
      <w:ind w:left="440"/>
    </w:pPr>
    <w:rPr>
      <w:rFonts w:eastAsiaTheme="minorEastAsia" w:cs="Times New Roman"/>
      <w:color w:val="auto"/>
    </w:rPr>
  </w:style>
  <w:style w:type="paragraph" w:styleId="NormalWeb">
    <w:name w:val="Normal (Web)"/>
    <w:basedOn w:val="Normal"/>
    <w:uiPriority w:val="99"/>
    <w:unhideWhenUsed/>
    <w:rsid w:val="00660E7A"/>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character" w:styleId="Strong">
    <w:name w:val="Strong"/>
    <w:basedOn w:val="DefaultParagraphFont"/>
    <w:uiPriority w:val="22"/>
    <w:qFormat/>
    <w:rsid w:val="00660E7A"/>
    <w:rPr>
      <w:b/>
      <w:bCs/>
    </w:rPr>
  </w:style>
  <w:style w:type="character" w:customStyle="1" w:styleId="line-clamp-1">
    <w:name w:val="line-clamp-1"/>
    <w:basedOn w:val="DefaultParagraphFont"/>
    <w:rsid w:val="000D447F"/>
  </w:style>
  <w:style w:type="character" w:customStyle="1" w:styleId="Heading3Char1">
    <w:name w:val="Heading 3 Char1"/>
    <w:basedOn w:val="DefaultParagraphFont"/>
    <w:link w:val="Heading3"/>
    <w:uiPriority w:val="9"/>
    <w:rsid w:val="0098087E"/>
    <w:rPr>
      <w:rFonts w:asciiTheme="majorHAnsi" w:eastAsiaTheme="majorEastAsia" w:hAnsiTheme="majorHAnsi" w:cstheme="majorBidi"/>
      <w:color w:val="004F5B" w:themeColor="accent1" w:themeShade="7F"/>
      <w:sz w:val="24"/>
      <w:szCs w:val="24"/>
    </w:rPr>
  </w:style>
  <w:style w:type="table" w:customStyle="1" w:styleId="TableGrid1">
    <w:name w:val="Table Grid1"/>
    <w:basedOn w:val="TableNormal"/>
    <w:next w:val="TableGrid"/>
    <w:uiPriority w:val="39"/>
    <w:rsid w:val="00B31991"/>
    <w:pPr>
      <w:spacing w:before="0" w:after="0" w:line="240" w:lineRule="auto"/>
    </w:pPr>
    <w:rPr>
      <w:rFonts w:eastAsia="MS Mincho"/>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092C4B"/>
    <w:pPr>
      <w:spacing w:before="0" w:after="0" w:line="240" w:lineRule="auto"/>
    </w:pPr>
    <w:rPr>
      <w:rFonts w:eastAsiaTheme="minorEastAsia"/>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92C4B"/>
    <w:pPr>
      <w:spacing w:before="0" w:after="0" w:line="240" w:lineRule="auto"/>
    </w:pPr>
    <w:rPr>
      <w:rFonts w:eastAsia="MS Mincho"/>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F04FE7"/>
    <w:rPr>
      <w:rFonts w:asciiTheme="majorHAnsi" w:eastAsiaTheme="majorEastAsia" w:hAnsiTheme="majorHAnsi" w:cstheme="majorBidi"/>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5486">
      <w:bodyDiv w:val="1"/>
      <w:marLeft w:val="0"/>
      <w:marRight w:val="0"/>
      <w:marTop w:val="0"/>
      <w:marBottom w:val="0"/>
      <w:divBdr>
        <w:top w:val="none" w:sz="0" w:space="0" w:color="auto"/>
        <w:left w:val="none" w:sz="0" w:space="0" w:color="auto"/>
        <w:bottom w:val="none" w:sz="0" w:space="0" w:color="auto"/>
        <w:right w:val="none" w:sz="0" w:space="0" w:color="auto"/>
      </w:divBdr>
    </w:div>
    <w:div w:id="33625682">
      <w:bodyDiv w:val="1"/>
      <w:marLeft w:val="0"/>
      <w:marRight w:val="0"/>
      <w:marTop w:val="0"/>
      <w:marBottom w:val="0"/>
      <w:divBdr>
        <w:top w:val="none" w:sz="0" w:space="0" w:color="auto"/>
        <w:left w:val="none" w:sz="0" w:space="0" w:color="auto"/>
        <w:bottom w:val="none" w:sz="0" w:space="0" w:color="auto"/>
        <w:right w:val="none" w:sz="0" w:space="0" w:color="auto"/>
      </w:divBdr>
    </w:div>
    <w:div w:id="41946971">
      <w:bodyDiv w:val="1"/>
      <w:marLeft w:val="0"/>
      <w:marRight w:val="0"/>
      <w:marTop w:val="0"/>
      <w:marBottom w:val="0"/>
      <w:divBdr>
        <w:top w:val="none" w:sz="0" w:space="0" w:color="auto"/>
        <w:left w:val="none" w:sz="0" w:space="0" w:color="auto"/>
        <w:bottom w:val="none" w:sz="0" w:space="0" w:color="auto"/>
        <w:right w:val="none" w:sz="0" w:space="0" w:color="auto"/>
      </w:divBdr>
    </w:div>
    <w:div w:id="50661015">
      <w:bodyDiv w:val="1"/>
      <w:marLeft w:val="0"/>
      <w:marRight w:val="0"/>
      <w:marTop w:val="0"/>
      <w:marBottom w:val="0"/>
      <w:divBdr>
        <w:top w:val="none" w:sz="0" w:space="0" w:color="auto"/>
        <w:left w:val="none" w:sz="0" w:space="0" w:color="auto"/>
        <w:bottom w:val="none" w:sz="0" w:space="0" w:color="auto"/>
        <w:right w:val="none" w:sz="0" w:space="0" w:color="auto"/>
      </w:divBdr>
    </w:div>
    <w:div w:id="59062673">
      <w:bodyDiv w:val="1"/>
      <w:marLeft w:val="0"/>
      <w:marRight w:val="0"/>
      <w:marTop w:val="0"/>
      <w:marBottom w:val="0"/>
      <w:divBdr>
        <w:top w:val="none" w:sz="0" w:space="0" w:color="auto"/>
        <w:left w:val="none" w:sz="0" w:space="0" w:color="auto"/>
        <w:bottom w:val="none" w:sz="0" w:space="0" w:color="auto"/>
        <w:right w:val="none" w:sz="0" w:space="0" w:color="auto"/>
      </w:divBdr>
    </w:div>
    <w:div w:id="61028927">
      <w:bodyDiv w:val="1"/>
      <w:marLeft w:val="0"/>
      <w:marRight w:val="0"/>
      <w:marTop w:val="0"/>
      <w:marBottom w:val="0"/>
      <w:divBdr>
        <w:top w:val="none" w:sz="0" w:space="0" w:color="auto"/>
        <w:left w:val="none" w:sz="0" w:space="0" w:color="auto"/>
        <w:bottom w:val="none" w:sz="0" w:space="0" w:color="auto"/>
        <w:right w:val="none" w:sz="0" w:space="0" w:color="auto"/>
      </w:divBdr>
    </w:div>
    <w:div w:id="63142028">
      <w:bodyDiv w:val="1"/>
      <w:marLeft w:val="0"/>
      <w:marRight w:val="0"/>
      <w:marTop w:val="0"/>
      <w:marBottom w:val="0"/>
      <w:divBdr>
        <w:top w:val="none" w:sz="0" w:space="0" w:color="auto"/>
        <w:left w:val="none" w:sz="0" w:space="0" w:color="auto"/>
        <w:bottom w:val="none" w:sz="0" w:space="0" w:color="auto"/>
        <w:right w:val="none" w:sz="0" w:space="0" w:color="auto"/>
      </w:divBdr>
    </w:div>
    <w:div w:id="69159845">
      <w:bodyDiv w:val="1"/>
      <w:marLeft w:val="0"/>
      <w:marRight w:val="0"/>
      <w:marTop w:val="0"/>
      <w:marBottom w:val="0"/>
      <w:divBdr>
        <w:top w:val="none" w:sz="0" w:space="0" w:color="auto"/>
        <w:left w:val="none" w:sz="0" w:space="0" w:color="auto"/>
        <w:bottom w:val="none" w:sz="0" w:space="0" w:color="auto"/>
        <w:right w:val="none" w:sz="0" w:space="0" w:color="auto"/>
      </w:divBdr>
    </w:div>
    <w:div w:id="77099369">
      <w:bodyDiv w:val="1"/>
      <w:marLeft w:val="0"/>
      <w:marRight w:val="0"/>
      <w:marTop w:val="0"/>
      <w:marBottom w:val="0"/>
      <w:divBdr>
        <w:top w:val="none" w:sz="0" w:space="0" w:color="auto"/>
        <w:left w:val="none" w:sz="0" w:space="0" w:color="auto"/>
        <w:bottom w:val="none" w:sz="0" w:space="0" w:color="auto"/>
        <w:right w:val="none" w:sz="0" w:space="0" w:color="auto"/>
      </w:divBdr>
    </w:div>
    <w:div w:id="79765452">
      <w:bodyDiv w:val="1"/>
      <w:marLeft w:val="0"/>
      <w:marRight w:val="0"/>
      <w:marTop w:val="0"/>
      <w:marBottom w:val="0"/>
      <w:divBdr>
        <w:top w:val="none" w:sz="0" w:space="0" w:color="auto"/>
        <w:left w:val="none" w:sz="0" w:space="0" w:color="auto"/>
        <w:bottom w:val="none" w:sz="0" w:space="0" w:color="auto"/>
        <w:right w:val="none" w:sz="0" w:space="0" w:color="auto"/>
      </w:divBdr>
    </w:div>
    <w:div w:id="84573002">
      <w:bodyDiv w:val="1"/>
      <w:marLeft w:val="0"/>
      <w:marRight w:val="0"/>
      <w:marTop w:val="0"/>
      <w:marBottom w:val="0"/>
      <w:divBdr>
        <w:top w:val="none" w:sz="0" w:space="0" w:color="auto"/>
        <w:left w:val="none" w:sz="0" w:space="0" w:color="auto"/>
        <w:bottom w:val="none" w:sz="0" w:space="0" w:color="auto"/>
        <w:right w:val="none" w:sz="0" w:space="0" w:color="auto"/>
      </w:divBdr>
    </w:div>
    <w:div w:id="98840238">
      <w:bodyDiv w:val="1"/>
      <w:marLeft w:val="0"/>
      <w:marRight w:val="0"/>
      <w:marTop w:val="0"/>
      <w:marBottom w:val="0"/>
      <w:divBdr>
        <w:top w:val="none" w:sz="0" w:space="0" w:color="auto"/>
        <w:left w:val="none" w:sz="0" w:space="0" w:color="auto"/>
        <w:bottom w:val="none" w:sz="0" w:space="0" w:color="auto"/>
        <w:right w:val="none" w:sz="0" w:space="0" w:color="auto"/>
      </w:divBdr>
      <w:divsChild>
        <w:div w:id="1176961699">
          <w:marLeft w:val="0"/>
          <w:marRight w:val="0"/>
          <w:marTop w:val="0"/>
          <w:marBottom w:val="0"/>
          <w:divBdr>
            <w:top w:val="none" w:sz="0" w:space="0" w:color="auto"/>
            <w:left w:val="none" w:sz="0" w:space="0" w:color="auto"/>
            <w:bottom w:val="none" w:sz="0" w:space="0" w:color="auto"/>
            <w:right w:val="none" w:sz="0" w:space="0" w:color="auto"/>
          </w:divBdr>
          <w:divsChild>
            <w:div w:id="1246377566">
              <w:marLeft w:val="0"/>
              <w:marRight w:val="0"/>
              <w:marTop w:val="0"/>
              <w:marBottom w:val="0"/>
              <w:divBdr>
                <w:top w:val="none" w:sz="0" w:space="0" w:color="auto"/>
                <w:left w:val="none" w:sz="0" w:space="0" w:color="auto"/>
                <w:bottom w:val="none" w:sz="0" w:space="0" w:color="auto"/>
                <w:right w:val="none" w:sz="0" w:space="0" w:color="auto"/>
              </w:divBdr>
              <w:divsChild>
                <w:div w:id="510220743">
                  <w:marLeft w:val="0"/>
                  <w:marRight w:val="0"/>
                  <w:marTop w:val="0"/>
                  <w:marBottom w:val="0"/>
                  <w:divBdr>
                    <w:top w:val="none" w:sz="0" w:space="0" w:color="auto"/>
                    <w:left w:val="none" w:sz="0" w:space="0" w:color="auto"/>
                    <w:bottom w:val="none" w:sz="0" w:space="0" w:color="auto"/>
                    <w:right w:val="none" w:sz="0" w:space="0" w:color="auto"/>
                  </w:divBdr>
                  <w:divsChild>
                    <w:div w:id="89635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241131">
          <w:marLeft w:val="0"/>
          <w:marRight w:val="0"/>
          <w:marTop w:val="0"/>
          <w:marBottom w:val="0"/>
          <w:divBdr>
            <w:top w:val="none" w:sz="0" w:space="0" w:color="auto"/>
            <w:left w:val="none" w:sz="0" w:space="0" w:color="auto"/>
            <w:bottom w:val="none" w:sz="0" w:space="0" w:color="auto"/>
            <w:right w:val="none" w:sz="0" w:space="0" w:color="auto"/>
          </w:divBdr>
          <w:divsChild>
            <w:div w:id="1467967900">
              <w:marLeft w:val="0"/>
              <w:marRight w:val="0"/>
              <w:marTop w:val="0"/>
              <w:marBottom w:val="0"/>
              <w:divBdr>
                <w:top w:val="none" w:sz="0" w:space="0" w:color="auto"/>
                <w:left w:val="none" w:sz="0" w:space="0" w:color="auto"/>
                <w:bottom w:val="none" w:sz="0" w:space="0" w:color="auto"/>
                <w:right w:val="none" w:sz="0" w:space="0" w:color="auto"/>
              </w:divBdr>
              <w:divsChild>
                <w:div w:id="1743865142">
                  <w:marLeft w:val="0"/>
                  <w:marRight w:val="0"/>
                  <w:marTop w:val="0"/>
                  <w:marBottom w:val="0"/>
                  <w:divBdr>
                    <w:top w:val="none" w:sz="0" w:space="0" w:color="auto"/>
                    <w:left w:val="none" w:sz="0" w:space="0" w:color="auto"/>
                    <w:bottom w:val="none" w:sz="0" w:space="0" w:color="auto"/>
                    <w:right w:val="none" w:sz="0" w:space="0" w:color="auto"/>
                  </w:divBdr>
                  <w:divsChild>
                    <w:div w:id="8797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20985">
      <w:bodyDiv w:val="1"/>
      <w:marLeft w:val="0"/>
      <w:marRight w:val="0"/>
      <w:marTop w:val="0"/>
      <w:marBottom w:val="0"/>
      <w:divBdr>
        <w:top w:val="none" w:sz="0" w:space="0" w:color="auto"/>
        <w:left w:val="none" w:sz="0" w:space="0" w:color="auto"/>
        <w:bottom w:val="none" w:sz="0" w:space="0" w:color="auto"/>
        <w:right w:val="none" w:sz="0" w:space="0" w:color="auto"/>
      </w:divBdr>
    </w:div>
    <w:div w:id="116337434">
      <w:bodyDiv w:val="1"/>
      <w:marLeft w:val="0"/>
      <w:marRight w:val="0"/>
      <w:marTop w:val="0"/>
      <w:marBottom w:val="0"/>
      <w:divBdr>
        <w:top w:val="none" w:sz="0" w:space="0" w:color="auto"/>
        <w:left w:val="none" w:sz="0" w:space="0" w:color="auto"/>
        <w:bottom w:val="none" w:sz="0" w:space="0" w:color="auto"/>
        <w:right w:val="none" w:sz="0" w:space="0" w:color="auto"/>
      </w:divBdr>
      <w:divsChild>
        <w:div w:id="1656377743">
          <w:marLeft w:val="0"/>
          <w:marRight w:val="0"/>
          <w:marTop w:val="0"/>
          <w:marBottom w:val="0"/>
          <w:divBdr>
            <w:top w:val="none" w:sz="0" w:space="0" w:color="auto"/>
            <w:left w:val="none" w:sz="0" w:space="0" w:color="auto"/>
            <w:bottom w:val="none" w:sz="0" w:space="0" w:color="auto"/>
            <w:right w:val="none" w:sz="0" w:space="0" w:color="auto"/>
          </w:divBdr>
        </w:div>
      </w:divsChild>
    </w:div>
    <w:div w:id="118846097">
      <w:bodyDiv w:val="1"/>
      <w:marLeft w:val="0"/>
      <w:marRight w:val="0"/>
      <w:marTop w:val="0"/>
      <w:marBottom w:val="0"/>
      <w:divBdr>
        <w:top w:val="none" w:sz="0" w:space="0" w:color="auto"/>
        <w:left w:val="none" w:sz="0" w:space="0" w:color="auto"/>
        <w:bottom w:val="none" w:sz="0" w:space="0" w:color="auto"/>
        <w:right w:val="none" w:sz="0" w:space="0" w:color="auto"/>
      </w:divBdr>
    </w:div>
    <w:div w:id="119810044">
      <w:bodyDiv w:val="1"/>
      <w:marLeft w:val="0"/>
      <w:marRight w:val="0"/>
      <w:marTop w:val="0"/>
      <w:marBottom w:val="0"/>
      <w:divBdr>
        <w:top w:val="none" w:sz="0" w:space="0" w:color="auto"/>
        <w:left w:val="none" w:sz="0" w:space="0" w:color="auto"/>
        <w:bottom w:val="none" w:sz="0" w:space="0" w:color="auto"/>
        <w:right w:val="none" w:sz="0" w:space="0" w:color="auto"/>
      </w:divBdr>
    </w:div>
    <w:div w:id="121464439">
      <w:bodyDiv w:val="1"/>
      <w:marLeft w:val="0"/>
      <w:marRight w:val="0"/>
      <w:marTop w:val="0"/>
      <w:marBottom w:val="0"/>
      <w:divBdr>
        <w:top w:val="none" w:sz="0" w:space="0" w:color="auto"/>
        <w:left w:val="none" w:sz="0" w:space="0" w:color="auto"/>
        <w:bottom w:val="none" w:sz="0" w:space="0" w:color="auto"/>
        <w:right w:val="none" w:sz="0" w:space="0" w:color="auto"/>
      </w:divBdr>
    </w:div>
    <w:div w:id="125659118">
      <w:bodyDiv w:val="1"/>
      <w:marLeft w:val="0"/>
      <w:marRight w:val="0"/>
      <w:marTop w:val="0"/>
      <w:marBottom w:val="0"/>
      <w:divBdr>
        <w:top w:val="none" w:sz="0" w:space="0" w:color="auto"/>
        <w:left w:val="none" w:sz="0" w:space="0" w:color="auto"/>
        <w:bottom w:val="none" w:sz="0" w:space="0" w:color="auto"/>
        <w:right w:val="none" w:sz="0" w:space="0" w:color="auto"/>
      </w:divBdr>
    </w:div>
    <w:div w:id="127289330">
      <w:bodyDiv w:val="1"/>
      <w:marLeft w:val="0"/>
      <w:marRight w:val="0"/>
      <w:marTop w:val="0"/>
      <w:marBottom w:val="0"/>
      <w:divBdr>
        <w:top w:val="none" w:sz="0" w:space="0" w:color="auto"/>
        <w:left w:val="none" w:sz="0" w:space="0" w:color="auto"/>
        <w:bottom w:val="none" w:sz="0" w:space="0" w:color="auto"/>
        <w:right w:val="none" w:sz="0" w:space="0" w:color="auto"/>
      </w:divBdr>
    </w:div>
    <w:div w:id="142626834">
      <w:bodyDiv w:val="1"/>
      <w:marLeft w:val="0"/>
      <w:marRight w:val="0"/>
      <w:marTop w:val="0"/>
      <w:marBottom w:val="0"/>
      <w:divBdr>
        <w:top w:val="none" w:sz="0" w:space="0" w:color="auto"/>
        <w:left w:val="none" w:sz="0" w:space="0" w:color="auto"/>
        <w:bottom w:val="none" w:sz="0" w:space="0" w:color="auto"/>
        <w:right w:val="none" w:sz="0" w:space="0" w:color="auto"/>
      </w:divBdr>
    </w:div>
    <w:div w:id="161703463">
      <w:bodyDiv w:val="1"/>
      <w:marLeft w:val="0"/>
      <w:marRight w:val="0"/>
      <w:marTop w:val="0"/>
      <w:marBottom w:val="0"/>
      <w:divBdr>
        <w:top w:val="none" w:sz="0" w:space="0" w:color="auto"/>
        <w:left w:val="none" w:sz="0" w:space="0" w:color="auto"/>
        <w:bottom w:val="none" w:sz="0" w:space="0" w:color="auto"/>
        <w:right w:val="none" w:sz="0" w:space="0" w:color="auto"/>
      </w:divBdr>
    </w:div>
    <w:div w:id="161817808">
      <w:bodyDiv w:val="1"/>
      <w:marLeft w:val="0"/>
      <w:marRight w:val="0"/>
      <w:marTop w:val="0"/>
      <w:marBottom w:val="0"/>
      <w:divBdr>
        <w:top w:val="none" w:sz="0" w:space="0" w:color="auto"/>
        <w:left w:val="none" w:sz="0" w:space="0" w:color="auto"/>
        <w:bottom w:val="none" w:sz="0" w:space="0" w:color="auto"/>
        <w:right w:val="none" w:sz="0" w:space="0" w:color="auto"/>
      </w:divBdr>
    </w:div>
    <w:div w:id="165292520">
      <w:bodyDiv w:val="1"/>
      <w:marLeft w:val="0"/>
      <w:marRight w:val="0"/>
      <w:marTop w:val="0"/>
      <w:marBottom w:val="0"/>
      <w:divBdr>
        <w:top w:val="none" w:sz="0" w:space="0" w:color="auto"/>
        <w:left w:val="none" w:sz="0" w:space="0" w:color="auto"/>
        <w:bottom w:val="none" w:sz="0" w:space="0" w:color="auto"/>
        <w:right w:val="none" w:sz="0" w:space="0" w:color="auto"/>
      </w:divBdr>
    </w:div>
    <w:div w:id="177357183">
      <w:bodyDiv w:val="1"/>
      <w:marLeft w:val="0"/>
      <w:marRight w:val="0"/>
      <w:marTop w:val="0"/>
      <w:marBottom w:val="0"/>
      <w:divBdr>
        <w:top w:val="none" w:sz="0" w:space="0" w:color="auto"/>
        <w:left w:val="none" w:sz="0" w:space="0" w:color="auto"/>
        <w:bottom w:val="none" w:sz="0" w:space="0" w:color="auto"/>
        <w:right w:val="none" w:sz="0" w:space="0" w:color="auto"/>
      </w:divBdr>
    </w:div>
    <w:div w:id="180363508">
      <w:bodyDiv w:val="1"/>
      <w:marLeft w:val="0"/>
      <w:marRight w:val="0"/>
      <w:marTop w:val="0"/>
      <w:marBottom w:val="0"/>
      <w:divBdr>
        <w:top w:val="none" w:sz="0" w:space="0" w:color="auto"/>
        <w:left w:val="none" w:sz="0" w:space="0" w:color="auto"/>
        <w:bottom w:val="none" w:sz="0" w:space="0" w:color="auto"/>
        <w:right w:val="none" w:sz="0" w:space="0" w:color="auto"/>
      </w:divBdr>
      <w:divsChild>
        <w:div w:id="1140000051">
          <w:marLeft w:val="0"/>
          <w:marRight w:val="0"/>
          <w:marTop w:val="0"/>
          <w:marBottom w:val="0"/>
          <w:divBdr>
            <w:top w:val="none" w:sz="0" w:space="0" w:color="auto"/>
            <w:left w:val="none" w:sz="0" w:space="0" w:color="auto"/>
            <w:bottom w:val="none" w:sz="0" w:space="0" w:color="auto"/>
            <w:right w:val="none" w:sz="0" w:space="0" w:color="auto"/>
          </w:divBdr>
          <w:divsChild>
            <w:div w:id="1708683013">
              <w:marLeft w:val="0"/>
              <w:marRight w:val="0"/>
              <w:marTop w:val="0"/>
              <w:marBottom w:val="0"/>
              <w:divBdr>
                <w:top w:val="none" w:sz="0" w:space="0" w:color="auto"/>
                <w:left w:val="none" w:sz="0" w:space="0" w:color="auto"/>
                <w:bottom w:val="none" w:sz="0" w:space="0" w:color="auto"/>
                <w:right w:val="none" w:sz="0" w:space="0" w:color="auto"/>
              </w:divBdr>
              <w:divsChild>
                <w:div w:id="1117332802">
                  <w:marLeft w:val="0"/>
                  <w:marRight w:val="0"/>
                  <w:marTop w:val="0"/>
                  <w:marBottom w:val="0"/>
                  <w:divBdr>
                    <w:top w:val="none" w:sz="0" w:space="0" w:color="auto"/>
                    <w:left w:val="none" w:sz="0" w:space="0" w:color="auto"/>
                    <w:bottom w:val="none" w:sz="0" w:space="0" w:color="auto"/>
                    <w:right w:val="none" w:sz="0" w:space="0" w:color="auto"/>
                  </w:divBdr>
                  <w:divsChild>
                    <w:div w:id="773981473">
                      <w:marLeft w:val="0"/>
                      <w:marRight w:val="0"/>
                      <w:marTop w:val="0"/>
                      <w:marBottom w:val="0"/>
                      <w:divBdr>
                        <w:top w:val="none" w:sz="0" w:space="0" w:color="auto"/>
                        <w:left w:val="none" w:sz="0" w:space="0" w:color="auto"/>
                        <w:bottom w:val="none" w:sz="0" w:space="0" w:color="auto"/>
                        <w:right w:val="none" w:sz="0" w:space="0" w:color="auto"/>
                      </w:divBdr>
                      <w:divsChild>
                        <w:div w:id="2083717234">
                          <w:marLeft w:val="0"/>
                          <w:marRight w:val="0"/>
                          <w:marTop w:val="0"/>
                          <w:marBottom w:val="0"/>
                          <w:divBdr>
                            <w:top w:val="none" w:sz="0" w:space="0" w:color="auto"/>
                            <w:left w:val="none" w:sz="0" w:space="0" w:color="auto"/>
                            <w:bottom w:val="none" w:sz="0" w:space="0" w:color="auto"/>
                            <w:right w:val="none" w:sz="0" w:space="0" w:color="auto"/>
                          </w:divBdr>
                          <w:divsChild>
                            <w:div w:id="17126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90452">
      <w:bodyDiv w:val="1"/>
      <w:marLeft w:val="0"/>
      <w:marRight w:val="0"/>
      <w:marTop w:val="0"/>
      <w:marBottom w:val="0"/>
      <w:divBdr>
        <w:top w:val="none" w:sz="0" w:space="0" w:color="auto"/>
        <w:left w:val="none" w:sz="0" w:space="0" w:color="auto"/>
        <w:bottom w:val="none" w:sz="0" w:space="0" w:color="auto"/>
        <w:right w:val="none" w:sz="0" w:space="0" w:color="auto"/>
      </w:divBdr>
    </w:div>
    <w:div w:id="185563095">
      <w:bodyDiv w:val="1"/>
      <w:marLeft w:val="0"/>
      <w:marRight w:val="0"/>
      <w:marTop w:val="0"/>
      <w:marBottom w:val="0"/>
      <w:divBdr>
        <w:top w:val="none" w:sz="0" w:space="0" w:color="auto"/>
        <w:left w:val="none" w:sz="0" w:space="0" w:color="auto"/>
        <w:bottom w:val="none" w:sz="0" w:space="0" w:color="auto"/>
        <w:right w:val="none" w:sz="0" w:space="0" w:color="auto"/>
      </w:divBdr>
    </w:div>
    <w:div w:id="201788322">
      <w:bodyDiv w:val="1"/>
      <w:marLeft w:val="0"/>
      <w:marRight w:val="0"/>
      <w:marTop w:val="0"/>
      <w:marBottom w:val="0"/>
      <w:divBdr>
        <w:top w:val="none" w:sz="0" w:space="0" w:color="auto"/>
        <w:left w:val="none" w:sz="0" w:space="0" w:color="auto"/>
        <w:bottom w:val="none" w:sz="0" w:space="0" w:color="auto"/>
        <w:right w:val="none" w:sz="0" w:space="0" w:color="auto"/>
      </w:divBdr>
    </w:div>
    <w:div w:id="204488981">
      <w:bodyDiv w:val="1"/>
      <w:marLeft w:val="0"/>
      <w:marRight w:val="0"/>
      <w:marTop w:val="0"/>
      <w:marBottom w:val="0"/>
      <w:divBdr>
        <w:top w:val="none" w:sz="0" w:space="0" w:color="auto"/>
        <w:left w:val="none" w:sz="0" w:space="0" w:color="auto"/>
        <w:bottom w:val="none" w:sz="0" w:space="0" w:color="auto"/>
        <w:right w:val="none" w:sz="0" w:space="0" w:color="auto"/>
      </w:divBdr>
    </w:div>
    <w:div w:id="205069020">
      <w:bodyDiv w:val="1"/>
      <w:marLeft w:val="0"/>
      <w:marRight w:val="0"/>
      <w:marTop w:val="0"/>
      <w:marBottom w:val="0"/>
      <w:divBdr>
        <w:top w:val="none" w:sz="0" w:space="0" w:color="auto"/>
        <w:left w:val="none" w:sz="0" w:space="0" w:color="auto"/>
        <w:bottom w:val="none" w:sz="0" w:space="0" w:color="auto"/>
        <w:right w:val="none" w:sz="0" w:space="0" w:color="auto"/>
      </w:divBdr>
    </w:div>
    <w:div w:id="205416863">
      <w:bodyDiv w:val="1"/>
      <w:marLeft w:val="0"/>
      <w:marRight w:val="0"/>
      <w:marTop w:val="0"/>
      <w:marBottom w:val="0"/>
      <w:divBdr>
        <w:top w:val="none" w:sz="0" w:space="0" w:color="auto"/>
        <w:left w:val="none" w:sz="0" w:space="0" w:color="auto"/>
        <w:bottom w:val="none" w:sz="0" w:space="0" w:color="auto"/>
        <w:right w:val="none" w:sz="0" w:space="0" w:color="auto"/>
      </w:divBdr>
    </w:div>
    <w:div w:id="210769692">
      <w:bodyDiv w:val="1"/>
      <w:marLeft w:val="0"/>
      <w:marRight w:val="0"/>
      <w:marTop w:val="0"/>
      <w:marBottom w:val="0"/>
      <w:divBdr>
        <w:top w:val="none" w:sz="0" w:space="0" w:color="auto"/>
        <w:left w:val="none" w:sz="0" w:space="0" w:color="auto"/>
        <w:bottom w:val="none" w:sz="0" w:space="0" w:color="auto"/>
        <w:right w:val="none" w:sz="0" w:space="0" w:color="auto"/>
      </w:divBdr>
    </w:div>
    <w:div w:id="218522244">
      <w:bodyDiv w:val="1"/>
      <w:marLeft w:val="0"/>
      <w:marRight w:val="0"/>
      <w:marTop w:val="0"/>
      <w:marBottom w:val="0"/>
      <w:divBdr>
        <w:top w:val="none" w:sz="0" w:space="0" w:color="auto"/>
        <w:left w:val="none" w:sz="0" w:space="0" w:color="auto"/>
        <w:bottom w:val="none" w:sz="0" w:space="0" w:color="auto"/>
        <w:right w:val="none" w:sz="0" w:space="0" w:color="auto"/>
      </w:divBdr>
    </w:div>
    <w:div w:id="225459645">
      <w:bodyDiv w:val="1"/>
      <w:marLeft w:val="0"/>
      <w:marRight w:val="0"/>
      <w:marTop w:val="0"/>
      <w:marBottom w:val="0"/>
      <w:divBdr>
        <w:top w:val="none" w:sz="0" w:space="0" w:color="auto"/>
        <w:left w:val="none" w:sz="0" w:space="0" w:color="auto"/>
        <w:bottom w:val="none" w:sz="0" w:space="0" w:color="auto"/>
        <w:right w:val="none" w:sz="0" w:space="0" w:color="auto"/>
      </w:divBdr>
    </w:div>
    <w:div w:id="226427127">
      <w:bodyDiv w:val="1"/>
      <w:marLeft w:val="0"/>
      <w:marRight w:val="0"/>
      <w:marTop w:val="0"/>
      <w:marBottom w:val="0"/>
      <w:divBdr>
        <w:top w:val="none" w:sz="0" w:space="0" w:color="auto"/>
        <w:left w:val="none" w:sz="0" w:space="0" w:color="auto"/>
        <w:bottom w:val="none" w:sz="0" w:space="0" w:color="auto"/>
        <w:right w:val="none" w:sz="0" w:space="0" w:color="auto"/>
      </w:divBdr>
    </w:div>
    <w:div w:id="235362466">
      <w:bodyDiv w:val="1"/>
      <w:marLeft w:val="0"/>
      <w:marRight w:val="0"/>
      <w:marTop w:val="0"/>
      <w:marBottom w:val="0"/>
      <w:divBdr>
        <w:top w:val="none" w:sz="0" w:space="0" w:color="auto"/>
        <w:left w:val="none" w:sz="0" w:space="0" w:color="auto"/>
        <w:bottom w:val="none" w:sz="0" w:space="0" w:color="auto"/>
        <w:right w:val="none" w:sz="0" w:space="0" w:color="auto"/>
      </w:divBdr>
    </w:div>
    <w:div w:id="236137056">
      <w:bodyDiv w:val="1"/>
      <w:marLeft w:val="0"/>
      <w:marRight w:val="0"/>
      <w:marTop w:val="0"/>
      <w:marBottom w:val="0"/>
      <w:divBdr>
        <w:top w:val="none" w:sz="0" w:space="0" w:color="auto"/>
        <w:left w:val="none" w:sz="0" w:space="0" w:color="auto"/>
        <w:bottom w:val="none" w:sz="0" w:space="0" w:color="auto"/>
        <w:right w:val="none" w:sz="0" w:space="0" w:color="auto"/>
      </w:divBdr>
    </w:div>
    <w:div w:id="238910677">
      <w:bodyDiv w:val="1"/>
      <w:marLeft w:val="0"/>
      <w:marRight w:val="0"/>
      <w:marTop w:val="0"/>
      <w:marBottom w:val="0"/>
      <w:divBdr>
        <w:top w:val="none" w:sz="0" w:space="0" w:color="auto"/>
        <w:left w:val="none" w:sz="0" w:space="0" w:color="auto"/>
        <w:bottom w:val="none" w:sz="0" w:space="0" w:color="auto"/>
        <w:right w:val="none" w:sz="0" w:space="0" w:color="auto"/>
      </w:divBdr>
    </w:div>
    <w:div w:id="239869093">
      <w:bodyDiv w:val="1"/>
      <w:marLeft w:val="0"/>
      <w:marRight w:val="0"/>
      <w:marTop w:val="0"/>
      <w:marBottom w:val="0"/>
      <w:divBdr>
        <w:top w:val="none" w:sz="0" w:space="0" w:color="auto"/>
        <w:left w:val="none" w:sz="0" w:space="0" w:color="auto"/>
        <w:bottom w:val="none" w:sz="0" w:space="0" w:color="auto"/>
        <w:right w:val="none" w:sz="0" w:space="0" w:color="auto"/>
      </w:divBdr>
    </w:div>
    <w:div w:id="247277752">
      <w:bodyDiv w:val="1"/>
      <w:marLeft w:val="0"/>
      <w:marRight w:val="0"/>
      <w:marTop w:val="0"/>
      <w:marBottom w:val="0"/>
      <w:divBdr>
        <w:top w:val="none" w:sz="0" w:space="0" w:color="auto"/>
        <w:left w:val="none" w:sz="0" w:space="0" w:color="auto"/>
        <w:bottom w:val="none" w:sz="0" w:space="0" w:color="auto"/>
        <w:right w:val="none" w:sz="0" w:space="0" w:color="auto"/>
      </w:divBdr>
    </w:div>
    <w:div w:id="267929678">
      <w:bodyDiv w:val="1"/>
      <w:marLeft w:val="0"/>
      <w:marRight w:val="0"/>
      <w:marTop w:val="0"/>
      <w:marBottom w:val="0"/>
      <w:divBdr>
        <w:top w:val="none" w:sz="0" w:space="0" w:color="auto"/>
        <w:left w:val="none" w:sz="0" w:space="0" w:color="auto"/>
        <w:bottom w:val="none" w:sz="0" w:space="0" w:color="auto"/>
        <w:right w:val="none" w:sz="0" w:space="0" w:color="auto"/>
      </w:divBdr>
    </w:div>
    <w:div w:id="271282920">
      <w:bodyDiv w:val="1"/>
      <w:marLeft w:val="0"/>
      <w:marRight w:val="0"/>
      <w:marTop w:val="0"/>
      <w:marBottom w:val="0"/>
      <w:divBdr>
        <w:top w:val="none" w:sz="0" w:space="0" w:color="auto"/>
        <w:left w:val="none" w:sz="0" w:space="0" w:color="auto"/>
        <w:bottom w:val="none" w:sz="0" w:space="0" w:color="auto"/>
        <w:right w:val="none" w:sz="0" w:space="0" w:color="auto"/>
      </w:divBdr>
    </w:div>
    <w:div w:id="271665282">
      <w:bodyDiv w:val="1"/>
      <w:marLeft w:val="0"/>
      <w:marRight w:val="0"/>
      <w:marTop w:val="0"/>
      <w:marBottom w:val="0"/>
      <w:divBdr>
        <w:top w:val="none" w:sz="0" w:space="0" w:color="auto"/>
        <w:left w:val="none" w:sz="0" w:space="0" w:color="auto"/>
        <w:bottom w:val="none" w:sz="0" w:space="0" w:color="auto"/>
        <w:right w:val="none" w:sz="0" w:space="0" w:color="auto"/>
      </w:divBdr>
    </w:div>
    <w:div w:id="274749006">
      <w:bodyDiv w:val="1"/>
      <w:marLeft w:val="0"/>
      <w:marRight w:val="0"/>
      <w:marTop w:val="0"/>
      <w:marBottom w:val="0"/>
      <w:divBdr>
        <w:top w:val="none" w:sz="0" w:space="0" w:color="auto"/>
        <w:left w:val="none" w:sz="0" w:space="0" w:color="auto"/>
        <w:bottom w:val="none" w:sz="0" w:space="0" w:color="auto"/>
        <w:right w:val="none" w:sz="0" w:space="0" w:color="auto"/>
      </w:divBdr>
    </w:div>
    <w:div w:id="277178552">
      <w:bodyDiv w:val="1"/>
      <w:marLeft w:val="0"/>
      <w:marRight w:val="0"/>
      <w:marTop w:val="0"/>
      <w:marBottom w:val="0"/>
      <w:divBdr>
        <w:top w:val="none" w:sz="0" w:space="0" w:color="auto"/>
        <w:left w:val="none" w:sz="0" w:space="0" w:color="auto"/>
        <w:bottom w:val="none" w:sz="0" w:space="0" w:color="auto"/>
        <w:right w:val="none" w:sz="0" w:space="0" w:color="auto"/>
      </w:divBdr>
    </w:div>
    <w:div w:id="281225982">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8635148">
      <w:bodyDiv w:val="1"/>
      <w:marLeft w:val="0"/>
      <w:marRight w:val="0"/>
      <w:marTop w:val="0"/>
      <w:marBottom w:val="0"/>
      <w:divBdr>
        <w:top w:val="none" w:sz="0" w:space="0" w:color="auto"/>
        <w:left w:val="none" w:sz="0" w:space="0" w:color="auto"/>
        <w:bottom w:val="none" w:sz="0" w:space="0" w:color="auto"/>
        <w:right w:val="none" w:sz="0" w:space="0" w:color="auto"/>
      </w:divBdr>
    </w:div>
    <w:div w:id="297609670">
      <w:bodyDiv w:val="1"/>
      <w:marLeft w:val="0"/>
      <w:marRight w:val="0"/>
      <w:marTop w:val="0"/>
      <w:marBottom w:val="0"/>
      <w:divBdr>
        <w:top w:val="none" w:sz="0" w:space="0" w:color="auto"/>
        <w:left w:val="none" w:sz="0" w:space="0" w:color="auto"/>
        <w:bottom w:val="none" w:sz="0" w:space="0" w:color="auto"/>
        <w:right w:val="none" w:sz="0" w:space="0" w:color="auto"/>
      </w:divBdr>
    </w:div>
    <w:div w:id="305595576">
      <w:bodyDiv w:val="1"/>
      <w:marLeft w:val="0"/>
      <w:marRight w:val="0"/>
      <w:marTop w:val="0"/>
      <w:marBottom w:val="0"/>
      <w:divBdr>
        <w:top w:val="none" w:sz="0" w:space="0" w:color="auto"/>
        <w:left w:val="none" w:sz="0" w:space="0" w:color="auto"/>
        <w:bottom w:val="none" w:sz="0" w:space="0" w:color="auto"/>
        <w:right w:val="none" w:sz="0" w:space="0" w:color="auto"/>
      </w:divBdr>
    </w:div>
    <w:div w:id="322784162">
      <w:bodyDiv w:val="1"/>
      <w:marLeft w:val="0"/>
      <w:marRight w:val="0"/>
      <w:marTop w:val="0"/>
      <w:marBottom w:val="0"/>
      <w:divBdr>
        <w:top w:val="none" w:sz="0" w:space="0" w:color="auto"/>
        <w:left w:val="none" w:sz="0" w:space="0" w:color="auto"/>
        <w:bottom w:val="none" w:sz="0" w:space="0" w:color="auto"/>
        <w:right w:val="none" w:sz="0" w:space="0" w:color="auto"/>
      </w:divBdr>
    </w:div>
    <w:div w:id="327945236">
      <w:bodyDiv w:val="1"/>
      <w:marLeft w:val="0"/>
      <w:marRight w:val="0"/>
      <w:marTop w:val="0"/>
      <w:marBottom w:val="0"/>
      <w:divBdr>
        <w:top w:val="none" w:sz="0" w:space="0" w:color="auto"/>
        <w:left w:val="none" w:sz="0" w:space="0" w:color="auto"/>
        <w:bottom w:val="none" w:sz="0" w:space="0" w:color="auto"/>
        <w:right w:val="none" w:sz="0" w:space="0" w:color="auto"/>
      </w:divBdr>
    </w:div>
    <w:div w:id="330454289">
      <w:bodyDiv w:val="1"/>
      <w:marLeft w:val="0"/>
      <w:marRight w:val="0"/>
      <w:marTop w:val="0"/>
      <w:marBottom w:val="0"/>
      <w:divBdr>
        <w:top w:val="none" w:sz="0" w:space="0" w:color="auto"/>
        <w:left w:val="none" w:sz="0" w:space="0" w:color="auto"/>
        <w:bottom w:val="none" w:sz="0" w:space="0" w:color="auto"/>
        <w:right w:val="none" w:sz="0" w:space="0" w:color="auto"/>
      </w:divBdr>
    </w:div>
    <w:div w:id="342440790">
      <w:bodyDiv w:val="1"/>
      <w:marLeft w:val="0"/>
      <w:marRight w:val="0"/>
      <w:marTop w:val="0"/>
      <w:marBottom w:val="0"/>
      <w:divBdr>
        <w:top w:val="none" w:sz="0" w:space="0" w:color="auto"/>
        <w:left w:val="none" w:sz="0" w:space="0" w:color="auto"/>
        <w:bottom w:val="none" w:sz="0" w:space="0" w:color="auto"/>
        <w:right w:val="none" w:sz="0" w:space="0" w:color="auto"/>
      </w:divBdr>
    </w:div>
    <w:div w:id="349185684">
      <w:bodyDiv w:val="1"/>
      <w:marLeft w:val="0"/>
      <w:marRight w:val="0"/>
      <w:marTop w:val="0"/>
      <w:marBottom w:val="0"/>
      <w:divBdr>
        <w:top w:val="none" w:sz="0" w:space="0" w:color="auto"/>
        <w:left w:val="none" w:sz="0" w:space="0" w:color="auto"/>
        <w:bottom w:val="none" w:sz="0" w:space="0" w:color="auto"/>
        <w:right w:val="none" w:sz="0" w:space="0" w:color="auto"/>
      </w:divBdr>
    </w:div>
    <w:div w:id="357393817">
      <w:bodyDiv w:val="1"/>
      <w:marLeft w:val="0"/>
      <w:marRight w:val="0"/>
      <w:marTop w:val="0"/>
      <w:marBottom w:val="0"/>
      <w:divBdr>
        <w:top w:val="none" w:sz="0" w:space="0" w:color="auto"/>
        <w:left w:val="none" w:sz="0" w:space="0" w:color="auto"/>
        <w:bottom w:val="none" w:sz="0" w:space="0" w:color="auto"/>
        <w:right w:val="none" w:sz="0" w:space="0" w:color="auto"/>
      </w:divBdr>
    </w:div>
    <w:div w:id="367027947">
      <w:bodyDiv w:val="1"/>
      <w:marLeft w:val="0"/>
      <w:marRight w:val="0"/>
      <w:marTop w:val="0"/>
      <w:marBottom w:val="0"/>
      <w:divBdr>
        <w:top w:val="none" w:sz="0" w:space="0" w:color="auto"/>
        <w:left w:val="none" w:sz="0" w:space="0" w:color="auto"/>
        <w:bottom w:val="none" w:sz="0" w:space="0" w:color="auto"/>
        <w:right w:val="none" w:sz="0" w:space="0" w:color="auto"/>
      </w:divBdr>
    </w:div>
    <w:div w:id="376588662">
      <w:bodyDiv w:val="1"/>
      <w:marLeft w:val="0"/>
      <w:marRight w:val="0"/>
      <w:marTop w:val="0"/>
      <w:marBottom w:val="0"/>
      <w:divBdr>
        <w:top w:val="none" w:sz="0" w:space="0" w:color="auto"/>
        <w:left w:val="none" w:sz="0" w:space="0" w:color="auto"/>
        <w:bottom w:val="none" w:sz="0" w:space="0" w:color="auto"/>
        <w:right w:val="none" w:sz="0" w:space="0" w:color="auto"/>
      </w:divBdr>
    </w:div>
    <w:div w:id="395737155">
      <w:bodyDiv w:val="1"/>
      <w:marLeft w:val="0"/>
      <w:marRight w:val="0"/>
      <w:marTop w:val="0"/>
      <w:marBottom w:val="0"/>
      <w:divBdr>
        <w:top w:val="none" w:sz="0" w:space="0" w:color="auto"/>
        <w:left w:val="none" w:sz="0" w:space="0" w:color="auto"/>
        <w:bottom w:val="none" w:sz="0" w:space="0" w:color="auto"/>
        <w:right w:val="none" w:sz="0" w:space="0" w:color="auto"/>
      </w:divBdr>
    </w:div>
    <w:div w:id="396435047">
      <w:bodyDiv w:val="1"/>
      <w:marLeft w:val="0"/>
      <w:marRight w:val="0"/>
      <w:marTop w:val="0"/>
      <w:marBottom w:val="0"/>
      <w:divBdr>
        <w:top w:val="none" w:sz="0" w:space="0" w:color="auto"/>
        <w:left w:val="none" w:sz="0" w:space="0" w:color="auto"/>
        <w:bottom w:val="none" w:sz="0" w:space="0" w:color="auto"/>
        <w:right w:val="none" w:sz="0" w:space="0" w:color="auto"/>
      </w:divBdr>
    </w:div>
    <w:div w:id="404573957">
      <w:bodyDiv w:val="1"/>
      <w:marLeft w:val="0"/>
      <w:marRight w:val="0"/>
      <w:marTop w:val="0"/>
      <w:marBottom w:val="0"/>
      <w:divBdr>
        <w:top w:val="none" w:sz="0" w:space="0" w:color="auto"/>
        <w:left w:val="none" w:sz="0" w:space="0" w:color="auto"/>
        <w:bottom w:val="none" w:sz="0" w:space="0" w:color="auto"/>
        <w:right w:val="none" w:sz="0" w:space="0" w:color="auto"/>
      </w:divBdr>
    </w:div>
    <w:div w:id="408694795">
      <w:bodyDiv w:val="1"/>
      <w:marLeft w:val="0"/>
      <w:marRight w:val="0"/>
      <w:marTop w:val="0"/>
      <w:marBottom w:val="0"/>
      <w:divBdr>
        <w:top w:val="none" w:sz="0" w:space="0" w:color="auto"/>
        <w:left w:val="none" w:sz="0" w:space="0" w:color="auto"/>
        <w:bottom w:val="none" w:sz="0" w:space="0" w:color="auto"/>
        <w:right w:val="none" w:sz="0" w:space="0" w:color="auto"/>
      </w:divBdr>
    </w:div>
    <w:div w:id="429934927">
      <w:bodyDiv w:val="1"/>
      <w:marLeft w:val="0"/>
      <w:marRight w:val="0"/>
      <w:marTop w:val="0"/>
      <w:marBottom w:val="0"/>
      <w:divBdr>
        <w:top w:val="none" w:sz="0" w:space="0" w:color="auto"/>
        <w:left w:val="none" w:sz="0" w:space="0" w:color="auto"/>
        <w:bottom w:val="none" w:sz="0" w:space="0" w:color="auto"/>
        <w:right w:val="none" w:sz="0" w:space="0" w:color="auto"/>
      </w:divBdr>
    </w:div>
    <w:div w:id="442113732">
      <w:bodyDiv w:val="1"/>
      <w:marLeft w:val="0"/>
      <w:marRight w:val="0"/>
      <w:marTop w:val="0"/>
      <w:marBottom w:val="0"/>
      <w:divBdr>
        <w:top w:val="none" w:sz="0" w:space="0" w:color="auto"/>
        <w:left w:val="none" w:sz="0" w:space="0" w:color="auto"/>
        <w:bottom w:val="none" w:sz="0" w:space="0" w:color="auto"/>
        <w:right w:val="none" w:sz="0" w:space="0" w:color="auto"/>
      </w:divBdr>
    </w:div>
    <w:div w:id="455833359">
      <w:bodyDiv w:val="1"/>
      <w:marLeft w:val="0"/>
      <w:marRight w:val="0"/>
      <w:marTop w:val="0"/>
      <w:marBottom w:val="0"/>
      <w:divBdr>
        <w:top w:val="none" w:sz="0" w:space="0" w:color="auto"/>
        <w:left w:val="none" w:sz="0" w:space="0" w:color="auto"/>
        <w:bottom w:val="none" w:sz="0" w:space="0" w:color="auto"/>
        <w:right w:val="none" w:sz="0" w:space="0" w:color="auto"/>
      </w:divBdr>
    </w:div>
    <w:div w:id="456027879">
      <w:bodyDiv w:val="1"/>
      <w:marLeft w:val="0"/>
      <w:marRight w:val="0"/>
      <w:marTop w:val="0"/>
      <w:marBottom w:val="0"/>
      <w:divBdr>
        <w:top w:val="none" w:sz="0" w:space="0" w:color="auto"/>
        <w:left w:val="none" w:sz="0" w:space="0" w:color="auto"/>
        <w:bottom w:val="none" w:sz="0" w:space="0" w:color="auto"/>
        <w:right w:val="none" w:sz="0" w:space="0" w:color="auto"/>
      </w:divBdr>
    </w:div>
    <w:div w:id="459302069">
      <w:bodyDiv w:val="1"/>
      <w:marLeft w:val="0"/>
      <w:marRight w:val="0"/>
      <w:marTop w:val="0"/>
      <w:marBottom w:val="0"/>
      <w:divBdr>
        <w:top w:val="none" w:sz="0" w:space="0" w:color="auto"/>
        <w:left w:val="none" w:sz="0" w:space="0" w:color="auto"/>
        <w:bottom w:val="none" w:sz="0" w:space="0" w:color="auto"/>
        <w:right w:val="none" w:sz="0" w:space="0" w:color="auto"/>
      </w:divBdr>
    </w:div>
    <w:div w:id="472673228">
      <w:bodyDiv w:val="1"/>
      <w:marLeft w:val="0"/>
      <w:marRight w:val="0"/>
      <w:marTop w:val="0"/>
      <w:marBottom w:val="0"/>
      <w:divBdr>
        <w:top w:val="none" w:sz="0" w:space="0" w:color="auto"/>
        <w:left w:val="none" w:sz="0" w:space="0" w:color="auto"/>
        <w:bottom w:val="none" w:sz="0" w:space="0" w:color="auto"/>
        <w:right w:val="none" w:sz="0" w:space="0" w:color="auto"/>
      </w:divBdr>
    </w:div>
    <w:div w:id="475298467">
      <w:bodyDiv w:val="1"/>
      <w:marLeft w:val="0"/>
      <w:marRight w:val="0"/>
      <w:marTop w:val="0"/>
      <w:marBottom w:val="0"/>
      <w:divBdr>
        <w:top w:val="none" w:sz="0" w:space="0" w:color="auto"/>
        <w:left w:val="none" w:sz="0" w:space="0" w:color="auto"/>
        <w:bottom w:val="none" w:sz="0" w:space="0" w:color="auto"/>
        <w:right w:val="none" w:sz="0" w:space="0" w:color="auto"/>
      </w:divBdr>
    </w:div>
    <w:div w:id="475924879">
      <w:bodyDiv w:val="1"/>
      <w:marLeft w:val="0"/>
      <w:marRight w:val="0"/>
      <w:marTop w:val="0"/>
      <w:marBottom w:val="0"/>
      <w:divBdr>
        <w:top w:val="none" w:sz="0" w:space="0" w:color="auto"/>
        <w:left w:val="none" w:sz="0" w:space="0" w:color="auto"/>
        <w:bottom w:val="none" w:sz="0" w:space="0" w:color="auto"/>
        <w:right w:val="none" w:sz="0" w:space="0" w:color="auto"/>
      </w:divBdr>
    </w:div>
    <w:div w:id="511264444">
      <w:bodyDiv w:val="1"/>
      <w:marLeft w:val="0"/>
      <w:marRight w:val="0"/>
      <w:marTop w:val="0"/>
      <w:marBottom w:val="0"/>
      <w:divBdr>
        <w:top w:val="none" w:sz="0" w:space="0" w:color="auto"/>
        <w:left w:val="none" w:sz="0" w:space="0" w:color="auto"/>
        <w:bottom w:val="none" w:sz="0" w:space="0" w:color="auto"/>
        <w:right w:val="none" w:sz="0" w:space="0" w:color="auto"/>
      </w:divBdr>
    </w:div>
    <w:div w:id="514882312">
      <w:bodyDiv w:val="1"/>
      <w:marLeft w:val="0"/>
      <w:marRight w:val="0"/>
      <w:marTop w:val="0"/>
      <w:marBottom w:val="0"/>
      <w:divBdr>
        <w:top w:val="none" w:sz="0" w:space="0" w:color="auto"/>
        <w:left w:val="none" w:sz="0" w:space="0" w:color="auto"/>
        <w:bottom w:val="none" w:sz="0" w:space="0" w:color="auto"/>
        <w:right w:val="none" w:sz="0" w:space="0" w:color="auto"/>
      </w:divBdr>
    </w:div>
    <w:div w:id="527916791">
      <w:bodyDiv w:val="1"/>
      <w:marLeft w:val="0"/>
      <w:marRight w:val="0"/>
      <w:marTop w:val="0"/>
      <w:marBottom w:val="0"/>
      <w:divBdr>
        <w:top w:val="none" w:sz="0" w:space="0" w:color="auto"/>
        <w:left w:val="none" w:sz="0" w:space="0" w:color="auto"/>
        <w:bottom w:val="none" w:sz="0" w:space="0" w:color="auto"/>
        <w:right w:val="none" w:sz="0" w:space="0" w:color="auto"/>
      </w:divBdr>
    </w:div>
    <w:div w:id="535889503">
      <w:bodyDiv w:val="1"/>
      <w:marLeft w:val="0"/>
      <w:marRight w:val="0"/>
      <w:marTop w:val="0"/>
      <w:marBottom w:val="0"/>
      <w:divBdr>
        <w:top w:val="none" w:sz="0" w:space="0" w:color="auto"/>
        <w:left w:val="none" w:sz="0" w:space="0" w:color="auto"/>
        <w:bottom w:val="none" w:sz="0" w:space="0" w:color="auto"/>
        <w:right w:val="none" w:sz="0" w:space="0" w:color="auto"/>
      </w:divBdr>
    </w:div>
    <w:div w:id="546453842">
      <w:bodyDiv w:val="1"/>
      <w:marLeft w:val="0"/>
      <w:marRight w:val="0"/>
      <w:marTop w:val="0"/>
      <w:marBottom w:val="0"/>
      <w:divBdr>
        <w:top w:val="none" w:sz="0" w:space="0" w:color="auto"/>
        <w:left w:val="none" w:sz="0" w:space="0" w:color="auto"/>
        <w:bottom w:val="none" w:sz="0" w:space="0" w:color="auto"/>
        <w:right w:val="none" w:sz="0" w:space="0" w:color="auto"/>
      </w:divBdr>
    </w:div>
    <w:div w:id="554005468">
      <w:bodyDiv w:val="1"/>
      <w:marLeft w:val="0"/>
      <w:marRight w:val="0"/>
      <w:marTop w:val="0"/>
      <w:marBottom w:val="0"/>
      <w:divBdr>
        <w:top w:val="none" w:sz="0" w:space="0" w:color="auto"/>
        <w:left w:val="none" w:sz="0" w:space="0" w:color="auto"/>
        <w:bottom w:val="none" w:sz="0" w:space="0" w:color="auto"/>
        <w:right w:val="none" w:sz="0" w:space="0" w:color="auto"/>
      </w:divBdr>
    </w:div>
    <w:div w:id="579825988">
      <w:bodyDiv w:val="1"/>
      <w:marLeft w:val="0"/>
      <w:marRight w:val="0"/>
      <w:marTop w:val="0"/>
      <w:marBottom w:val="0"/>
      <w:divBdr>
        <w:top w:val="none" w:sz="0" w:space="0" w:color="auto"/>
        <w:left w:val="none" w:sz="0" w:space="0" w:color="auto"/>
        <w:bottom w:val="none" w:sz="0" w:space="0" w:color="auto"/>
        <w:right w:val="none" w:sz="0" w:space="0" w:color="auto"/>
      </w:divBdr>
    </w:div>
    <w:div w:id="584843441">
      <w:bodyDiv w:val="1"/>
      <w:marLeft w:val="0"/>
      <w:marRight w:val="0"/>
      <w:marTop w:val="0"/>
      <w:marBottom w:val="0"/>
      <w:divBdr>
        <w:top w:val="none" w:sz="0" w:space="0" w:color="auto"/>
        <w:left w:val="none" w:sz="0" w:space="0" w:color="auto"/>
        <w:bottom w:val="none" w:sz="0" w:space="0" w:color="auto"/>
        <w:right w:val="none" w:sz="0" w:space="0" w:color="auto"/>
      </w:divBdr>
    </w:div>
    <w:div w:id="586578689">
      <w:bodyDiv w:val="1"/>
      <w:marLeft w:val="0"/>
      <w:marRight w:val="0"/>
      <w:marTop w:val="0"/>
      <w:marBottom w:val="0"/>
      <w:divBdr>
        <w:top w:val="none" w:sz="0" w:space="0" w:color="auto"/>
        <w:left w:val="none" w:sz="0" w:space="0" w:color="auto"/>
        <w:bottom w:val="none" w:sz="0" w:space="0" w:color="auto"/>
        <w:right w:val="none" w:sz="0" w:space="0" w:color="auto"/>
      </w:divBdr>
    </w:div>
    <w:div w:id="597494003">
      <w:bodyDiv w:val="1"/>
      <w:marLeft w:val="0"/>
      <w:marRight w:val="0"/>
      <w:marTop w:val="0"/>
      <w:marBottom w:val="0"/>
      <w:divBdr>
        <w:top w:val="none" w:sz="0" w:space="0" w:color="auto"/>
        <w:left w:val="none" w:sz="0" w:space="0" w:color="auto"/>
        <w:bottom w:val="none" w:sz="0" w:space="0" w:color="auto"/>
        <w:right w:val="none" w:sz="0" w:space="0" w:color="auto"/>
      </w:divBdr>
    </w:div>
    <w:div w:id="599490055">
      <w:bodyDiv w:val="1"/>
      <w:marLeft w:val="0"/>
      <w:marRight w:val="0"/>
      <w:marTop w:val="0"/>
      <w:marBottom w:val="0"/>
      <w:divBdr>
        <w:top w:val="none" w:sz="0" w:space="0" w:color="auto"/>
        <w:left w:val="none" w:sz="0" w:space="0" w:color="auto"/>
        <w:bottom w:val="none" w:sz="0" w:space="0" w:color="auto"/>
        <w:right w:val="none" w:sz="0" w:space="0" w:color="auto"/>
      </w:divBdr>
    </w:div>
    <w:div w:id="607201444">
      <w:bodyDiv w:val="1"/>
      <w:marLeft w:val="0"/>
      <w:marRight w:val="0"/>
      <w:marTop w:val="0"/>
      <w:marBottom w:val="0"/>
      <w:divBdr>
        <w:top w:val="none" w:sz="0" w:space="0" w:color="auto"/>
        <w:left w:val="none" w:sz="0" w:space="0" w:color="auto"/>
        <w:bottom w:val="none" w:sz="0" w:space="0" w:color="auto"/>
        <w:right w:val="none" w:sz="0" w:space="0" w:color="auto"/>
      </w:divBdr>
    </w:div>
    <w:div w:id="612443373">
      <w:bodyDiv w:val="1"/>
      <w:marLeft w:val="0"/>
      <w:marRight w:val="0"/>
      <w:marTop w:val="0"/>
      <w:marBottom w:val="0"/>
      <w:divBdr>
        <w:top w:val="none" w:sz="0" w:space="0" w:color="auto"/>
        <w:left w:val="none" w:sz="0" w:space="0" w:color="auto"/>
        <w:bottom w:val="none" w:sz="0" w:space="0" w:color="auto"/>
        <w:right w:val="none" w:sz="0" w:space="0" w:color="auto"/>
      </w:divBdr>
    </w:div>
    <w:div w:id="617225665">
      <w:bodyDiv w:val="1"/>
      <w:marLeft w:val="0"/>
      <w:marRight w:val="0"/>
      <w:marTop w:val="0"/>
      <w:marBottom w:val="0"/>
      <w:divBdr>
        <w:top w:val="none" w:sz="0" w:space="0" w:color="auto"/>
        <w:left w:val="none" w:sz="0" w:space="0" w:color="auto"/>
        <w:bottom w:val="none" w:sz="0" w:space="0" w:color="auto"/>
        <w:right w:val="none" w:sz="0" w:space="0" w:color="auto"/>
      </w:divBdr>
    </w:div>
    <w:div w:id="617376552">
      <w:bodyDiv w:val="1"/>
      <w:marLeft w:val="0"/>
      <w:marRight w:val="0"/>
      <w:marTop w:val="0"/>
      <w:marBottom w:val="0"/>
      <w:divBdr>
        <w:top w:val="none" w:sz="0" w:space="0" w:color="auto"/>
        <w:left w:val="none" w:sz="0" w:space="0" w:color="auto"/>
        <w:bottom w:val="none" w:sz="0" w:space="0" w:color="auto"/>
        <w:right w:val="none" w:sz="0" w:space="0" w:color="auto"/>
      </w:divBdr>
    </w:div>
    <w:div w:id="623191536">
      <w:bodyDiv w:val="1"/>
      <w:marLeft w:val="0"/>
      <w:marRight w:val="0"/>
      <w:marTop w:val="0"/>
      <w:marBottom w:val="0"/>
      <w:divBdr>
        <w:top w:val="none" w:sz="0" w:space="0" w:color="auto"/>
        <w:left w:val="none" w:sz="0" w:space="0" w:color="auto"/>
        <w:bottom w:val="none" w:sz="0" w:space="0" w:color="auto"/>
        <w:right w:val="none" w:sz="0" w:space="0" w:color="auto"/>
      </w:divBdr>
      <w:divsChild>
        <w:div w:id="891162680">
          <w:marLeft w:val="0"/>
          <w:marRight w:val="0"/>
          <w:marTop w:val="0"/>
          <w:marBottom w:val="0"/>
          <w:divBdr>
            <w:top w:val="none" w:sz="0" w:space="0" w:color="auto"/>
            <w:left w:val="none" w:sz="0" w:space="0" w:color="auto"/>
            <w:bottom w:val="none" w:sz="0" w:space="0" w:color="auto"/>
            <w:right w:val="none" w:sz="0" w:space="0" w:color="auto"/>
          </w:divBdr>
          <w:divsChild>
            <w:div w:id="1272013579">
              <w:marLeft w:val="0"/>
              <w:marRight w:val="0"/>
              <w:marTop w:val="0"/>
              <w:marBottom w:val="0"/>
              <w:divBdr>
                <w:top w:val="none" w:sz="0" w:space="0" w:color="auto"/>
                <w:left w:val="none" w:sz="0" w:space="0" w:color="auto"/>
                <w:bottom w:val="none" w:sz="0" w:space="0" w:color="auto"/>
                <w:right w:val="none" w:sz="0" w:space="0" w:color="auto"/>
              </w:divBdr>
              <w:divsChild>
                <w:div w:id="176163472">
                  <w:marLeft w:val="0"/>
                  <w:marRight w:val="0"/>
                  <w:marTop w:val="0"/>
                  <w:marBottom w:val="0"/>
                  <w:divBdr>
                    <w:top w:val="none" w:sz="0" w:space="0" w:color="auto"/>
                    <w:left w:val="none" w:sz="0" w:space="0" w:color="auto"/>
                    <w:bottom w:val="none" w:sz="0" w:space="0" w:color="auto"/>
                    <w:right w:val="none" w:sz="0" w:space="0" w:color="auto"/>
                  </w:divBdr>
                  <w:divsChild>
                    <w:div w:id="5656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882123">
          <w:marLeft w:val="0"/>
          <w:marRight w:val="0"/>
          <w:marTop w:val="0"/>
          <w:marBottom w:val="0"/>
          <w:divBdr>
            <w:top w:val="none" w:sz="0" w:space="0" w:color="auto"/>
            <w:left w:val="none" w:sz="0" w:space="0" w:color="auto"/>
            <w:bottom w:val="none" w:sz="0" w:space="0" w:color="auto"/>
            <w:right w:val="none" w:sz="0" w:space="0" w:color="auto"/>
          </w:divBdr>
          <w:divsChild>
            <w:div w:id="1490902018">
              <w:marLeft w:val="0"/>
              <w:marRight w:val="0"/>
              <w:marTop w:val="0"/>
              <w:marBottom w:val="0"/>
              <w:divBdr>
                <w:top w:val="none" w:sz="0" w:space="0" w:color="auto"/>
                <w:left w:val="none" w:sz="0" w:space="0" w:color="auto"/>
                <w:bottom w:val="none" w:sz="0" w:space="0" w:color="auto"/>
                <w:right w:val="none" w:sz="0" w:space="0" w:color="auto"/>
              </w:divBdr>
              <w:divsChild>
                <w:div w:id="725761431">
                  <w:marLeft w:val="0"/>
                  <w:marRight w:val="0"/>
                  <w:marTop w:val="0"/>
                  <w:marBottom w:val="0"/>
                  <w:divBdr>
                    <w:top w:val="none" w:sz="0" w:space="0" w:color="auto"/>
                    <w:left w:val="none" w:sz="0" w:space="0" w:color="auto"/>
                    <w:bottom w:val="none" w:sz="0" w:space="0" w:color="auto"/>
                    <w:right w:val="none" w:sz="0" w:space="0" w:color="auto"/>
                  </w:divBdr>
                  <w:divsChild>
                    <w:div w:id="9058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716866">
      <w:bodyDiv w:val="1"/>
      <w:marLeft w:val="0"/>
      <w:marRight w:val="0"/>
      <w:marTop w:val="0"/>
      <w:marBottom w:val="0"/>
      <w:divBdr>
        <w:top w:val="none" w:sz="0" w:space="0" w:color="auto"/>
        <w:left w:val="none" w:sz="0" w:space="0" w:color="auto"/>
        <w:bottom w:val="none" w:sz="0" w:space="0" w:color="auto"/>
        <w:right w:val="none" w:sz="0" w:space="0" w:color="auto"/>
      </w:divBdr>
    </w:div>
    <w:div w:id="635990310">
      <w:bodyDiv w:val="1"/>
      <w:marLeft w:val="0"/>
      <w:marRight w:val="0"/>
      <w:marTop w:val="0"/>
      <w:marBottom w:val="0"/>
      <w:divBdr>
        <w:top w:val="none" w:sz="0" w:space="0" w:color="auto"/>
        <w:left w:val="none" w:sz="0" w:space="0" w:color="auto"/>
        <w:bottom w:val="none" w:sz="0" w:space="0" w:color="auto"/>
        <w:right w:val="none" w:sz="0" w:space="0" w:color="auto"/>
      </w:divBdr>
    </w:div>
    <w:div w:id="657079667">
      <w:bodyDiv w:val="1"/>
      <w:marLeft w:val="0"/>
      <w:marRight w:val="0"/>
      <w:marTop w:val="0"/>
      <w:marBottom w:val="0"/>
      <w:divBdr>
        <w:top w:val="none" w:sz="0" w:space="0" w:color="auto"/>
        <w:left w:val="none" w:sz="0" w:space="0" w:color="auto"/>
        <w:bottom w:val="none" w:sz="0" w:space="0" w:color="auto"/>
        <w:right w:val="none" w:sz="0" w:space="0" w:color="auto"/>
      </w:divBdr>
      <w:divsChild>
        <w:div w:id="44835116">
          <w:marLeft w:val="0"/>
          <w:marRight w:val="0"/>
          <w:marTop w:val="0"/>
          <w:marBottom w:val="0"/>
          <w:divBdr>
            <w:top w:val="none" w:sz="0" w:space="0" w:color="auto"/>
            <w:left w:val="none" w:sz="0" w:space="0" w:color="auto"/>
            <w:bottom w:val="none" w:sz="0" w:space="0" w:color="auto"/>
            <w:right w:val="none" w:sz="0" w:space="0" w:color="auto"/>
          </w:divBdr>
          <w:divsChild>
            <w:div w:id="293801278">
              <w:marLeft w:val="0"/>
              <w:marRight w:val="0"/>
              <w:marTop w:val="0"/>
              <w:marBottom w:val="0"/>
              <w:divBdr>
                <w:top w:val="none" w:sz="0" w:space="0" w:color="auto"/>
                <w:left w:val="none" w:sz="0" w:space="0" w:color="auto"/>
                <w:bottom w:val="none" w:sz="0" w:space="0" w:color="auto"/>
                <w:right w:val="none" w:sz="0" w:space="0" w:color="auto"/>
              </w:divBdr>
              <w:divsChild>
                <w:div w:id="907226773">
                  <w:marLeft w:val="0"/>
                  <w:marRight w:val="0"/>
                  <w:marTop w:val="0"/>
                  <w:marBottom w:val="0"/>
                  <w:divBdr>
                    <w:top w:val="none" w:sz="0" w:space="0" w:color="auto"/>
                    <w:left w:val="none" w:sz="0" w:space="0" w:color="auto"/>
                    <w:bottom w:val="none" w:sz="0" w:space="0" w:color="auto"/>
                    <w:right w:val="none" w:sz="0" w:space="0" w:color="auto"/>
                  </w:divBdr>
                  <w:divsChild>
                    <w:div w:id="483394531">
                      <w:marLeft w:val="0"/>
                      <w:marRight w:val="0"/>
                      <w:marTop w:val="0"/>
                      <w:marBottom w:val="0"/>
                      <w:divBdr>
                        <w:top w:val="none" w:sz="0" w:space="0" w:color="auto"/>
                        <w:left w:val="none" w:sz="0" w:space="0" w:color="auto"/>
                        <w:bottom w:val="none" w:sz="0" w:space="0" w:color="auto"/>
                        <w:right w:val="none" w:sz="0" w:space="0" w:color="auto"/>
                      </w:divBdr>
                      <w:divsChild>
                        <w:div w:id="97649278">
                          <w:marLeft w:val="0"/>
                          <w:marRight w:val="0"/>
                          <w:marTop w:val="0"/>
                          <w:marBottom w:val="0"/>
                          <w:divBdr>
                            <w:top w:val="none" w:sz="0" w:space="0" w:color="auto"/>
                            <w:left w:val="none" w:sz="0" w:space="0" w:color="auto"/>
                            <w:bottom w:val="none" w:sz="0" w:space="0" w:color="auto"/>
                            <w:right w:val="none" w:sz="0" w:space="0" w:color="auto"/>
                          </w:divBdr>
                          <w:divsChild>
                            <w:div w:id="20839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501930">
      <w:bodyDiv w:val="1"/>
      <w:marLeft w:val="0"/>
      <w:marRight w:val="0"/>
      <w:marTop w:val="0"/>
      <w:marBottom w:val="0"/>
      <w:divBdr>
        <w:top w:val="none" w:sz="0" w:space="0" w:color="auto"/>
        <w:left w:val="none" w:sz="0" w:space="0" w:color="auto"/>
        <w:bottom w:val="none" w:sz="0" w:space="0" w:color="auto"/>
        <w:right w:val="none" w:sz="0" w:space="0" w:color="auto"/>
      </w:divBdr>
    </w:div>
    <w:div w:id="687560326">
      <w:bodyDiv w:val="1"/>
      <w:marLeft w:val="0"/>
      <w:marRight w:val="0"/>
      <w:marTop w:val="0"/>
      <w:marBottom w:val="0"/>
      <w:divBdr>
        <w:top w:val="none" w:sz="0" w:space="0" w:color="auto"/>
        <w:left w:val="none" w:sz="0" w:space="0" w:color="auto"/>
        <w:bottom w:val="none" w:sz="0" w:space="0" w:color="auto"/>
        <w:right w:val="none" w:sz="0" w:space="0" w:color="auto"/>
      </w:divBdr>
    </w:div>
    <w:div w:id="689379272">
      <w:bodyDiv w:val="1"/>
      <w:marLeft w:val="0"/>
      <w:marRight w:val="0"/>
      <w:marTop w:val="0"/>
      <w:marBottom w:val="0"/>
      <w:divBdr>
        <w:top w:val="none" w:sz="0" w:space="0" w:color="auto"/>
        <w:left w:val="none" w:sz="0" w:space="0" w:color="auto"/>
        <w:bottom w:val="none" w:sz="0" w:space="0" w:color="auto"/>
        <w:right w:val="none" w:sz="0" w:space="0" w:color="auto"/>
      </w:divBdr>
    </w:div>
    <w:div w:id="694234284">
      <w:bodyDiv w:val="1"/>
      <w:marLeft w:val="0"/>
      <w:marRight w:val="0"/>
      <w:marTop w:val="0"/>
      <w:marBottom w:val="0"/>
      <w:divBdr>
        <w:top w:val="none" w:sz="0" w:space="0" w:color="auto"/>
        <w:left w:val="none" w:sz="0" w:space="0" w:color="auto"/>
        <w:bottom w:val="none" w:sz="0" w:space="0" w:color="auto"/>
        <w:right w:val="none" w:sz="0" w:space="0" w:color="auto"/>
      </w:divBdr>
    </w:div>
    <w:div w:id="702899025">
      <w:bodyDiv w:val="1"/>
      <w:marLeft w:val="0"/>
      <w:marRight w:val="0"/>
      <w:marTop w:val="0"/>
      <w:marBottom w:val="0"/>
      <w:divBdr>
        <w:top w:val="none" w:sz="0" w:space="0" w:color="auto"/>
        <w:left w:val="none" w:sz="0" w:space="0" w:color="auto"/>
        <w:bottom w:val="none" w:sz="0" w:space="0" w:color="auto"/>
        <w:right w:val="none" w:sz="0" w:space="0" w:color="auto"/>
      </w:divBdr>
    </w:div>
    <w:div w:id="710954814">
      <w:bodyDiv w:val="1"/>
      <w:marLeft w:val="0"/>
      <w:marRight w:val="0"/>
      <w:marTop w:val="0"/>
      <w:marBottom w:val="0"/>
      <w:divBdr>
        <w:top w:val="none" w:sz="0" w:space="0" w:color="auto"/>
        <w:left w:val="none" w:sz="0" w:space="0" w:color="auto"/>
        <w:bottom w:val="none" w:sz="0" w:space="0" w:color="auto"/>
        <w:right w:val="none" w:sz="0" w:space="0" w:color="auto"/>
      </w:divBdr>
    </w:div>
    <w:div w:id="727648581">
      <w:bodyDiv w:val="1"/>
      <w:marLeft w:val="0"/>
      <w:marRight w:val="0"/>
      <w:marTop w:val="0"/>
      <w:marBottom w:val="0"/>
      <w:divBdr>
        <w:top w:val="none" w:sz="0" w:space="0" w:color="auto"/>
        <w:left w:val="none" w:sz="0" w:space="0" w:color="auto"/>
        <w:bottom w:val="none" w:sz="0" w:space="0" w:color="auto"/>
        <w:right w:val="none" w:sz="0" w:space="0" w:color="auto"/>
      </w:divBdr>
    </w:div>
    <w:div w:id="730544603">
      <w:bodyDiv w:val="1"/>
      <w:marLeft w:val="0"/>
      <w:marRight w:val="0"/>
      <w:marTop w:val="0"/>
      <w:marBottom w:val="0"/>
      <w:divBdr>
        <w:top w:val="none" w:sz="0" w:space="0" w:color="auto"/>
        <w:left w:val="none" w:sz="0" w:space="0" w:color="auto"/>
        <w:bottom w:val="none" w:sz="0" w:space="0" w:color="auto"/>
        <w:right w:val="none" w:sz="0" w:space="0" w:color="auto"/>
      </w:divBdr>
    </w:div>
    <w:div w:id="731081446">
      <w:bodyDiv w:val="1"/>
      <w:marLeft w:val="0"/>
      <w:marRight w:val="0"/>
      <w:marTop w:val="0"/>
      <w:marBottom w:val="0"/>
      <w:divBdr>
        <w:top w:val="none" w:sz="0" w:space="0" w:color="auto"/>
        <w:left w:val="none" w:sz="0" w:space="0" w:color="auto"/>
        <w:bottom w:val="none" w:sz="0" w:space="0" w:color="auto"/>
        <w:right w:val="none" w:sz="0" w:space="0" w:color="auto"/>
      </w:divBdr>
    </w:div>
    <w:div w:id="731317297">
      <w:bodyDiv w:val="1"/>
      <w:marLeft w:val="0"/>
      <w:marRight w:val="0"/>
      <w:marTop w:val="0"/>
      <w:marBottom w:val="0"/>
      <w:divBdr>
        <w:top w:val="none" w:sz="0" w:space="0" w:color="auto"/>
        <w:left w:val="none" w:sz="0" w:space="0" w:color="auto"/>
        <w:bottom w:val="none" w:sz="0" w:space="0" w:color="auto"/>
        <w:right w:val="none" w:sz="0" w:space="0" w:color="auto"/>
      </w:divBdr>
    </w:div>
    <w:div w:id="734475227">
      <w:bodyDiv w:val="1"/>
      <w:marLeft w:val="0"/>
      <w:marRight w:val="0"/>
      <w:marTop w:val="0"/>
      <w:marBottom w:val="0"/>
      <w:divBdr>
        <w:top w:val="none" w:sz="0" w:space="0" w:color="auto"/>
        <w:left w:val="none" w:sz="0" w:space="0" w:color="auto"/>
        <w:bottom w:val="none" w:sz="0" w:space="0" w:color="auto"/>
        <w:right w:val="none" w:sz="0" w:space="0" w:color="auto"/>
      </w:divBdr>
    </w:div>
    <w:div w:id="752700800">
      <w:bodyDiv w:val="1"/>
      <w:marLeft w:val="0"/>
      <w:marRight w:val="0"/>
      <w:marTop w:val="0"/>
      <w:marBottom w:val="0"/>
      <w:divBdr>
        <w:top w:val="none" w:sz="0" w:space="0" w:color="auto"/>
        <w:left w:val="none" w:sz="0" w:space="0" w:color="auto"/>
        <w:bottom w:val="none" w:sz="0" w:space="0" w:color="auto"/>
        <w:right w:val="none" w:sz="0" w:space="0" w:color="auto"/>
      </w:divBdr>
    </w:div>
    <w:div w:id="764425553">
      <w:bodyDiv w:val="1"/>
      <w:marLeft w:val="0"/>
      <w:marRight w:val="0"/>
      <w:marTop w:val="0"/>
      <w:marBottom w:val="0"/>
      <w:divBdr>
        <w:top w:val="none" w:sz="0" w:space="0" w:color="auto"/>
        <w:left w:val="none" w:sz="0" w:space="0" w:color="auto"/>
        <w:bottom w:val="none" w:sz="0" w:space="0" w:color="auto"/>
        <w:right w:val="none" w:sz="0" w:space="0" w:color="auto"/>
      </w:divBdr>
    </w:div>
    <w:div w:id="769353031">
      <w:bodyDiv w:val="1"/>
      <w:marLeft w:val="0"/>
      <w:marRight w:val="0"/>
      <w:marTop w:val="0"/>
      <w:marBottom w:val="0"/>
      <w:divBdr>
        <w:top w:val="none" w:sz="0" w:space="0" w:color="auto"/>
        <w:left w:val="none" w:sz="0" w:space="0" w:color="auto"/>
        <w:bottom w:val="none" w:sz="0" w:space="0" w:color="auto"/>
        <w:right w:val="none" w:sz="0" w:space="0" w:color="auto"/>
      </w:divBdr>
    </w:div>
    <w:div w:id="788284188">
      <w:bodyDiv w:val="1"/>
      <w:marLeft w:val="0"/>
      <w:marRight w:val="0"/>
      <w:marTop w:val="0"/>
      <w:marBottom w:val="0"/>
      <w:divBdr>
        <w:top w:val="none" w:sz="0" w:space="0" w:color="auto"/>
        <w:left w:val="none" w:sz="0" w:space="0" w:color="auto"/>
        <w:bottom w:val="none" w:sz="0" w:space="0" w:color="auto"/>
        <w:right w:val="none" w:sz="0" w:space="0" w:color="auto"/>
      </w:divBdr>
    </w:div>
    <w:div w:id="806750941">
      <w:bodyDiv w:val="1"/>
      <w:marLeft w:val="0"/>
      <w:marRight w:val="0"/>
      <w:marTop w:val="0"/>
      <w:marBottom w:val="0"/>
      <w:divBdr>
        <w:top w:val="none" w:sz="0" w:space="0" w:color="auto"/>
        <w:left w:val="none" w:sz="0" w:space="0" w:color="auto"/>
        <w:bottom w:val="none" w:sz="0" w:space="0" w:color="auto"/>
        <w:right w:val="none" w:sz="0" w:space="0" w:color="auto"/>
      </w:divBdr>
    </w:div>
    <w:div w:id="813912017">
      <w:bodyDiv w:val="1"/>
      <w:marLeft w:val="0"/>
      <w:marRight w:val="0"/>
      <w:marTop w:val="0"/>
      <w:marBottom w:val="0"/>
      <w:divBdr>
        <w:top w:val="none" w:sz="0" w:space="0" w:color="auto"/>
        <w:left w:val="none" w:sz="0" w:space="0" w:color="auto"/>
        <w:bottom w:val="none" w:sz="0" w:space="0" w:color="auto"/>
        <w:right w:val="none" w:sz="0" w:space="0" w:color="auto"/>
      </w:divBdr>
    </w:div>
    <w:div w:id="824009674">
      <w:bodyDiv w:val="1"/>
      <w:marLeft w:val="0"/>
      <w:marRight w:val="0"/>
      <w:marTop w:val="0"/>
      <w:marBottom w:val="0"/>
      <w:divBdr>
        <w:top w:val="none" w:sz="0" w:space="0" w:color="auto"/>
        <w:left w:val="none" w:sz="0" w:space="0" w:color="auto"/>
        <w:bottom w:val="none" w:sz="0" w:space="0" w:color="auto"/>
        <w:right w:val="none" w:sz="0" w:space="0" w:color="auto"/>
      </w:divBdr>
    </w:div>
    <w:div w:id="825361455">
      <w:bodyDiv w:val="1"/>
      <w:marLeft w:val="0"/>
      <w:marRight w:val="0"/>
      <w:marTop w:val="0"/>
      <w:marBottom w:val="0"/>
      <w:divBdr>
        <w:top w:val="none" w:sz="0" w:space="0" w:color="auto"/>
        <w:left w:val="none" w:sz="0" w:space="0" w:color="auto"/>
        <w:bottom w:val="none" w:sz="0" w:space="0" w:color="auto"/>
        <w:right w:val="none" w:sz="0" w:space="0" w:color="auto"/>
      </w:divBdr>
    </w:div>
    <w:div w:id="828834278">
      <w:bodyDiv w:val="1"/>
      <w:marLeft w:val="0"/>
      <w:marRight w:val="0"/>
      <w:marTop w:val="0"/>
      <w:marBottom w:val="0"/>
      <w:divBdr>
        <w:top w:val="none" w:sz="0" w:space="0" w:color="auto"/>
        <w:left w:val="none" w:sz="0" w:space="0" w:color="auto"/>
        <w:bottom w:val="none" w:sz="0" w:space="0" w:color="auto"/>
        <w:right w:val="none" w:sz="0" w:space="0" w:color="auto"/>
      </w:divBdr>
    </w:div>
    <w:div w:id="834760985">
      <w:bodyDiv w:val="1"/>
      <w:marLeft w:val="0"/>
      <w:marRight w:val="0"/>
      <w:marTop w:val="0"/>
      <w:marBottom w:val="0"/>
      <w:divBdr>
        <w:top w:val="none" w:sz="0" w:space="0" w:color="auto"/>
        <w:left w:val="none" w:sz="0" w:space="0" w:color="auto"/>
        <w:bottom w:val="none" w:sz="0" w:space="0" w:color="auto"/>
        <w:right w:val="none" w:sz="0" w:space="0" w:color="auto"/>
      </w:divBdr>
    </w:div>
    <w:div w:id="841091317">
      <w:bodyDiv w:val="1"/>
      <w:marLeft w:val="0"/>
      <w:marRight w:val="0"/>
      <w:marTop w:val="0"/>
      <w:marBottom w:val="0"/>
      <w:divBdr>
        <w:top w:val="none" w:sz="0" w:space="0" w:color="auto"/>
        <w:left w:val="none" w:sz="0" w:space="0" w:color="auto"/>
        <w:bottom w:val="none" w:sz="0" w:space="0" w:color="auto"/>
        <w:right w:val="none" w:sz="0" w:space="0" w:color="auto"/>
      </w:divBdr>
    </w:div>
    <w:div w:id="841746115">
      <w:bodyDiv w:val="1"/>
      <w:marLeft w:val="0"/>
      <w:marRight w:val="0"/>
      <w:marTop w:val="0"/>
      <w:marBottom w:val="0"/>
      <w:divBdr>
        <w:top w:val="none" w:sz="0" w:space="0" w:color="auto"/>
        <w:left w:val="none" w:sz="0" w:space="0" w:color="auto"/>
        <w:bottom w:val="none" w:sz="0" w:space="0" w:color="auto"/>
        <w:right w:val="none" w:sz="0" w:space="0" w:color="auto"/>
      </w:divBdr>
    </w:div>
    <w:div w:id="854929421">
      <w:bodyDiv w:val="1"/>
      <w:marLeft w:val="0"/>
      <w:marRight w:val="0"/>
      <w:marTop w:val="0"/>
      <w:marBottom w:val="0"/>
      <w:divBdr>
        <w:top w:val="none" w:sz="0" w:space="0" w:color="auto"/>
        <w:left w:val="none" w:sz="0" w:space="0" w:color="auto"/>
        <w:bottom w:val="none" w:sz="0" w:space="0" w:color="auto"/>
        <w:right w:val="none" w:sz="0" w:space="0" w:color="auto"/>
      </w:divBdr>
    </w:div>
    <w:div w:id="864053133">
      <w:bodyDiv w:val="1"/>
      <w:marLeft w:val="0"/>
      <w:marRight w:val="0"/>
      <w:marTop w:val="0"/>
      <w:marBottom w:val="0"/>
      <w:divBdr>
        <w:top w:val="none" w:sz="0" w:space="0" w:color="auto"/>
        <w:left w:val="none" w:sz="0" w:space="0" w:color="auto"/>
        <w:bottom w:val="none" w:sz="0" w:space="0" w:color="auto"/>
        <w:right w:val="none" w:sz="0" w:space="0" w:color="auto"/>
      </w:divBdr>
    </w:div>
    <w:div w:id="870652837">
      <w:bodyDiv w:val="1"/>
      <w:marLeft w:val="0"/>
      <w:marRight w:val="0"/>
      <w:marTop w:val="0"/>
      <w:marBottom w:val="0"/>
      <w:divBdr>
        <w:top w:val="none" w:sz="0" w:space="0" w:color="auto"/>
        <w:left w:val="none" w:sz="0" w:space="0" w:color="auto"/>
        <w:bottom w:val="none" w:sz="0" w:space="0" w:color="auto"/>
        <w:right w:val="none" w:sz="0" w:space="0" w:color="auto"/>
      </w:divBdr>
    </w:div>
    <w:div w:id="879364151">
      <w:bodyDiv w:val="1"/>
      <w:marLeft w:val="0"/>
      <w:marRight w:val="0"/>
      <w:marTop w:val="0"/>
      <w:marBottom w:val="0"/>
      <w:divBdr>
        <w:top w:val="none" w:sz="0" w:space="0" w:color="auto"/>
        <w:left w:val="none" w:sz="0" w:space="0" w:color="auto"/>
        <w:bottom w:val="none" w:sz="0" w:space="0" w:color="auto"/>
        <w:right w:val="none" w:sz="0" w:space="0" w:color="auto"/>
      </w:divBdr>
    </w:div>
    <w:div w:id="879786913">
      <w:bodyDiv w:val="1"/>
      <w:marLeft w:val="0"/>
      <w:marRight w:val="0"/>
      <w:marTop w:val="0"/>
      <w:marBottom w:val="0"/>
      <w:divBdr>
        <w:top w:val="none" w:sz="0" w:space="0" w:color="auto"/>
        <w:left w:val="none" w:sz="0" w:space="0" w:color="auto"/>
        <w:bottom w:val="none" w:sz="0" w:space="0" w:color="auto"/>
        <w:right w:val="none" w:sz="0" w:space="0" w:color="auto"/>
      </w:divBdr>
    </w:div>
    <w:div w:id="886835676">
      <w:bodyDiv w:val="1"/>
      <w:marLeft w:val="0"/>
      <w:marRight w:val="0"/>
      <w:marTop w:val="0"/>
      <w:marBottom w:val="0"/>
      <w:divBdr>
        <w:top w:val="none" w:sz="0" w:space="0" w:color="auto"/>
        <w:left w:val="none" w:sz="0" w:space="0" w:color="auto"/>
        <w:bottom w:val="none" w:sz="0" w:space="0" w:color="auto"/>
        <w:right w:val="none" w:sz="0" w:space="0" w:color="auto"/>
      </w:divBdr>
    </w:div>
    <w:div w:id="911692755">
      <w:bodyDiv w:val="1"/>
      <w:marLeft w:val="0"/>
      <w:marRight w:val="0"/>
      <w:marTop w:val="0"/>
      <w:marBottom w:val="0"/>
      <w:divBdr>
        <w:top w:val="none" w:sz="0" w:space="0" w:color="auto"/>
        <w:left w:val="none" w:sz="0" w:space="0" w:color="auto"/>
        <w:bottom w:val="none" w:sz="0" w:space="0" w:color="auto"/>
        <w:right w:val="none" w:sz="0" w:space="0" w:color="auto"/>
      </w:divBdr>
    </w:div>
    <w:div w:id="931402545">
      <w:bodyDiv w:val="1"/>
      <w:marLeft w:val="0"/>
      <w:marRight w:val="0"/>
      <w:marTop w:val="0"/>
      <w:marBottom w:val="0"/>
      <w:divBdr>
        <w:top w:val="none" w:sz="0" w:space="0" w:color="auto"/>
        <w:left w:val="none" w:sz="0" w:space="0" w:color="auto"/>
        <w:bottom w:val="none" w:sz="0" w:space="0" w:color="auto"/>
        <w:right w:val="none" w:sz="0" w:space="0" w:color="auto"/>
      </w:divBdr>
      <w:divsChild>
        <w:div w:id="791706452">
          <w:marLeft w:val="0"/>
          <w:marRight w:val="0"/>
          <w:marTop w:val="0"/>
          <w:marBottom w:val="0"/>
          <w:divBdr>
            <w:top w:val="none" w:sz="0" w:space="0" w:color="auto"/>
            <w:left w:val="none" w:sz="0" w:space="0" w:color="auto"/>
            <w:bottom w:val="none" w:sz="0" w:space="0" w:color="auto"/>
            <w:right w:val="none" w:sz="0" w:space="0" w:color="auto"/>
          </w:divBdr>
          <w:divsChild>
            <w:div w:id="2040541402">
              <w:marLeft w:val="0"/>
              <w:marRight w:val="0"/>
              <w:marTop w:val="0"/>
              <w:marBottom w:val="0"/>
              <w:divBdr>
                <w:top w:val="none" w:sz="0" w:space="0" w:color="auto"/>
                <w:left w:val="none" w:sz="0" w:space="0" w:color="auto"/>
                <w:bottom w:val="none" w:sz="0" w:space="0" w:color="auto"/>
                <w:right w:val="none" w:sz="0" w:space="0" w:color="auto"/>
              </w:divBdr>
              <w:divsChild>
                <w:div w:id="403724841">
                  <w:marLeft w:val="0"/>
                  <w:marRight w:val="0"/>
                  <w:marTop w:val="0"/>
                  <w:marBottom w:val="0"/>
                  <w:divBdr>
                    <w:top w:val="none" w:sz="0" w:space="0" w:color="auto"/>
                    <w:left w:val="none" w:sz="0" w:space="0" w:color="auto"/>
                    <w:bottom w:val="none" w:sz="0" w:space="0" w:color="auto"/>
                    <w:right w:val="none" w:sz="0" w:space="0" w:color="auto"/>
                  </w:divBdr>
                  <w:divsChild>
                    <w:div w:id="1787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9194">
          <w:marLeft w:val="0"/>
          <w:marRight w:val="0"/>
          <w:marTop w:val="0"/>
          <w:marBottom w:val="0"/>
          <w:divBdr>
            <w:top w:val="none" w:sz="0" w:space="0" w:color="auto"/>
            <w:left w:val="none" w:sz="0" w:space="0" w:color="auto"/>
            <w:bottom w:val="none" w:sz="0" w:space="0" w:color="auto"/>
            <w:right w:val="none" w:sz="0" w:space="0" w:color="auto"/>
          </w:divBdr>
          <w:divsChild>
            <w:div w:id="1233006180">
              <w:marLeft w:val="0"/>
              <w:marRight w:val="0"/>
              <w:marTop w:val="0"/>
              <w:marBottom w:val="0"/>
              <w:divBdr>
                <w:top w:val="none" w:sz="0" w:space="0" w:color="auto"/>
                <w:left w:val="none" w:sz="0" w:space="0" w:color="auto"/>
                <w:bottom w:val="none" w:sz="0" w:space="0" w:color="auto"/>
                <w:right w:val="none" w:sz="0" w:space="0" w:color="auto"/>
              </w:divBdr>
              <w:divsChild>
                <w:div w:id="129711557">
                  <w:marLeft w:val="0"/>
                  <w:marRight w:val="0"/>
                  <w:marTop w:val="0"/>
                  <w:marBottom w:val="0"/>
                  <w:divBdr>
                    <w:top w:val="none" w:sz="0" w:space="0" w:color="auto"/>
                    <w:left w:val="none" w:sz="0" w:space="0" w:color="auto"/>
                    <w:bottom w:val="none" w:sz="0" w:space="0" w:color="auto"/>
                    <w:right w:val="none" w:sz="0" w:space="0" w:color="auto"/>
                  </w:divBdr>
                  <w:divsChild>
                    <w:div w:id="177054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02413">
      <w:bodyDiv w:val="1"/>
      <w:marLeft w:val="0"/>
      <w:marRight w:val="0"/>
      <w:marTop w:val="0"/>
      <w:marBottom w:val="0"/>
      <w:divBdr>
        <w:top w:val="none" w:sz="0" w:space="0" w:color="auto"/>
        <w:left w:val="none" w:sz="0" w:space="0" w:color="auto"/>
        <w:bottom w:val="none" w:sz="0" w:space="0" w:color="auto"/>
        <w:right w:val="none" w:sz="0" w:space="0" w:color="auto"/>
      </w:divBdr>
      <w:divsChild>
        <w:div w:id="1928493692">
          <w:marLeft w:val="0"/>
          <w:marRight w:val="0"/>
          <w:marTop w:val="0"/>
          <w:marBottom w:val="0"/>
          <w:divBdr>
            <w:top w:val="none" w:sz="0" w:space="0" w:color="auto"/>
            <w:left w:val="none" w:sz="0" w:space="0" w:color="auto"/>
            <w:bottom w:val="none" w:sz="0" w:space="0" w:color="auto"/>
            <w:right w:val="none" w:sz="0" w:space="0" w:color="auto"/>
          </w:divBdr>
          <w:divsChild>
            <w:div w:id="2092072682">
              <w:marLeft w:val="0"/>
              <w:marRight w:val="0"/>
              <w:marTop w:val="0"/>
              <w:marBottom w:val="0"/>
              <w:divBdr>
                <w:top w:val="none" w:sz="0" w:space="0" w:color="auto"/>
                <w:left w:val="none" w:sz="0" w:space="0" w:color="auto"/>
                <w:bottom w:val="none" w:sz="0" w:space="0" w:color="auto"/>
                <w:right w:val="none" w:sz="0" w:space="0" w:color="auto"/>
              </w:divBdr>
              <w:divsChild>
                <w:div w:id="1106266230">
                  <w:marLeft w:val="0"/>
                  <w:marRight w:val="0"/>
                  <w:marTop w:val="0"/>
                  <w:marBottom w:val="0"/>
                  <w:divBdr>
                    <w:top w:val="none" w:sz="0" w:space="0" w:color="auto"/>
                    <w:left w:val="none" w:sz="0" w:space="0" w:color="auto"/>
                    <w:bottom w:val="none" w:sz="0" w:space="0" w:color="auto"/>
                    <w:right w:val="none" w:sz="0" w:space="0" w:color="auto"/>
                  </w:divBdr>
                  <w:divsChild>
                    <w:div w:id="8293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95193">
          <w:marLeft w:val="0"/>
          <w:marRight w:val="0"/>
          <w:marTop w:val="0"/>
          <w:marBottom w:val="0"/>
          <w:divBdr>
            <w:top w:val="none" w:sz="0" w:space="0" w:color="auto"/>
            <w:left w:val="none" w:sz="0" w:space="0" w:color="auto"/>
            <w:bottom w:val="none" w:sz="0" w:space="0" w:color="auto"/>
            <w:right w:val="none" w:sz="0" w:space="0" w:color="auto"/>
          </w:divBdr>
          <w:divsChild>
            <w:div w:id="1800877594">
              <w:marLeft w:val="0"/>
              <w:marRight w:val="0"/>
              <w:marTop w:val="0"/>
              <w:marBottom w:val="0"/>
              <w:divBdr>
                <w:top w:val="none" w:sz="0" w:space="0" w:color="auto"/>
                <w:left w:val="none" w:sz="0" w:space="0" w:color="auto"/>
                <w:bottom w:val="none" w:sz="0" w:space="0" w:color="auto"/>
                <w:right w:val="none" w:sz="0" w:space="0" w:color="auto"/>
              </w:divBdr>
              <w:divsChild>
                <w:div w:id="703797482">
                  <w:marLeft w:val="0"/>
                  <w:marRight w:val="0"/>
                  <w:marTop w:val="0"/>
                  <w:marBottom w:val="0"/>
                  <w:divBdr>
                    <w:top w:val="none" w:sz="0" w:space="0" w:color="auto"/>
                    <w:left w:val="none" w:sz="0" w:space="0" w:color="auto"/>
                    <w:bottom w:val="none" w:sz="0" w:space="0" w:color="auto"/>
                    <w:right w:val="none" w:sz="0" w:space="0" w:color="auto"/>
                  </w:divBdr>
                  <w:divsChild>
                    <w:div w:id="41119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03238">
      <w:bodyDiv w:val="1"/>
      <w:marLeft w:val="0"/>
      <w:marRight w:val="0"/>
      <w:marTop w:val="0"/>
      <w:marBottom w:val="0"/>
      <w:divBdr>
        <w:top w:val="none" w:sz="0" w:space="0" w:color="auto"/>
        <w:left w:val="none" w:sz="0" w:space="0" w:color="auto"/>
        <w:bottom w:val="none" w:sz="0" w:space="0" w:color="auto"/>
        <w:right w:val="none" w:sz="0" w:space="0" w:color="auto"/>
      </w:divBdr>
    </w:div>
    <w:div w:id="944576431">
      <w:bodyDiv w:val="1"/>
      <w:marLeft w:val="0"/>
      <w:marRight w:val="0"/>
      <w:marTop w:val="0"/>
      <w:marBottom w:val="0"/>
      <w:divBdr>
        <w:top w:val="none" w:sz="0" w:space="0" w:color="auto"/>
        <w:left w:val="none" w:sz="0" w:space="0" w:color="auto"/>
        <w:bottom w:val="none" w:sz="0" w:space="0" w:color="auto"/>
        <w:right w:val="none" w:sz="0" w:space="0" w:color="auto"/>
      </w:divBdr>
    </w:div>
    <w:div w:id="957487673">
      <w:bodyDiv w:val="1"/>
      <w:marLeft w:val="0"/>
      <w:marRight w:val="0"/>
      <w:marTop w:val="0"/>
      <w:marBottom w:val="0"/>
      <w:divBdr>
        <w:top w:val="none" w:sz="0" w:space="0" w:color="auto"/>
        <w:left w:val="none" w:sz="0" w:space="0" w:color="auto"/>
        <w:bottom w:val="none" w:sz="0" w:space="0" w:color="auto"/>
        <w:right w:val="none" w:sz="0" w:space="0" w:color="auto"/>
      </w:divBdr>
    </w:div>
    <w:div w:id="958412058">
      <w:bodyDiv w:val="1"/>
      <w:marLeft w:val="0"/>
      <w:marRight w:val="0"/>
      <w:marTop w:val="0"/>
      <w:marBottom w:val="0"/>
      <w:divBdr>
        <w:top w:val="none" w:sz="0" w:space="0" w:color="auto"/>
        <w:left w:val="none" w:sz="0" w:space="0" w:color="auto"/>
        <w:bottom w:val="none" w:sz="0" w:space="0" w:color="auto"/>
        <w:right w:val="none" w:sz="0" w:space="0" w:color="auto"/>
      </w:divBdr>
    </w:div>
    <w:div w:id="961688894">
      <w:bodyDiv w:val="1"/>
      <w:marLeft w:val="0"/>
      <w:marRight w:val="0"/>
      <w:marTop w:val="0"/>
      <w:marBottom w:val="0"/>
      <w:divBdr>
        <w:top w:val="none" w:sz="0" w:space="0" w:color="auto"/>
        <w:left w:val="none" w:sz="0" w:space="0" w:color="auto"/>
        <w:bottom w:val="none" w:sz="0" w:space="0" w:color="auto"/>
        <w:right w:val="none" w:sz="0" w:space="0" w:color="auto"/>
      </w:divBdr>
    </w:div>
    <w:div w:id="965430474">
      <w:bodyDiv w:val="1"/>
      <w:marLeft w:val="0"/>
      <w:marRight w:val="0"/>
      <w:marTop w:val="0"/>
      <w:marBottom w:val="0"/>
      <w:divBdr>
        <w:top w:val="none" w:sz="0" w:space="0" w:color="auto"/>
        <w:left w:val="none" w:sz="0" w:space="0" w:color="auto"/>
        <w:bottom w:val="none" w:sz="0" w:space="0" w:color="auto"/>
        <w:right w:val="none" w:sz="0" w:space="0" w:color="auto"/>
      </w:divBdr>
    </w:div>
    <w:div w:id="967275416">
      <w:bodyDiv w:val="1"/>
      <w:marLeft w:val="0"/>
      <w:marRight w:val="0"/>
      <w:marTop w:val="0"/>
      <w:marBottom w:val="0"/>
      <w:divBdr>
        <w:top w:val="none" w:sz="0" w:space="0" w:color="auto"/>
        <w:left w:val="none" w:sz="0" w:space="0" w:color="auto"/>
        <w:bottom w:val="none" w:sz="0" w:space="0" w:color="auto"/>
        <w:right w:val="none" w:sz="0" w:space="0" w:color="auto"/>
      </w:divBdr>
    </w:div>
    <w:div w:id="975647316">
      <w:bodyDiv w:val="1"/>
      <w:marLeft w:val="0"/>
      <w:marRight w:val="0"/>
      <w:marTop w:val="0"/>
      <w:marBottom w:val="0"/>
      <w:divBdr>
        <w:top w:val="none" w:sz="0" w:space="0" w:color="auto"/>
        <w:left w:val="none" w:sz="0" w:space="0" w:color="auto"/>
        <w:bottom w:val="none" w:sz="0" w:space="0" w:color="auto"/>
        <w:right w:val="none" w:sz="0" w:space="0" w:color="auto"/>
      </w:divBdr>
    </w:div>
    <w:div w:id="991520318">
      <w:bodyDiv w:val="1"/>
      <w:marLeft w:val="0"/>
      <w:marRight w:val="0"/>
      <w:marTop w:val="0"/>
      <w:marBottom w:val="0"/>
      <w:divBdr>
        <w:top w:val="none" w:sz="0" w:space="0" w:color="auto"/>
        <w:left w:val="none" w:sz="0" w:space="0" w:color="auto"/>
        <w:bottom w:val="none" w:sz="0" w:space="0" w:color="auto"/>
        <w:right w:val="none" w:sz="0" w:space="0" w:color="auto"/>
      </w:divBdr>
    </w:div>
    <w:div w:id="999962294">
      <w:bodyDiv w:val="1"/>
      <w:marLeft w:val="0"/>
      <w:marRight w:val="0"/>
      <w:marTop w:val="0"/>
      <w:marBottom w:val="0"/>
      <w:divBdr>
        <w:top w:val="none" w:sz="0" w:space="0" w:color="auto"/>
        <w:left w:val="none" w:sz="0" w:space="0" w:color="auto"/>
        <w:bottom w:val="none" w:sz="0" w:space="0" w:color="auto"/>
        <w:right w:val="none" w:sz="0" w:space="0" w:color="auto"/>
      </w:divBdr>
    </w:div>
    <w:div w:id="1006136244">
      <w:bodyDiv w:val="1"/>
      <w:marLeft w:val="0"/>
      <w:marRight w:val="0"/>
      <w:marTop w:val="0"/>
      <w:marBottom w:val="0"/>
      <w:divBdr>
        <w:top w:val="none" w:sz="0" w:space="0" w:color="auto"/>
        <w:left w:val="none" w:sz="0" w:space="0" w:color="auto"/>
        <w:bottom w:val="none" w:sz="0" w:space="0" w:color="auto"/>
        <w:right w:val="none" w:sz="0" w:space="0" w:color="auto"/>
      </w:divBdr>
      <w:divsChild>
        <w:div w:id="1770617479">
          <w:marLeft w:val="0"/>
          <w:marRight w:val="0"/>
          <w:marTop w:val="0"/>
          <w:marBottom w:val="0"/>
          <w:divBdr>
            <w:top w:val="none" w:sz="0" w:space="0" w:color="auto"/>
            <w:left w:val="none" w:sz="0" w:space="0" w:color="auto"/>
            <w:bottom w:val="none" w:sz="0" w:space="0" w:color="auto"/>
            <w:right w:val="none" w:sz="0" w:space="0" w:color="auto"/>
          </w:divBdr>
          <w:divsChild>
            <w:div w:id="1542859214">
              <w:marLeft w:val="0"/>
              <w:marRight w:val="0"/>
              <w:marTop w:val="0"/>
              <w:marBottom w:val="0"/>
              <w:divBdr>
                <w:top w:val="none" w:sz="0" w:space="0" w:color="auto"/>
                <w:left w:val="none" w:sz="0" w:space="0" w:color="auto"/>
                <w:bottom w:val="none" w:sz="0" w:space="0" w:color="auto"/>
                <w:right w:val="none" w:sz="0" w:space="0" w:color="auto"/>
              </w:divBdr>
              <w:divsChild>
                <w:div w:id="993610362">
                  <w:marLeft w:val="0"/>
                  <w:marRight w:val="0"/>
                  <w:marTop w:val="0"/>
                  <w:marBottom w:val="0"/>
                  <w:divBdr>
                    <w:top w:val="none" w:sz="0" w:space="0" w:color="auto"/>
                    <w:left w:val="none" w:sz="0" w:space="0" w:color="auto"/>
                    <w:bottom w:val="none" w:sz="0" w:space="0" w:color="auto"/>
                    <w:right w:val="none" w:sz="0" w:space="0" w:color="auto"/>
                  </w:divBdr>
                  <w:divsChild>
                    <w:div w:id="1671982549">
                      <w:marLeft w:val="0"/>
                      <w:marRight w:val="0"/>
                      <w:marTop w:val="0"/>
                      <w:marBottom w:val="0"/>
                      <w:divBdr>
                        <w:top w:val="none" w:sz="0" w:space="0" w:color="auto"/>
                        <w:left w:val="none" w:sz="0" w:space="0" w:color="auto"/>
                        <w:bottom w:val="none" w:sz="0" w:space="0" w:color="auto"/>
                        <w:right w:val="none" w:sz="0" w:space="0" w:color="auto"/>
                      </w:divBdr>
                      <w:divsChild>
                        <w:div w:id="474179510">
                          <w:marLeft w:val="0"/>
                          <w:marRight w:val="0"/>
                          <w:marTop w:val="0"/>
                          <w:marBottom w:val="0"/>
                          <w:divBdr>
                            <w:top w:val="none" w:sz="0" w:space="0" w:color="auto"/>
                            <w:left w:val="none" w:sz="0" w:space="0" w:color="auto"/>
                            <w:bottom w:val="none" w:sz="0" w:space="0" w:color="auto"/>
                            <w:right w:val="none" w:sz="0" w:space="0" w:color="auto"/>
                          </w:divBdr>
                          <w:divsChild>
                            <w:div w:id="782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822855">
                  <w:marLeft w:val="0"/>
                  <w:marRight w:val="0"/>
                  <w:marTop w:val="0"/>
                  <w:marBottom w:val="0"/>
                  <w:divBdr>
                    <w:top w:val="none" w:sz="0" w:space="0" w:color="auto"/>
                    <w:left w:val="none" w:sz="0" w:space="0" w:color="auto"/>
                    <w:bottom w:val="none" w:sz="0" w:space="0" w:color="auto"/>
                    <w:right w:val="none" w:sz="0" w:space="0" w:color="auto"/>
                  </w:divBdr>
                  <w:divsChild>
                    <w:div w:id="1812677059">
                      <w:marLeft w:val="0"/>
                      <w:marRight w:val="0"/>
                      <w:marTop w:val="0"/>
                      <w:marBottom w:val="0"/>
                      <w:divBdr>
                        <w:top w:val="none" w:sz="0" w:space="0" w:color="auto"/>
                        <w:left w:val="none" w:sz="0" w:space="0" w:color="auto"/>
                        <w:bottom w:val="none" w:sz="0" w:space="0" w:color="auto"/>
                        <w:right w:val="none" w:sz="0" w:space="0" w:color="auto"/>
                      </w:divBdr>
                      <w:divsChild>
                        <w:div w:id="517735107">
                          <w:marLeft w:val="0"/>
                          <w:marRight w:val="0"/>
                          <w:marTop w:val="0"/>
                          <w:marBottom w:val="0"/>
                          <w:divBdr>
                            <w:top w:val="none" w:sz="0" w:space="0" w:color="auto"/>
                            <w:left w:val="none" w:sz="0" w:space="0" w:color="auto"/>
                            <w:bottom w:val="none" w:sz="0" w:space="0" w:color="auto"/>
                            <w:right w:val="none" w:sz="0" w:space="0" w:color="auto"/>
                          </w:divBdr>
                          <w:divsChild>
                            <w:div w:id="12373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238790">
      <w:bodyDiv w:val="1"/>
      <w:marLeft w:val="0"/>
      <w:marRight w:val="0"/>
      <w:marTop w:val="0"/>
      <w:marBottom w:val="0"/>
      <w:divBdr>
        <w:top w:val="none" w:sz="0" w:space="0" w:color="auto"/>
        <w:left w:val="none" w:sz="0" w:space="0" w:color="auto"/>
        <w:bottom w:val="none" w:sz="0" w:space="0" w:color="auto"/>
        <w:right w:val="none" w:sz="0" w:space="0" w:color="auto"/>
      </w:divBdr>
    </w:div>
    <w:div w:id="1049382158">
      <w:bodyDiv w:val="1"/>
      <w:marLeft w:val="0"/>
      <w:marRight w:val="0"/>
      <w:marTop w:val="0"/>
      <w:marBottom w:val="0"/>
      <w:divBdr>
        <w:top w:val="none" w:sz="0" w:space="0" w:color="auto"/>
        <w:left w:val="none" w:sz="0" w:space="0" w:color="auto"/>
        <w:bottom w:val="none" w:sz="0" w:space="0" w:color="auto"/>
        <w:right w:val="none" w:sz="0" w:space="0" w:color="auto"/>
      </w:divBdr>
    </w:div>
    <w:div w:id="1060443138">
      <w:bodyDiv w:val="1"/>
      <w:marLeft w:val="0"/>
      <w:marRight w:val="0"/>
      <w:marTop w:val="0"/>
      <w:marBottom w:val="0"/>
      <w:divBdr>
        <w:top w:val="none" w:sz="0" w:space="0" w:color="auto"/>
        <w:left w:val="none" w:sz="0" w:space="0" w:color="auto"/>
        <w:bottom w:val="none" w:sz="0" w:space="0" w:color="auto"/>
        <w:right w:val="none" w:sz="0" w:space="0" w:color="auto"/>
      </w:divBdr>
    </w:div>
    <w:div w:id="1064257440">
      <w:bodyDiv w:val="1"/>
      <w:marLeft w:val="0"/>
      <w:marRight w:val="0"/>
      <w:marTop w:val="0"/>
      <w:marBottom w:val="0"/>
      <w:divBdr>
        <w:top w:val="none" w:sz="0" w:space="0" w:color="auto"/>
        <w:left w:val="none" w:sz="0" w:space="0" w:color="auto"/>
        <w:bottom w:val="none" w:sz="0" w:space="0" w:color="auto"/>
        <w:right w:val="none" w:sz="0" w:space="0" w:color="auto"/>
      </w:divBdr>
    </w:div>
    <w:div w:id="1075055830">
      <w:bodyDiv w:val="1"/>
      <w:marLeft w:val="0"/>
      <w:marRight w:val="0"/>
      <w:marTop w:val="0"/>
      <w:marBottom w:val="0"/>
      <w:divBdr>
        <w:top w:val="none" w:sz="0" w:space="0" w:color="auto"/>
        <w:left w:val="none" w:sz="0" w:space="0" w:color="auto"/>
        <w:bottom w:val="none" w:sz="0" w:space="0" w:color="auto"/>
        <w:right w:val="none" w:sz="0" w:space="0" w:color="auto"/>
      </w:divBdr>
    </w:div>
    <w:div w:id="1081096292">
      <w:bodyDiv w:val="1"/>
      <w:marLeft w:val="0"/>
      <w:marRight w:val="0"/>
      <w:marTop w:val="0"/>
      <w:marBottom w:val="0"/>
      <w:divBdr>
        <w:top w:val="none" w:sz="0" w:space="0" w:color="auto"/>
        <w:left w:val="none" w:sz="0" w:space="0" w:color="auto"/>
        <w:bottom w:val="none" w:sz="0" w:space="0" w:color="auto"/>
        <w:right w:val="none" w:sz="0" w:space="0" w:color="auto"/>
      </w:divBdr>
    </w:div>
    <w:div w:id="1082532839">
      <w:bodyDiv w:val="1"/>
      <w:marLeft w:val="0"/>
      <w:marRight w:val="0"/>
      <w:marTop w:val="0"/>
      <w:marBottom w:val="0"/>
      <w:divBdr>
        <w:top w:val="none" w:sz="0" w:space="0" w:color="auto"/>
        <w:left w:val="none" w:sz="0" w:space="0" w:color="auto"/>
        <w:bottom w:val="none" w:sz="0" w:space="0" w:color="auto"/>
        <w:right w:val="none" w:sz="0" w:space="0" w:color="auto"/>
      </w:divBdr>
    </w:div>
    <w:div w:id="1085304600">
      <w:bodyDiv w:val="1"/>
      <w:marLeft w:val="0"/>
      <w:marRight w:val="0"/>
      <w:marTop w:val="0"/>
      <w:marBottom w:val="0"/>
      <w:divBdr>
        <w:top w:val="none" w:sz="0" w:space="0" w:color="auto"/>
        <w:left w:val="none" w:sz="0" w:space="0" w:color="auto"/>
        <w:bottom w:val="none" w:sz="0" w:space="0" w:color="auto"/>
        <w:right w:val="none" w:sz="0" w:space="0" w:color="auto"/>
      </w:divBdr>
    </w:div>
    <w:div w:id="1107696906">
      <w:bodyDiv w:val="1"/>
      <w:marLeft w:val="0"/>
      <w:marRight w:val="0"/>
      <w:marTop w:val="0"/>
      <w:marBottom w:val="0"/>
      <w:divBdr>
        <w:top w:val="none" w:sz="0" w:space="0" w:color="auto"/>
        <w:left w:val="none" w:sz="0" w:space="0" w:color="auto"/>
        <w:bottom w:val="none" w:sz="0" w:space="0" w:color="auto"/>
        <w:right w:val="none" w:sz="0" w:space="0" w:color="auto"/>
      </w:divBdr>
    </w:div>
    <w:div w:id="1121456425">
      <w:bodyDiv w:val="1"/>
      <w:marLeft w:val="0"/>
      <w:marRight w:val="0"/>
      <w:marTop w:val="0"/>
      <w:marBottom w:val="0"/>
      <w:divBdr>
        <w:top w:val="none" w:sz="0" w:space="0" w:color="auto"/>
        <w:left w:val="none" w:sz="0" w:space="0" w:color="auto"/>
        <w:bottom w:val="none" w:sz="0" w:space="0" w:color="auto"/>
        <w:right w:val="none" w:sz="0" w:space="0" w:color="auto"/>
      </w:divBdr>
    </w:div>
    <w:div w:id="1123882509">
      <w:bodyDiv w:val="1"/>
      <w:marLeft w:val="0"/>
      <w:marRight w:val="0"/>
      <w:marTop w:val="0"/>
      <w:marBottom w:val="0"/>
      <w:divBdr>
        <w:top w:val="none" w:sz="0" w:space="0" w:color="auto"/>
        <w:left w:val="none" w:sz="0" w:space="0" w:color="auto"/>
        <w:bottom w:val="none" w:sz="0" w:space="0" w:color="auto"/>
        <w:right w:val="none" w:sz="0" w:space="0" w:color="auto"/>
      </w:divBdr>
    </w:div>
    <w:div w:id="1130635194">
      <w:bodyDiv w:val="1"/>
      <w:marLeft w:val="0"/>
      <w:marRight w:val="0"/>
      <w:marTop w:val="0"/>
      <w:marBottom w:val="0"/>
      <w:divBdr>
        <w:top w:val="none" w:sz="0" w:space="0" w:color="auto"/>
        <w:left w:val="none" w:sz="0" w:space="0" w:color="auto"/>
        <w:bottom w:val="none" w:sz="0" w:space="0" w:color="auto"/>
        <w:right w:val="none" w:sz="0" w:space="0" w:color="auto"/>
      </w:divBdr>
    </w:div>
    <w:div w:id="1131704502">
      <w:bodyDiv w:val="1"/>
      <w:marLeft w:val="0"/>
      <w:marRight w:val="0"/>
      <w:marTop w:val="0"/>
      <w:marBottom w:val="0"/>
      <w:divBdr>
        <w:top w:val="none" w:sz="0" w:space="0" w:color="auto"/>
        <w:left w:val="none" w:sz="0" w:space="0" w:color="auto"/>
        <w:bottom w:val="none" w:sz="0" w:space="0" w:color="auto"/>
        <w:right w:val="none" w:sz="0" w:space="0" w:color="auto"/>
      </w:divBdr>
    </w:div>
    <w:div w:id="1137845321">
      <w:bodyDiv w:val="1"/>
      <w:marLeft w:val="0"/>
      <w:marRight w:val="0"/>
      <w:marTop w:val="0"/>
      <w:marBottom w:val="0"/>
      <w:divBdr>
        <w:top w:val="none" w:sz="0" w:space="0" w:color="auto"/>
        <w:left w:val="none" w:sz="0" w:space="0" w:color="auto"/>
        <w:bottom w:val="none" w:sz="0" w:space="0" w:color="auto"/>
        <w:right w:val="none" w:sz="0" w:space="0" w:color="auto"/>
      </w:divBdr>
    </w:div>
    <w:div w:id="1139877993">
      <w:bodyDiv w:val="1"/>
      <w:marLeft w:val="0"/>
      <w:marRight w:val="0"/>
      <w:marTop w:val="0"/>
      <w:marBottom w:val="0"/>
      <w:divBdr>
        <w:top w:val="none" w:sz="0" w:space="0" w:color="auto"/>
        <w:left w:val="none" w:sz="0" w:space="0" w:color="auto"/>
        <w:bottom w:val="none" w:sz="0" w:space="0" w:color="auto"/>
        <w:right w:val="none" w:sz="0" w:space="0" w:color="auto"/>
      </w:divBdr>
      <w:divsChild>
        <w:div w:id="431975146">
          <w:marLeft w:val="0"/>
          <w:marRight w:val="0"/>
          <w:marTop w:val="0"/>
          <w:marBottom w:val="0"/>
          <w:divBdr>
            <w:top w:val="none" w:sz="0" w:space="0" w:color="auto"/>
            <w:left w:val="none" w:sz="0" w:space="0" w:color="auto"/>
            <w:bottom w:val="none" w:sz="0" w:space="0" w:color="auto"/>
            <w:right w:val="none" w:sz="0" w:space="0" w:color="auto"/>
          </w:divBdr>
          <w:divsChild>
            <w:div w:id="333142423">
              <w:marLeft w:val="0"/>
              <w:marRight w:val="0"/>
              <w:marTop w:val="0"/>
              <w:marBottom w:val="0"/>
              <w:divBdr>
                <w:top w:val="none" w:sz="0" w:space="0" w:color="auto"/>
                <w:left w:val="none" w:sz="0" w:space="0" w:color="auto"/>
                <w:bottom w:val="none" w:sz="0" w:space="0" w:color="auto"/>
                <w:right w:val="none" w:sz="0" w:space="0" w:color="auto"/>
              </w:divBdr>
              <w:divsChild>
                <w:div w:id="1507095934">
                  <w:marLeft w:val="0"/>
                  <w:marRight w:val="0"/>
                  <w:marTop w:val="0"/>
                  <w:marBottom w:val="0"/>
                  <w:divBdr>
                    <w:top w:val="none" w:sz="0" w:space="0" w:color="auto"/>
                    <w:left w:val="none" w:sz="0" w:space="0" w:color="auto"/>
                    <w:bottom w:val="none" w:sz="0" w:space="0" w:color="auto"/>
                    <w:right w:val="none" w:sz="0" w:space="0" w:color="auto"/>
                  </w:divBdr>
                  <w:divsChild>
                    <w:div w:id="10657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63235">
          <w:marLeft w:val="0"/>
          <w:marRight w:val="0"/>
          <w:marTop w:val="0"/>
          <w:marBottom w:val="0"/>
          <w:divBdr>
            <w:top w:val="none" w:sz="0" w:space="0" w:color="auto"/>
            <w:left w:val="none" w:sz="0" w:space="0" w:color="auto"/>
            <w:bottom w:val="none" w:sz="0" w:space="0" w:color="auto"/>
            <w:right w:val="none" w:sz="0" w:space="0" w:color="auto"/>
          </w:divBdr>
          <w:divsChild>
            <w:div w:id="1861309424">
              <w:marLeft w:val="0"/>
              <w:marRight w:val="0"/>
              <w:marTop w:val="0"/>
              <w:marBottom w:val="0"/>
              <w:divBdr>
                <w:top w:val="none" w:sz="0" w:space="0" w:color="auto"/>
                <w:left w:val="none" w:sz="0" w:space="0" w:color="auto"/>
                <w:bottom w:val="none" w:sz="0" w:space="0" w:color="auto"/>
                <w:right w:val="none" w:sz="0" w:space="0" w:color="auto"/>
              </w:divBdr>
              <w:divsChild>
                <w:div w:id="2061855557">
                  <w:marLeft w:val="0"/>
                  <w:marRight w:val="0"/>
                  <w:marTop w:val="0"/>
                  <w:marBottom w:val="0"/>
                  <w:divBdr>
                    <w:top w:val="none" w:sz="0" w:space="0" w:color="auto"/>
                    <w:left w:val="none" w:sz="0" w:space="0" w:color="auto"/>
                    <w:bottom w:val="none" w:sz="0" w:space="0" w:color="auto"/>
                    <w:right w:val="none" w:sz="0" w:space="0" w:color="auto"/>
                  </w:divBdr>
                  <w:divsChild>
                    <w:div w:id="8205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233093">
      <w:bodyDiv w:val="1"/>
      <w:marLeft w:val="0"/>
      <w:marRight w:val="0"/>
      <w:marTop w:val="0"/>
      <w:marBottom w:val="0"/>
      <w:divBdr>
        <w:top w:val="none" w:sz="0" w:space="0" w:color="auto"/>
        <w:left w:val="none" w:sz="0" w:space="0" w:color="auto"/>
        <w:bottom w:val="none" w:sz="0" w:space="0" w:color="auto"/>
        <w:right w:val="none" w:sz="0" w:space="0" w:color="auto"/>
      </w:divBdr>
    </w:div>
    <w:div w:id="1150757574">
      <w:bodyDiv w:val="1"/>
      <w:marLeft w:val="0"/>
      <w:marRight w:val="0"/>
      <w:marTop w:val="0"/>
      <w:marBottom w:val="0"/>
      <w:divBdr>
        <w:top w:val="none" w:sz="0" w:space="0" w:color="auto"/>
        <w:left w:val="none" w:sz="0" w:space="0" w:color="auto"/>
        <w:bottom w:val="none" w:sz="0" w:space="0" w:color="auto"/>
        <w:right w:val="none" w:sz="0" w:space="0" w:color="auto"/>
      </w:divBdr>
    </w:div>
    <w:div w:id="1158114438">
      <w:bodyDiv w:val="1"/>
      <w:marLeft w:val="0"/>
      <w:marRight w:val="0"/>
      <w:marTop w:val="0"/>
      <w:marBottom w:val="0"/>
      <w:divBdr>
        <w:top w:val="none" w:sz="0" w:space="0" w:color="auto"/>
        <w:left w:val="none" w:sz="0" w:space="0" w:color="auto"/>
        <w:bottom w:val="none" w:sz="0" w:space="0" w:color="auto"/>
        <w:right w:val="none" w:sz="0" w:space="0" w:color="auto"/>
      </w:divBdr>
    </w:div>
    <w:div w:id="1165970257">
      <w:bodyDiv w:val="1"/>
      <w:marLeft w:val="0"/>
      <w:marRight w:val="0"/>
      <w:marTop w:val="0"/>
      <w:marBottom w:val="0"/>
      <w:divBdr>
        <w:top w:val="none" w:sz="0" w:space="0" w:color="auto"/>
        <w:left w:val="none" w:sz="0" w:space="0" w:color="auto"/>
        <w:bottom w:val="none" w:sz="0" w:space="0" w:color="auto"/>
        <w:right w:val="none" w:sz="0" w:space="0" w:color="auto"/>
      </w:divBdr>
    </w:div>
    <w:div w:id="1168011859">
      <w:bodyDiv w:val="1"/>
      <w:marLeft w:val="0"/>
      <w:marRight w:val="0"/>
      <w:marTop w:val="0"/>
      <w:marBottom w:val="0"/>
      <w:divBdr>
        <w:top w:val="none" w:sz="0" w:space="0" w:color="auto"/>
        <w:left w:val="none" w:sz="0" w:space="0" w:color="auto"/>
        <w:bottom w:val="none" w:sz="0" w:space="0" w:color="auto"/>
        <w:right w:val="none" w:sz="0" w:space="0" w:color="auto"/>
      </w:divBdr>
    </w:div>
    <w:div w:id="1181163812">
      <w:bodyDiv w:val="1"/>
      <w:marLeft w:val="0"/>
      <w:marRight w:val="0"/>
      <w:marTop w:val="0"/>
      <w:marBottom w:val="0"/>
      <w:divBdr>
        <w:top w:val="none" w:sz="0" w:space="0" w:color="auto"/>
        <w:left w:val="none" w:sz="0" w:space="0" w:color="auto"/>
        <w:bottom w:val="none" w:sz="0" w:space="0" w:color="auto"/>
        <w:right w:val="none" w:sz="0" w:space="0" w:color="auto"/>
      </w:divBdr>
    </w:div>
    <w:div w:id="1181507346">
      <w:bodyDiv w:val="1"/>
      <w:marLeft w:val="0"/>
      <w:marRight w:val="0"/>
      <w:marTop w:val="0"/>
      <w:marBottom w:val="0"/>
      <w:divBdr>
        <w:top w:val="none" w:sz="0" w:space="0" w:color="auto"/>
        <w:left w:val="none" w:sz="0" w:space="0" w:color="auto"/>
        <w:bottom w:val="none" w:sz="0" w:space="0" w:color="auto"/>
        <w:right w:val="none" w:sz="0" w:space="0" w:color="auto"/>
      </w:divBdr>
    </w:div>
    <w:div w:id="1183276332">
      <w:bodyDiv w:val="1"/>
      <w:marLeft w:val="0"/>
      <w:marRight w:val="0"/>
      <w:marTop w:val="0"/>
      <w:marBottom w:val="0"/>
      <w:divBdr>
        <w:top w:val="none" w:sz="0" w:space="0" w:color="auto"/>
        <w:left w:val="none" w:sz="0" w:space="0" w:color="auto"/>
        <w:bottom w:val="none" w:sz="0" w:space="0" w:color="auto"/>
        <w:right w:val="none" w:sz="0" w:space="0" w:color="auto"/>
      </w:divBdr>
      <w:divsChild>
        <w:div w:id="1012149311">
          <w:marLeft w:val="0"/>
          <w:marRight w:val="0"/>
          <w:marTop w:val="0"/>
          <w:marBottom w:val="0"/>
          <w:divBdr>
            <w:top w:val="none" w:sz="0" w:space="0" w:color="auto"/>
            <w:left w:val="none" w:sz="0" w:space="0" w:color="auto"/>
            <w:bottom w:val="none" w:sz="0" w:space="0" w:color="auto"/>
            <w:right w:val="none" w:sz="0" w:space="0" w:color="auto"/>
          </w:divBdr>
          <w:divsChild>
            <w:div w:id="1482312063">
              <w:marLeft w:val="0"/>
              <w:marRight w:val="0"/>
              <w:marTop w:val="0"/>
              <w:marBottom w:val="0"/>
              <w:divBdr>
                <w:top w:val="none" w:sz="0" w:space="0" w:color="auto"/>
                <w:left w:val="none" w:sz="0" w:space="0" w:color="auto"/>
                <w:bottom w:val="none" w:sz="0" w:space="0" w:color="auto"/>
                <w:right w:val="none" w:sz="0" w:space="0" w:color="auto"/>
              </w:divBdr>
              <w:divsChild>
                <w:div w:id="1891108069">
                  <w:marLeft w:val="0"/>
                  <w:marRight w:val="0"/>
                  <w:marTop w:val="0"/>
                  <w:marBottom w:val="0"/>
                  <w:divBdr>
                    <w:top w:val="none" w:sz="0" w:space="0" w:color="auto"/>
                    <w:left w:val="none" w:sz="0" w:space="0" w:color="auto"/>
                    <w:bottom w:val="none" w:sz="0" w:space="0" w:color="auto"/>
                    <w:right w:val="none" w:sz="0" w:space="0" w:color="auto"/>
                  </w:divBdr>
                  <w:divsChild>
                    <w:div w:id="7159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65221">
          <w:marLeft w:val="0"/>
          <w:marRight w:val="0"/>
          <w:marTop w:val="0"/>
          <w:marBottom w:val="0"/>
          <w:divBdr>
            <w:top w:val="none" w:sz="0" w:space="0" w:color="auto"/>
            <w:left w:val="none" w:sz="0" w:space="0" w:color="auto"/>
            <w:bottom w:val="none" w:sz="0" w:space="0" w:color="auto"/>
            <w:right w:val="none" w:sz="0" w:space="0" w:color="auto"/>
          </w:divBdr>
          <w:divsChild>
            <w:div w:id="916788438">
              <w:marLeft w:val="0"/>
              <w:marRight w:val="0"/>
              <w:marTop w:val="0"/>
              <w:marBottom w:val="0"/>
              <w:divBdr>
                <w:top w:val="none" w:sz="0" w:space="0" w:color="auto"/>
                <w:left w:val="none" w:sz="0" w:space="0" w:color="auto"/>
                <w:bottom w:val="none" w:sz="0" w:space="0" w:color="auto"/>
                <w:right w:val="none" w:sz="0" w:space="0" w:color="auto"/>
              </w:divBdr>
              <w:divsChild>
                <w:div w:id="199781585">
                  <w:marLeft w:val="0"/>
                  <w:marRight w:val="0"/>
                  <w:marTop w:val="0"/>
                  <w:marBottom w:val="0"/>
                  <w:divBdr>
                    <w:top w:val="none" w:sz="0" w:space="0" w:color="auto"/>
                    <w:left w:val="none" w:sz="0" w:space="0" w:color="auto"/>
                    <w:bottom w:val="none" w:sz="0" w:space="0" w:color="auto"/>
                    <w:right w:val="none" w:sz="0" w:space="0" w:color="auto"/>
                  </w:divBdr>
                  <w:divsChild>
                    <w:div w:id="1530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960974">
      <w:bodyDiv w:val="1"/>
      <w:marLeft w:val="0"/>
      <w:marRight w:val="0"/>
      <w:marTop w:val="0"/>
      <w:marBottom w:val="0"/>
      <w:divBdr>
        <w:top w:val="none" w:sz="0" w:space="0" w:color="auto"/>
        <w:left w:val="none" w:sz="0" w:space="0" w:color="auto"/>
        <w:bottom w:val="none" w:sz="0" w:space="0" w:color="auto"/>
        <w:right w:val="none" w:sz="0" w:space="0" w:color="auto"/>
      </w:divBdr>
    </w:div>
    <w:div w:id="1206255759">
      <w:bodyDiv w:val="1"/>
      <w:marLeft w:val="0"/>
      <w:marRight w:val="0"/>
      <w:marTop w:val="0"/>
      <w:marBottom w:val="0"/>
      <w:divBdr>
        <w:top w:val="none" w:sz="0" w:space="0" w:color="auto"/>
        <w:left w:val="none" w:sz="0" w:space="0" w:color="auto"/>
        <w:bottom w:val="none" w:sz="0" w:space="0" w:color="auto"/>
        <w:right w:val="none" w:sz="0" w:space="0" w:color="auto"/>
      </w:divBdr>
    </w:div>
    <w:div w:id="1208104759">
      <w:bodyDiv w:val="1"/>
      <w:marLeft w:val="0"/>
      <w:marRight w:val="0"/>
      <w:marTop w:val="0"/>
      <w:marBottom w:val="0"/>
      <w:divBdr>
        <w:top w:val="none" w:sz="0" w:space="0" w:color="auto"/>
        <w:left w:val="none" w:sz="0" w:space="0" w:color="auto"/>
        <w:bottom w:val="none" w:sz="0" w:space="0" w:color="auto"/>
        <w:right w:val="none" w:sz="0" w:space="0" w:color="auto"/>
      </w:divBdr>
    </w:div>
    <w:div w:id="1213689866">
      <w:bodyDiv w:val="1"/>
      <w:marLeft w:val="0"/>
      <w:marRight w:val="0"/>
      <w:marTop w:val="0"/>
      <w:marBottom w:val="0"/>
      <w:divBdr>
        <w:top w:val="none" w:sz="0" w:space="0" w:color="auto"/>
        <w:left w:val="none" w:sz="0" w:space="0" w:color="auto"/>
        <w:bottom w:val="none" w:sz="0" w:space="0" w:color="auto"/>
        <w:right w:val="none" w:sz="0" w:space="0" w:color="auto"/>
      </w:divBdr>
      <w:divsChild>
        <w:div w:id="621308644">
          <w:marLeft w:val="0"/>
          <w:marRight w:val="0"/>
          <w:marTop w:val="0"/>
          <w:marBottom w:val="0"/>
          <w:divBdr>
            <w:top w:val="none" w:sz="0" w:space="0" w:color="auto"/>
            <w:left w:val="none" w:sz="0" w:space="0" w:color="auto"/>
            <w:bottom w:val="none" w:sz="0" w:space="0" w:color="auto"/>
            <w:right w:val="none" w:sz="0" w:space="0" w:color="auto"/>
          </w:divBdr>
          <w:divsChild>
            <w:div w:id="910503029">
              <w:marLeft w:val="0"/>
              <w:marRight w:val="0"/>
              <w:marTop w:val="0"/>
              <w:marBottom w:val="0"/>
              <w:divBdr>
                <w:top w:val="none" w:sz="0" w:space="0" w:color="auto"/>
                <w:left w:val="none" w:sz="0" w:space="0" w:color="auto"/>
                <w:bottom w:val="none" w:sz="0" w:space="0" w:color="auto"/>
                <w:right w:val="none" w:sz="0" w:space="0" w:color="auto"/>
              </w:divBdr>
              <w:divsChild>
                <w:div w:id="392120343">
                  <w:marLeft w:val="0"/>
                  <w:marRight w:val="0"/>
                  <w:marTop w:val="0"/>
                  <w:marBottom w:val="0"/>
                  <w:divBdr>
                    <w:top w:val="none" w:sz="0" w:space="0" w:color="auto"/>
                    <w:left w:val="none" w:sz="0" w:space="0" w:color="auto"/>
                    <w:bottom w:val="none" w:sz="0" w:space="0" w:color="auto"/>
                    <w:right w:val="none" w:sz="0" w:space="0" w:color="auto"/>
                  </w:divBdr>
                  <w:divsChild>
                    <w:div w:id="12697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68472">
          <w:marLeft w:val="0"/>
          <w:marRight w:val="0"/>
          <w:marTop w:val="0"/>
          <w:marBottom w:val="0"/>
          <w:divBdr>
            <w:top w:val="none" w:sz="0" w:space="0" w:color="auto"/>
            <w:left w:val="none" w:sz="0" w:space="0" w:color="auto"/>
            <w:bottom w:val="none" w:sz="0" w:space="0" w:color="auto"/>
            <w:right w:val="none" w:sz="0" w:space="0" w:color="auto"/>
          </w:divBdr>
          <w:divsChild>
            <w:div w:id="425157163">
              <w:marLeft w:val="0"/>
              <w:marRight w:val="0"/>
              <w:marTop w:val="0"/>
              <w:marBottom w:val="0"/>
              <w:divBdr>
                <w:top w:val="none" w:sz="0" w:space="0" w:color="auto"/>
                <w:left w:val="none" w:sz="0" w:space="0" w:color="auto"/>
                <w:bottom w:val="none" w:sz="0" w:space="0" w:color="auto"/>
                <w:right w:val="none" w:sz="0" w:space="0" w:color="auto"/>
              </w:divBdr>
              <w:divsChild>
                <w:div w:id="539825875">
                  <w:marLeft w:val="0"/>
                  <w:marRight w:val="0"/>
                  <w:marTop w:val="0"/>
                  <w:marBottom w:val="0"/>
                  <w:divBdr>
                    <w:top w:val="none" w:sz="0" w:space="0" w:color="auto"/>
                    <w:left w:val="none" w:sz="0" w:space="0" w:color="auto"/>
                    <w:bottom w:val="none" w:sz="0" w:space="0" w:color="auto"/>
                    <w:right w:val="none" w:sz="0" w:space="0" w:color="auto"/>
                  </w:divBdr>
                  <w:divsChild>
                    <w:div w:id="17147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890729">
      <w:bodyDiv w:val="1"/>
      <w:marLeft w:val="0"/>
      <w:marRight w:val="0"/>
      <w:marTop w:val="0"/>
      <w:marBottom w:val="0"/>
      <w:divBdr>
        <w:top w:val="none" w:sz="0" w:space="0" w:color="auto"/>
        <w:left w:val="none" w:sz="0" w:space="0" w:color="auto"/>
        <w:bottom w:val="none" w:sz="0" w:space="0" w:color="auto"/>
        <w:right w:val="none" w:sz="0" w:space="0" w:color="auto"/>
      </w:divBdr>
    </w:div>
    <w:div w:id="1239023760">
      <w:bodyDiv w:val="1"/>
      <w:marLeft w:val="0"/>
      <w:marRight w:val="0"/>
      <w:marTop w:val="0"/>
      <w:marBottom w:val="0"/>
      <w:divBdr>
        <w:top w:val="none" w:sz="0" w:space="0" w:color="auto"/>
        <w:left w:val="none" w:sz="0" w:space="0" w:color="auto"/>
        <w:bottom w:val="none" w:sz="0" w:space="0" w:color="auto"/>
        <w:right w:val="none" w:sz="0" w:space="0" w:color="auto"/>
      </w:divBdr>
    </w:div>
    <w:div w:id="1249846519">
      <w:bodyDiv w:val="1"/>
      <w:marLeft w:val="0"/>
      <w:marRight w:val="0"/>
      <w:marTop w:val="0"/>
      <w:marBottom w:val="0"/>
      <w:divBdr>
        <w:top w:val="none" w:sz="0" w:space="0" w:color="auto"/>
        <w:left w:val="none" w:sz="0" w:space="0" w:color="auto"/>
        <w:bottom w:val="none" w:sz="0" w:space="0" w:color="auto"/>
        <w:right w:val="none" w:sz="0" w:space="0" w:color="auto"/>
      </w:divBdr>
    </w:div>
    <w:div w:id="1266815513">
      <w:bodyDiv w:val="1"/>
      <w:marLeft w:val="0"/>
      <w:marRight w:val="0"/>
      <w:marTop w:val="0"/>
      <w:marBottom w:val="0"/>
      <w:divBdr>
        <w:top w:val="none" w:sz="0" w:space="0" w:color="auto"/>
        <w:left w:val="none" w:sz="0" w:space="0" w:color="auto"/>
        <w:bottom w:val="none" w:sz="0" w:space="0" w:color="auto"/>
        <w:right w:val="none" w:sz="0" w:space="0" w:color="auto"/>
      </w:divBdr>
    </w:div>
    <w:div w:id="1286616129">
      <w:bodyDiv w:val="1"/>
      <w:marLeft w:val="0"/>
      <w:marRight w:val="0"/>
      <w:marTop w:val="0"/>
      <w:marBottom w:val="0"/>
      <w:divBdr>
        <w:top w:val="none" w:sz="0" w:space="0" w:color="auto"/>
        <w:left w:val="none" w:sz="0" w:space="0" w:color="auto"/>
        <w:bottom w:val="none" w:sz="0" w:space="0" w:color="auto"/>
        <w:right w:val="none" w:sz="0" w:space="0" w:color="auto"/>
      </w:divBdr>
    </w:div>
    <w:div w:id="1299530722">
      <w:bodyDiv w:val="1"/>
      <w:marLeft w:val="0"/>
      <w:marRight w:val="0"/>
      <w:marTop w:val="0"/>
      <w:marBottom w:val="0"/>
      <w:divBdr>
        <w:top w:val="none" w:sz="0" w:space="0" w:color="auto"/>
        <w:left w:val="none" w:sz="0" w:space="0" w:color="auto"/>
        <w:bottom w:val="none" w:sz="0" w:space="0" w:color="auto"/>
        <w:right w:val="none" w:sz="0" w:space="0" w:color="auto"/>
      </w:divBdr>
    </w:div>
    <w:div w:id="1307976378">
      <w:bodyDiv w:val="1"/>
      <w:marLeft w:val="0"/>
      <w:marRight w:val="0"/>
      <w:marTop w:val="0"/>
      <w:marBottom w:val="0"/>
      <w:divBdr>
        <w:top w:val="none" w:sz="0" w:space="0" w:color="auto"/>
        <w:left w:val="none" w:sz="0" w:space="0" w:color="auto"/>
        <w:bottom w:val="none" w:sz="0" w:space="0" w:color="auto"/>
        <w:right w:val="none" w:sz="0" w:space="0" w:color="auto"/>
      </w:divBdr>
    </w:div>
    <w:div w:id="1317566369">
      <w:bodyDiv w:val="1"/>
      <w:marLeft w:val="0"/>
      <w:marRight w:val="0"/>
      <w:marTop w:val="0"/>
      <w:marBottom w:val="0"/>
      <w:divBdr>
        <w:top w:val="none" w:sz="0" w:space="0" w:color="auto"/>
        <w:left w:val="none" w:sz="0" w:space="0" w:color="auto"/>
        <w:bottom w:val="none" w:sz="0" w:space="0" w:color="auto"/>
        <w:right w:val="none" w:sz="0" w:space="0" w:color="auto"/>
      </w:divBdr>
      <w:divsChild>
        <w:div w:id="570163830">
          <w:marLeft w:val="0"/>
          <w:marRight w:val="0"/>
          <w:marTop w:val="0"/>
          <w:marBottom w:val="0"/>
          <w:divBdr>
            <w:top w:val="none" w:sz="0" w:space="0" w:color="auto"/>
            <w:left w:val="none" w:sz="0" w:space="0" w:color="auto"/>
            <w:bottom w:val="none" w:sz="0" w:space="0" w:color="auto"/>
            <w:right w:val="none" w:sz="0" w:space="0" w:color="auto"/>
          </w:divBdr>
          <w:divsChild>
            <w:div w:id="480732201">
              <w:marLeft w:val="0"/>
              <w:marRight w:val="0"/>
              <w:marTop w:val="0"/>
              <w:marBottom w:val="0"/>
              <w:divBdr>
                <w:top w:val="none" w:sz="0" w:space="0" w:color="auto"/>
                <w:left w:val="none" w:sz="0" w:space="0" w:color="auto"/>
                <w:bottom w:val="none" w:sz="0" w:space="0" w:color="auto"/>
                <w:right w:val="none" w:sz="0" w:space="0" w:color="auto"/>
              </w:divBdr>
              <w:divsChild>
                <w:div w:id="1967346561">
                  <w:marLeft w:val="0"/>
                  <w:marRight w:val="0"/>
                  <w:marTop w:val="0"/>
                  <w:marBottom w:val="0"/>
                  <w:divBdr>
                    <w:top w:val="none" w:sz="0" w:space="0" w:color="auto"/>
                    <w:left w:val="none" w:sz="0" w:space="0" w:color="auto"/>
                    <w:bottom w:val="none" w:sz="0" w:space="0" w:color="auto"/>
                    <w:right w:val="none" w:sz="0" w:space="0" w:color="auto"/>
                  </w:divBdr>
                  <w:divsChild>
                    <w:div w:id="9924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539894">
          <w:marLeft w:val="0"/>
          <w:marRight w:val="0"/>
          <w:marTop w:val="0"/>
          <w:marBottom w:val="0"/>
          <w:divBdr>
            <w:top w:val="none" w:sz="0" w:space="0" w:color="auto"/>
            <w:left w:val="none" w:sz="0" w:space="0" w:color="auto"/>
            <w:bottom w:val="none" w:sz="0" w:space="0" w:color="auto"/>
            <w:right w:val="none" w:sz="0" w:space="0" w:color="auto"/>
          </w:divBdr>
          <w:divsChild>
            <w:div w:id="659887217">
              <w:marLeft w:val="0"/>
              <w:marRight w:val="0"/>
              <w:marTop w:val="0"/>
              <w:marBottom w:val="0"/>
              <w:divBdr>
                <w:top w:val="none" w:sz="0" w:space="0" w:color="auto"/>
                <w:left w:val="none" w:sz="0" w:space="0" w:color="auto"/>
                <w:bottom w:val="none" w:sz="0" w:space="0" w:color="auto"/>
                <w:right w:val="none" w:sz="0" w:space="0" w:color="auto"/>
              </w:divBdr>
              <w:divsChild>
                <w:div w:id="1339042603">
                  <w:marLeft w:val="0"/>
                  <w:marRight w:val="0"/>
                  <w:marTop w:val="0"/>
                  <w:marBottom w:val="0"/>
                  <w:divBdr>
                    <w:top w:val="none" w:sz="0" w:space="0" w:color="auto"/>
                    <w:left w:val="none" w:sz="0" w:space="0" w:color="auto"/>
                    <w:bottom w:val="none" w:sz="0" w:space="0" w:color="auto"/>
                    <w:right w:val="none" w:sz="0" w:space="0" w:color="auto"/>
                  </w:divBdr>
                  <w:divsChild>
                    <w:div w:id="19797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795836">
      <w:bodyDiv w:val="1"/>
      <w:marLeft w:val="0"/>
      <w:marRight w:val="0"/>
      <w:marTop w:val="0"/>
      <w:marBottom w:val="0"/>
      <w:divBdr>
        <w:top w:val="none" w:sz="0" w:space="0" w:color="auto"/>
        <w:left w:val="none" w:sz="0" w:space="0" w:color="auto"/>
        <w:bottom w:val="none" w:sz="0" w:space="0" w:color="auto"/>
        <w:right w:val="none" w:sz="0" w:space="0" w:color="auto"/>
      </w:divBdr>
    </w:div>
    <w:div w:id="1333993466">
      <w:bodyDiv w:val="1"/>
      <w:marLeft w:val="0"/>
      <w:marRight w:val="0"/>
      <w:marTop w:val="0"/>
      <w:marBottom w:val="0"/>
      <w:divBdr>
        <w:top w:val="none" w:sz="0" w:space="0" w:color="auto"/>
        <w:left w:val="none" w:sz="0" w:space="0" w:color="auto"/>
        <w:bottom w:val="none" w:sz="0" w:space="0" w:color="auto"/>
        <w:right w:val="none" w:sz="0" w:space="0" w:color="auto"/>
      </w:divBdr>
    </w:div>
    <w:div w:id="1336150627">
      <w:bodyDiv w:val="1"/>
      <w:marLeft w:val="0"/>
      <w:marRight w:val="0"/>
      <w:marTop w:val="0"/>
      <w:marBottom w:val="0"/>
      <w:divBdr>
        <w:top w:val="none" w:sz="0" w:space="0" w:color="auto"/>
        <w:left w:val="none" w:sz="0" w:space="0" w:color="auto"/>
        <w:bottom w:val="none" w:sz="0" w:space="0" w:color="auto"/>
        <w:right w:val="none" w:sz="0" w:space="0" w:color="auto"/>
      </w:divBdr>
    </w:div>
    <w:div w:id="1350834770">
      <w:bodyDiv w:val="1"/>
      <w:marLeft w:val="0"/>
      <w:marRight w:val="0"/>
      <w:marTop w:val="0"/>
      <w:marBottom w:val="0"/>
      <w:divBdr>
        <w:top w:val="none" w:sz="0" w:space="0" w:color="auto"/>
        <w:left w:val="none" w:sz="0" w:space="0" w:color="auto"/>
        <w:bottom w:val="none" w:sz="0" w:space="0" w:color="auto"/>
        <w:right w:val="none" w:sz="0" w:space="0" w:color="auto"/>
      </w:divBdr>
    </w:div>
    <w:div w:id="1371372847">
      <w:bodyDiv w:val="1"/>
      <w:marLeft w:val="0"/>
      <w:marRight w:val="0"/>
      <w:marTop w:val="0"/>
      <w:marBottom w:val="0"/>
      <w:divBdr>
        <w:top w:val="none" w:sz="0" w:space="0" w:color="auto"/>
        <w:left w:val="none" w:sz="0" w:space="0" w:color="auto"/>
        <w:bottom w:val="none" w:sz="0" w:space="0" w:color="auto"/>
        <w:right w:val="none" w:sz="0" w:space="0" w:color="auto"/>
      </w:divBdr>
    </w:div>
    <w:div w:id="1404067805">
      <w:bodyDiv w:val="1"/>
      <w:marLeft w:val="0"/>
      <w:marRight w:val="0"/>
      <w:marTop w:val="0"/>
      <w:marBottom w:val="0"/>
      <w:divBdr>
        <w:top w:val="none" w:sz="0" w:space="0" w:color="auto"/>
        <w:left w:val="none" w:sz="0" w:space="0" w:color="auto"/>
        <w:bottom w:val="none" w:sz="0" w:space="0" w:color="auto"/>
        <w:right w:val="none" w:sz="0" w:space="0" w:color="auto"/>
      </w:divBdr>
    </w:div>
    <w:div w:id="1416515843">
      <w:bodyDiv w:val="1"/>
      <w:marLeft w:val="0"/>
      <w:marRight w:val="0"/>
      <w:marTop w:val="0"/>
      <w:marBottom w:val="0"/>
      <w:divBdr>
        <w:top w:val="none" w:sz="0" w:space="0" w:color="auto"/>
        <w:left w:val="none" w:sz="0" w:space="0" w:color="auto"/>
        <w:bottom w:val="none" w:sz="0" w:space="0" w:color="auto"/>
        <w:right w:val="none" w:sz="0" w:space="0" w:color="auto"/>
      </w:divBdr>
    </w:div>
    <w:div w:id="1425808045">
      <w:bodyDiv w:val="1"/>
      <w:marLeft w:val="0"/>
      <w:marRight w:val="0"/>
      <w:marTop w:val="0"/>
      <w:marBottom w:val="0"/>
      <w:divBdr>
        <w:top w:val="none" w:sz="0" w:space="0" w:color="auto"/>
        <w:left w:val="none" w:sz="0" w:space="0" w:color="auto"/>
        <w:bottom w:val="none" w:sz="0" w:space="0" w:color="auto"/>
        <w:right w:val="none" w:sz="0" w:space="0" w:color="auto"/>
      </w:divBdr>
    </w:div>
    <w:div w:id="1448085658">
      <w:bodyDiv w:val="1"/>
      <w:marLeft w:val="0"/>
      <w:marRight w:val="0"/>
      <w:marTop w:val="0"/>
      <w:marBottom w:val="0"/>
      <w:divBdr>
        <w:top w:val="none" w:sz="0" w:space="0" w:color="auto"/>
        <w:left w:val="none" w:sz="0" w:space="0" w:color="auto"/>
        <w:bottom w:val="none" w:sz="0" w:space="0" w:color="auto"/>
        <w:right w:val="none" w:sz="0" w:space="0" w:color="auto"/>
      </w:divBdr>
    </w:div>
    <w:div w:id="1457722448">
      <w:bodyDiv w:val="1"/>
      <w:marLeft w:val="0"/>
      <w:marRight w:val="0"/>
      <w:marTop w:val="0"/>
      <w:marBottom w:val="0"/>
      <w:divBdr>
        <w:top w:val="none" w:sz="0" w:space="0" w:color="auto"/>
        <w:left w:val="none" w:sz="0" w:space="0" w:color="auto"/>
        <w:bottom w:val="none" w:sz="0" w:space="0" w:color="auto"/>
        <w:right w:val="none" w:sz="0" w:space="0" w:color="auto"/>
      </w:divBdr>
      <w:divsChild>
        <w:div w:id="401023541">
          <w:marLeft w:val="0"/>
          <w:marRight w:val="0"/>
          <w:marTop w:val="0"/>
          <w:marBottom w:val="0"/>
          <w:divBdr>
            <w:top w:val="none" w:sz="0" w:space="0" w:color="auto"/>
            <w:left w:val="none" w:sz="0" w:space="0" w:color="auto"/>
            <w:bottom w:val="none" w:sz="0" w:space="0" w:color="auto"/>
            <w:right w:val="none" w:sz="0" w:space="0" w:color="auto"/>
          </w:divBdr>
          <w:divsChild>
            <w:div w:id="30037649">
              <w:marLeft w:val="0"/>
              <w:marRight w:val="0"/>
              <w:marTop w:val="0"/>
              <w:marBottom w:val="0"/>
              <w:divBdr>
                <w:top w:val="none" w:sz="0" w:space="0" w:color="auto"/>
                <w:left w:val="none" w:sz="0" w:space="0" w:color="auto"/>
                <w:bottom w:val="none" w:sz="0" w:space="0" w:color="auto"/>
                <w:right w:val="none" w:sz="0" w:space="0" w:color="auto"/>
              </w:divBdr>
              <w:divsChild>
                <w:div w:id="1678655019">
                  <w:marLeft w:val="0"/>
                  <w:marRight w:val="0"/>
                  <w:marTop w:val="0"/>
                  <w:marBottom w:val="0"/>
                  <w:divBdr>
                    <w:top w:val="none" w:sz="0" w:space="0" w:color="auto"/>
                    <w:left w:val="none" w:sz="0" w:space="0" w:color="auto"/>
                    <w:bottom w:val="none" w:sz="0" w:space="0" w:color="auto"/>
                    <w:right w:val="none" w:sz="0" w:space="0" w:color="auto"/>
                  </w:divBdr>
                  <w:divsChild>
                    <w:div w:id="1322923628">
                      <w:marLeft w:val="0"/>
                      <w:marRight w:val="0"/>
                      <w:marTop w:val="0"/>
                      <w:marBottom w:val="0"/>
                      <w:divBdr>
                        <w:top w:val="none" w:sz="0" w:space="0" w:color="auto"/>
                        <w:left w:val="none" w:sz="0" w:space="0" w:color="auto"/>
                        <w:bottom w:val="none" w:sz="0" w:space="0" w:color="auto"/>
                        <w:right w:val="none" w:sz="0" w:space="0" w:color="auto"/>
                      </w:divBdr>
                      <w:divsChild>
                        <w:div w:id="799568412">
                          <w:marLeft w:val="0"/>
                          <w:marRight w:val="0"/>
                          <w:marTop w:val="0"/>
                          <w:marBottom w:val="0"/>
                          <w:divBdr>
                            <w:top w:val="none" w:sz="0" w:space="0" w:color="auto"/>
                            <w:left w:val="none" w:sz="0" w:space="0" w:color="auto"/>
                            <w:bottom w:val="none" w:sz="0" w:space="0" w:color="auto"/>
                            <w:right w:val="none" w:sz="0" w:space="0" w:color="auto"/>
                          </w:divBdr>
                          <w:divsChild>
                            <w:div w:id="12703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388491">
      <w:bodyDiv w:val="1"/>
      <w:marLeft w:val="0"/>
      <w:marRight w:val="0"/>
      <w:marTop w:val="0"/>
      <w:marBottom w:val="0"/>
      <w:divBdr>
        <w:top w:val="none" w:sz="0" w:space="0" w:color="auto"/>
        <w:left w:val="none" w:sz="0" w:space="0" w:color="auto"/>
        <w:bottom w:val="none" w:sz="0" w:space="0" w:color="auto"/>
        <w:right w:val="none" w:sz="0" w:space="0" w:color="auto"/>
      </w:divBdr>
    </w:div>
    <w:div w:id="1469710577">
      <w:bodyDiv w:val="1"/>
      <w:marLeft w:val="0"/>
      <w:marRight w:val="0"/>
      <w:marTop w:val="0"/>
      <w:marBottom w:val="0"/>
      <w:divBdr>
        <w:top w:val="none" w:sz="0" w:space="0" w:color="auto"/>
        <w:left w:val="none" w:sz="0" w:space="0" w:color="auto"/>
        <w:bottom w:val="none" w:sz="0" w:space="0" w:color="auto"/>
        <w:right w:val="none" w:sz="0" w:space="0" w:color="auto"/>
      </w:divBdr>
      <w:divsChild>
        <w:div w:id="952441711">
          <w:marLeft w:val="0"/>
          <w:marRight w:val="0"/>
          <w:marTop w:val="0"/>
          <w:marBottom w:val="0"/>
          <w:divBdr>
            <w:top w:val="none" w:sz="0" w:space="0" w:color="auto"/>
            <w:left w:val="none" w:sz="0" w:space="0" w:color="auto"/>
            <w:bottom w:val="none" w:sz="0" w:space="0" w:color="auto"/>
            <w:right w:val="none" w:sz="0" w:space="0" w:color="auto"/>
          </w:divBdr>
          <w:divsChild>
            <w:div w:id="1098715218">
              <w:marLeft w:val="0"/>
              <w:marRight w:val="0"/>
              <w:marTop w:val="0"/>
              <w:marBottom w:val="0"/>
              <w:divBdr>
                <w:top w:val="none" w:sz="0" w:space="0" w:color="auto"/>
                <w:left w:val="none" w:sz="0" w:space="0" w:color="auto"/>
                <w:bottom w:val="none" w:sz="0" w:space="0" w:color="auto"/>
                <w:right w:val="none" w:sz="0" w:space="0" w:color="auto"/>
              </w:divBdr>
              <w:divsChild>
                <w:div w:id="1679773420">
                  <w:marLeft w:val="0"/>
                  <w:marRight w:val="0"/>
                  <w:marTop w:val="0"/>
                  <w:marBottom w:val="0"/>
                  <w:divBdr>
                    <w:top w:val="none" w:sz="0" w:space="0" w:color="auto"/>
                    <w:left w:val="none" w:sz="0" w:space="0" w:color="auto"/>
                    <w:bottom w:val="none" w:sz="0" w:space="0" w:color="auto"/>
                    <w:right w:val="none" w:sz="0" w:space="0" w:color="auto"/>
                  </w:divBdr>
                  <w:divsChild>
                    <w:div w:id="187873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990064">
          <w:marLeft w:val="0"/>
          <w:marRight w:val="0"/>
          <w:marTop w:val="0"/>
          <w:marBottom w:val="0"/>
          <w:divBdr>
            <w:top w:val="none" w:sz="0" w:space="0" w:color="auto"/>
            <w:left w:val="none" w:sz="0" w:space="0" w:color="auto"/>
            <w:bottom w:val="none" w:sz="0" w:space="0" w:color="auto"/>
            <w:right w:val="none" w:sz="0" w:space="0" w:color="auto"/>
          </w:divBdr>
          <w:divsChild>
            <w:div w:id="1984386057">
              <w:marLeft w:val="0"/>
              <w:marRight w:val="0"/>
              <w:marTop w:val="0"/>
              <w:marBottom w:val="0"/>
              <w:divBdr>
                <w:top w:val="none" w:sz="0" w:space="0" w:color="auto"/>
                <w:left w:val="none" w:sz="0" w:space="0" w:color="auto"/>
                <w:bottom w:val="none" w:sz="0" w:space="0" w:color="auto"/>
                <w:right w:val="none" w:sz="0" w:space="0" w:color="auto"/>
              </w:divBdr>
              <w:divsChild>
                <w:div w:id="2124037100">
                  <w:marLeft w:val="0"/>
                  <w:marRight w:val="0"/>
                  <w:marTop w:val="0"/>
                  <w:marBottom w:val="0"/>
                  <w:divBdr>
                    <w:top w:val="none" w:sz="0" w:space="0" w:color="auto"/>
                    <w:left w:val="none" w:sz="0" w:space="0" w:color="auto"/>
                    <w:bottom w:val="none" w:sz="0" w:space="0" w:color="auto"/>
                    <w:right w:val="none" w:sz="0" w:space="0" w:color="auto"/>
                  </w:divBdr>
                  <w:divsChild>
                    <w:div w:id="1723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949088">
      <w:bodyDiv w:val="1"/>
      <w:marLeft w:val="0"/>
      <w:marRight w:val="0"/>
      <w:marTop w:val="0"/>
      <w:marBottom w:val="0"/>
      <w:divBdr>
        <w:top w:val="none" w:sz="0" w:space="0" w:color="auto"/>
        <w:left w:val="none" w:sz="0" w:space="0" w:color="auto"/>
        <w:bottom w:val="none" w:sz="0" w:space="0" w:color="auto"/>
        <w:right w:val="none" w:sz="0" w:space="0" w:color="auto"/>
      </w:divBdr>
    </w:div>
    <w:div w:id="1476795239">
      <w:bodyDiv w:val="1"/>
      <w:marLeft w:val="0"/>
      <w:marRight w:val="0"/>
      <w:marTop w:val="0"/>
      <w:marBottom w:val="0"/>
      <w:divBdr>
        <w:top w:val="none" w:sz="0" w:space="0" w:color="auto"/>
        <w:left w:val="none" w:sz="0" w:space="0" w:color="auto"/>
        <w:bottom w:val="none" w:sz="0" w:space="0" w:color="auto"/>
        <w:right w:val="none" w:sz="0" w:space="0" w:color="auto"/>
      </w:divBdr>
    </w:div>
    <w:div w:id="1478373598">
      <w:bodyDiv w:val="1"/>
      <w:marLeft w:val="0"/>
      <w:marRight w:val="0"/>
      <w:marTop w:val="0"/>
      <w:marBottom w:val="0"/>
      <w:divBdr>
        <w:top w:val="none" w:sz="0" w:space="0" w:color="auto"/>
        <w:left w:val="none" w:sz="0" w:space="0" w:color="auto"/>
        <w:bottom w:val="none" w:sz="0" w:space="0" w:color="auto"/>
        <w:right w:val="none" w:sz="0" w:space="0" w:color="auto"/>
      </w:divBdr>
    </w:div>
    <w:div w:id="1495366898">
      <w:bodyDiv w:val="1"/>
      <w:marLeft w:val="0"/>
      <w:marRight w:val="0"/>
      <w:marTop w:val="0"/>
      <w:marBottom w:val="0"/>
      <w:divBdr>
        <w:top w:val="none" w:sz="0" w:space="0" w:color="auto"/>
        <w:left w:val="none" w:sz="0" w:space="0" w:color="auto"/>
        <w:bottom w:val="none" w:sz="0" w:space="0" w:color="auto"/>
        <w:right w:val="none" w:sz="0" w:space="0" w:color="auto"/>
      </w:divBdr>
    </w:div>
    <w:div w:id="1495756718">
      <w:bodyDiv w:val="1"/>
      <w:marLeft w:val="0"/>
      <w:marRight w:val="0"/>
      <w:marTop w:val="0"/>
      <w:marBottom w:val="0"/>
      <w:divBdr>
        <w:top w:val="none" w:sz="0" w:space="0" w:color="auto"/>
        <w:left w:val="none" w:sz="0" w:space="0" w:color="auto"/>
        <w:bottom w:val="none" w:sz="0" w:space="0" w:color="auto"/>
        <w:right w:val="none" w:sz="0" w:space="0" w:color="auto"/>
      </w:divBdr>
    </w:div>
    <w:div w:id="1499419745">
      <w:bodyDiv w:val="1"/>
      <w:marLeft w:val="0"/>
      <w:marRight w:val="0"/>
      <w:marTop w:val="0"/>
      <w:marBottom w:val="0"/>
      <w:divBdr>
        <w:top w:val="none" w:sz="0" w:space="0" w:color="auto"/>
        <w:left w:val="none" w:sz="0" w:space="0" w:color="auto"/>
        <w:bottom w:val="none" w:sz="0" w:space="0" w:color="auto"/>
        <w:right w:val="none" w:sz="0" w:space="0" w:color="auto"/>
      </w:divBdr>
    </w:div>
    <w:div w:id="1503278597">
      <w:bodyDiv w:val="1"/>
      <w:marLeft w:val="0"/>
      <w:marRight w:val="0"/>
      <w:marTop w:val="0"/>
      <w:marBottom w:val="0"/>
      <w:divBdr>
        <w:top w:val="none" w:sz="0" w:space="0" w:color="auto"/>
        <w:left w:val="none" w:sz="0" w:space="0" w:color="auto"/>
        <w:bottom w:val="none" w:sz="0" w:space="0" w:color="auto"/>
        <w:right w:val="none" w:sz="0" w:space="0" w:color="auto"/>
      </w:divBdr>
      <w:divsChild>
        <w:div w:id="1804687795">
          <w:marLeft w:val="0"/>
          <w:marRight w:val="0"/>
          <w:marTop w:val="0"/>
          <w:marBottom w:val="0"/>
          <w:divBdr>
            <w:top w:val="none" w:sz="0" w:space="0" w:color="auto"/>
            <w:left w:val="none" w:sz="0" w:space="0" w:color="auto"/>
            <w:bottom w:val="none" w:sz="0" w:space="0" w:color="auto"/>
            <w:right w:val="none" w:sz="0" w:space="0" w:color="auto"/>
          </w:divBdr>
          <w:divsChild>
            <w:div w:id="31879919">
              <w:marLeft w:val="0"/>
              <w:marRight w:val="0"/>
              <w:marTop w:val="0"/>
              <w:marBottom w:val="0"/>
              <w:divBdr>
                <w:top w:val="none" w:sz="0" w:space="0" w:color="auto"/>
                <w:left w:val="none" w:sz="0" w:space="0" w:color="auto"/>
                <w:bottom w:val="none" w:sz="0" w:space="0" w:color="auto"/>
                <w:right w:val="none" w:sz="0" w:space="0" w:color="auto"/>
              </w:divBdr>
              <w:divsChild>
                <w:div w:id="741681510">
                  <w:marLeft w:val="0"/>
                  <w:marRight w:val="0"/>
                  <w:marTop w:val="0"/>
                  <w:marBottom w:val="0"/>
                  <w:divBdr>
                    <w:top w:val="none" w:sz="0" w:space="0" w:color="auto"/>
                    <w:left w:val="none" w:sz="0" w:space="0" w:color="auto"/>
                    <w:bottom w:val="none" w:sz="0" w:space="0" w:color="auto"/>
                    <w:right w:val="none" w:sz="0" w:space="0" w:color="auto"/>
                  </w:divBdr>
                  <w:divsChild>
                    <w:div w:id="1747845621">
                      <w:marLeft w:val="0"/>
                      <w:marRight w:val="0"/>
                      <w:marTop w:val="0"/>
                      <w:marBottom w:val="0"/>
                      <w:divBdr>
                        <w:top w:val="none" w:sz="0" w:space="0" w:color="auto"/>
                        <w:left w:val="none" w:sz="0" w:space="0" w:color="auto"/>
                        <w:bottom w:val="none" w:sz="0" w:space="0" w:color="auto"/>
                        <w:right w:val="none" w:sz="0" w:space="0" w:color="auto"/>
                      </w:divBdr>
                      <w:divsChild>
                        <w:div w:id="1618682345">
                          <w:marLeft w:val="0"/>
                          <w:marRight w:val="0"/>
                          <w:marTop w:val="0"/>
                          <w:marBottom w:val="0"/>
                          <w:divBdr>
                            <w:top w:val="none" w:sz="0" w:space="0" w:color="auto"/>
                            <w:left w:val="none" w:sz="0" w:space="0" w:color="auto"/>
                            <w:bottom w:val="none" w:sz="0" w:space="0" w:color="auto"/>
                            <w:right w:val="none" w:sz="0" w:space="0" w:color="auto"/>
                          </w:divBdr>
                          <w:divsChild>
                            <w:div w:id="15315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598235">
                  <w:marLeft w:val="0"/>
                  <w:marRight w:val="0"/>
                  <w:marTop w:val="0"/>
                  <w:marBottom w:val="0"/>
                  <w:divBdr>
                    <w:top w:val="none" w:sz="0" w:space="0" w:color="auto"/>
                    <w:left w:val="none" w:sz="0" w:space="0" w:color="auto"/>
                    <w:bottom w:val="none" w:sz="0" w:space="0" w:color="auto"/>
                    <w:right w:val="none" w:sz="0" w:space="0" w:color="auto"/>
                  </w:divBdr>
                  <w:divsChild>
                    <w:div w:id="1896165013">
                      <w:marLeft w:val="0"/>
                      <w:marRight w:val="0"/>
                      <w:marTop w:val="0"/>
                      <w:marBottom w:val="0"/>
                      <w:divBdr>
                        <w:top w:val="none" w:sz="0" w:space="0" w:color="auto"/>
                        <w:left w:val="none" w:sz="0" w:space="0" w:color="auto"/>
                        <w:bottom w:val="none" w:sz="0" w:space="0" w:color="auto"/>
                        <w:right w:val="none" w:sz="0" w:space="0" w:color="auto"/>
                      </w:divBdr>
                      <w:divsChild>
                        <w:div w:id="238517727">
                          <w:marLeft w:val="0"/>
                          <w:marRight w:val="0"/>
                          <w:marTop w:val="0"/>
                          <w:marBottom w:val="0"/>
                          <w:divBdr>
                            <w:top w:val="none" w:sz="0" w:space="0" w:color="auto"/>
                            <w:left w:val="none" w:sz="0" w:space="0" w:color="auto"/>
                            <w:bottom w:val="none" w:sz="0" w:space="0" w:color="auto"/>
                            <w:right w:val="none" w:sz="0" w:space="0" w:color="auto"/>
                          </w:divBdr>
                          <w:divsChild>
                            <w:div w:id="12261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150201">
      <w:bodyDiv w:val="1"/>
      <w:marLeft w:val="0"/>
      <w:marRight w:val="0"/>
      <w:marTop w:val="0"/>
      <w:marBottom w:val="0"/>
      <w:divBdr>
        <w:top w:val="none" w:sz="0" w:space="0" w:color="auto"/>
        <w:left w:val="none" w:sz="0" w:space="0" w:color="auto"/>
        <w:bottom w:val="none" w:sz="0" w:space="0" w:color="auto"/>
        <w:right w:val="none" w:sz="0" w:space="0" w:color="auto"/>
      </w:divBdr>
    </w:div>
    <w:div w:id="1515848572">
      <w:bodyDiv w:val="1"/>
      <w:marLeft w:val="0"/>
      <w:marRight w:val="0"/>
      <w:marTop w:val="0"/>
      <w:marBottom w:val="0"/>
      <w:divBdr>
        <w:top w:val="none" w:sz="0" w:space="0" w:color="auto"/>
        <w:left w:val="none" w:sz="0" w:space="0" w:color="auto"/>
        <w:bottom w:val="none" w:sz="0" w:space="0" w:color="auto"/>
        <w:right w:val="none" w:sz="0" w:space="0" w:color="auto"/>
      </w:divBdr>
    </w:div>
    <w:div w:id="1520389934">
      <w:bodyDiv w:val="1"/>
      <w:marLeft w:val="0"/>
      <w:marRight w:val="0"/>
      <w:marTop w:val="0"/>
      <w:marBottom w:val="0"/>
      <w:divBdr>
        <w:top w:val="none" w:sz="0" w:space="0" w:color="auto"/>
        <w:left w:val="none" w:sz="0" w:space="0" w:color="auto"/>
        <w:bottom w:val="none" w:sz="0" w:space="0" w:color="auto"/>
        <w:right w:val="none" w:sz="0" w:space="0" w:color="auto"/>
      </w:divBdr>
      <w:divsChild>
        <w:div w:id="454446878">
          <w:marLeft w:val="0"/>
          <w:marRight w:val="0"/>
          <w:marTop w:val="0"/>
          <w:marBottom w:val="0"/>
          <w:divBdr>
            <w:top w:val="none" w:sz="0" w:space="0" w:color="auto"/>
            <w:left w:val="none" w:sz="0" w:space="0" w:color="auto"/>
            <w:bottom w:val="none" w:sz="0" w:space="0" w:color="auto"/>
            <w:right w:val="none" w:sz="0" w:space="0" w:color="auto"/>
          </w:divBdr>
          <w:divsChild>
            <w:div w:id="1832600895">
              <w:marLeft w:val="0"/>
              <w:marRight w:val="0"/>
              <w:marTop w:val="0"/>
              <w:marBottom w:val="0"/>
              <w:divBdr>
                <w:top w:val="none" w:sz="0" w:space="0" w:color="auto"/>
                <w:left w:val="none" w:sz="0" w:space="0" w:color="auto"/>
                <w:bottom w:val="none" w:sz="0" w:space="0" w:color="auto"/>
                <w:right w:val="none" w:sz="0" w:space="0" w:color="auto"/>
              </w:divBdr>
              <w:divsChild>
                <w:div w:id="457184400">
                  <w:marLeft w:val="0"/>
                  <w:marRight w:val="0"/>
                  <w:marTop w:val="0"/>
                  <w:marBottom w:val="0"/>
                  <w:divBdr>
                    <w:top w:val="none" w:sz="0" w:space="0" w:color="auto"/>
                    <w:left w:val="none" w:sz="0" w:space="0" w:color="auto"/>
                    <w:bottom w:val="none" w:sz="0" w:space="0" w:color="auto"/>
                    <w:right w:val="none" w:sz="0" w:space="0" w:color="auto"/>
                  </w:divBdr>
                  <w:divsChild>
                    <w:div w:id="803043424">
                      <w:marLeft w:val="0"/>
                      <w:marRight w:val="0"/>
                      <w:marTop w:val="0"/>
                      <w:marBottom w:val="0"/>
                      <w:divBdr>
                        <w:top w:val="none" w:sz="0" w:space="0" w:color="auto"/>
                        <w:left w:val="none" w:sz="0" w:space="0" w:color="auto"/>
                        <w:bottom w:val="none" w:sz="0" w:space="0" w:color="auto"/>
                        <w:right w:val="none" w:sz="0" w:space="0" w:color="auto"/>
                      </w:divBdr>
                      <w:divsChild>
                        <w:div w:id="1745950382">
                          <w:marLeft w:val="0"/>
                          <w:marRight w:val="0"/>
                          <w:marTop w:val="0"/>
                          <w:marBottom w:val="0"/>
                          <w:divBdr>
                            <w:top w:val="none" w:sz="0" w:space="0" w:color="auto"/>
                            <w:left w:val="none" w:sz="0" w:space="0" w:color="auto"/>
                            <w:bottom w:val="none" w:sz="0" w:space="0" w:color="auto"/>
                            <w:right w:val="none" w:sz="0" w:space="0" w:color="auto"/>
                          </w:divBdr>
                          <w:divsChild>
                            <w:div w:id="80092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203911">
      <w:bodyDiv w:val="1"/>
      <w:marLeft w:val="0"/>
      <w:marRight w:val="0"/>
      <w:marTop w:val="0"/>
      <w:marBottom w:val="0"/>
      <w:divBdr>
        <w:top w:val="none" w:sz="0" w:space="0" w:color="auto"/>
        <w:left w:val="none" w:sz="0" w:space="0" w:color="auto"/>
        <w:bottom w:val="none" w:sz="0" w:space="0" w:color="auto"/>
        <w:right w:val="none" w:sz="0" w:space="0" w:color="auto"/>
      </w:divBdr>
    </w:div>
    <w:div w:id="1553082423">
      <w:bodyDiv w:val="1"/>
      <w:marLeft w:val="0"/>
      <w:marRight w:val="0"/>
      <w:marTop w:val="0"/>
      <w:marBottom w:val="0"/>
      <w:divBdr>
        <w:top w:val="none" w:sz="0" w:space="0" w:color="auto"/>
        <w:left w:val="none" w:sz="0" w:space="0" w:color="auto"/>
        <w:bottom w:val="none" w:sz="0" w:space="0" w:color="auto"/>
        <w:right w:val="none" w:sz="0" w:space="0" w:color="auto"/>
      </w:divBdr>
    </w:div>
    <w:div w:id="1553422653">
      <w:bodyDiv w:val="1"/>
      <w:marLeft w:val="0"/>
      <w:marRight w:val="0"/>
      <w:marTop w:val="0"/>
      <w:marBottom w:val="0"/>
      <w:divBdr>
        <w:top w:val="none" w:sz="0" w:space="0" w:color="auto"/>
        <w:left w:val="none" w:sz="0" w:space="0" w:color="auto"/>
        <w:bottom w:val="none" w:sz="0" w:space="0" w:color="auto"/>
        <w:right w:val="none" w:sz="0" w:space="0" w:color="auto"/>
      </w:divBdr>
    </w:div>
    <w:div w:id="1553931445">
      <w:bodyDiv w:val="1"/>
      <w:marLeft w:val="0"/>
      <w:marRight w:val="0"/>
      <w:marTop w:val="0"/>
      <w:marBottom w:val="0"/>
      <w:divBdr>
        <w:top w:val="none" w:sz="0" w:space="0" w:color="auto"/>
        <w:left w:val="none" w:sz="0" w:space="0" w:color="auto"/>
        <w:bottom w:val="none" w:sz="0" w:space="0" w:color="auto"/>
        <w:right w:val="none" w:sz="0" w:space="0" w:color="auto"/>
      </w:divBdr>
    </w:div>
    <w:div w:id="1617906881">
      <w:bodyDiv w:val="1"/>
      <w:marLeft w:val="0"/>
      <w:marRight w:val="0"/>
      <w:marTop w:val="0"/>
      <w:marBottom w:val="0"/>
      <w:divBdr>
        <w:top w:val="none" w:sz="0" w:space="0" w:color="auto"/>
        <w:left w:val="none" w:sz="0" w:space="0" w:color="auto"/>
        <w:bottom w:val="none" w:sz="0" w:space="0" w:color="auto"/>
        <w:right w:val="none" w:sz="0" w:space="0" w:color="auto"/>
      </w:divBdr>
      <w:divsChild>
        <w:div w:id="224339823">
          <w:marLeft w:val="0"/>
          <w:marRight w:val="0"/>
          <w:marTop w:val="0"/>
          <w:marBottom w:val="0"/>
          <w:divBdr>
            <w:top w:val="none" w:sz="0" w:space="0" w:color="auto"/>
            <w:left w:val="none" w:sz="0" w:space="0" w:color="auto"/>
            <w:bottom w:val="none" w:sz="0" w:space="0" w:color="auto"/>
            <w:right w:val="none" w:sz="0" w:space="0" w:color="auto"/>
          </w:divBdr>
          <w:divsChild>
            <w:div w:id="783038875">
              <w:marLeft w:val="0"/>
              <w:marRight w:val="0"/>
              <w:marTop w:val="0"/>
              <w:marBottom w:val="0"/>
              <w:divBdr>
                <w:top w:val="none" w:sz="0" w:space="0" w:color="auto"/>
                <w:left w:val="none" w:sz="0" w:space="0" w:color="auto"/>
                <w:bottom w:val="none" w:sz="0" w:space="0" w:color="auto"/>
                <w:right w:val="none" w:sz="0" w:space="0" w:color="auto"/>
              </w:divBdr>
              <w:divsChild>
                <w:div w:id="251011763">
                  <w:marLeft w:val="0"/>
                  <w:marRight w:val="0"/>
                  <w:marTop w:val="0"/>
                  <w:marBottom w:val="0"/>
                  <w:divBdr>
                    <w:top w:val="none" w:sz="0" w:space="0" w:color="auto"/>
                    <w:left w:val="none" w:sz="0" w:space="0" w:color="auto"/>
                    <w:bottom w:val="none" w:sz="0" w:space="0" w:color="auto"/>
                    <w:right w:val="none" w:sz="0" w:space="0" w:color="auto"/>
                  </w:divBdr>
                  <w:divsChild>
                    <w:div w:id="142056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34897">
          <w:marLeft w:val="0"/>
          <w:marRight w:val="0"/>
          <w:marTop w:val="0"/>
          <w:marBottom w:val="0"/>
          <w:divBdr>
            <w:top w:val="none" w:sz="0" w:space="0" w:color="auto"/>
            <w:left w:val="none" w:sz="0" w:space="0" w:color="auto"/>
            <w:bottom w:val="none" w:sz="0" w:space="0" w:color="auto"/>
            <w:right w:val="none" w:sz="0" w:space="0" w:color="auto"/>
          </w:divBdr>
          <w:divsChild>
            <w:div w:id="1111390024">
              <w:marLeft w:val="0"/>
              <w:marRight w:val="0"/>
              <w:marTop w:val="0"/>
              <w:marBottom w:val="0"/>
              <w:divBdr>
                <w:top w:val="none" w:sz="0" w:space="0" w:color="auto"/>
                <w:left w:val="none" w:sz="0" w:space="0" w:color="auto"/>
                <w:bottom w:val="none" w:sz="0" w:space="0" w:color="auto"/>
                <w:right w:val="none" w:sz="0" w:space="0" w:color="auto"/>
              </w:divBdr>
              <w:divsChild>
                <w:div w:id="1157918072">
                  <w:marLeft w:val="0"/>
                  <w:marRight w:val="0"/>
                  <w:marTop w:val="0"/>
                  <w:marBottom w:val="0"/>
                  <w:divBdr>
                    <w:top w:val="none" w:sz="0" w:space="0" w:color="auto"/>
                    <w:left w:val="none" w:sz="0" w:space="0" w:color="auto"/>
                    <w:bottom w:val="none" w:sz="0" w:space="0" w:color="auto"/>
                    <w:right w:val="none" w:sz="0" w:space="0" w:color="auto"/>
                  </w:divBdr>
                  <w:divsChild>
                    <w:div w:id="15686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726102">
      <w:bodyDiv w:val="1"/>
      <w:marLeft w:val="0"/>
      <w:marRight w:val="0"/>
      <w:marTop w:val="0"/>
      <w:marBottom w:val="0"/>
      <w:divBdr>
        <w:top w:val="none" w:sz="0" w:space="0" w:color="auto"/>
        <w:left w:val="none" w:sz="0" w:space="0" w:color="auto"/>
        <w:bottom w:val="none" w:sz="0" w:space="0" w:color="auto"/>
        <w:right w:val="none" w:sz="0" w:space="0" w:color="auto"/>
      </w:divBdr>
    </w:div>
    <w:div w:id="1625036073">
      <w:bodyDiv w:val="1"/>
      <w:marLeft w:val="0"/>
      <w:marRight w:val="0"/>
      <w:marTop w:val="0"/>
      <w:marBottom w:val="0"/>
      <w:divBdr>
        <w:top w:val="none" w:sz="0" w:space="0" w:color="auto"/>
        <w:left w:val="none" w:sz="0" w:space="0" w:color="auto"/>
        <w:bottom w:val="none" w:sz="0" w:space="0" w:color="auto"/>
        <w:right w:val="none" w:sz="0" w:space="0" w:color="auto"/>
      </w:divBdr>
    </w:div>
    <w:div w:id="1627545580">
      <w:bodyDiv w:val="1"/>
      <w:marLeft w:val="0"/>
      <w:marRight w:val="0"/>
      <w:marTop w:val="0"/>
      <w:marBottom w:val="0"/>
      <w:divBdr>
        <w:top w:val="none" w:sz="0" w:space="0" w:color="auto"/>
        <w:left w:val="none" w:sz="0" w:space="0" w:color="auto"/>
        <w:bottom w:val="none" w:sz="0" w:space="0" w:color="auto"/>
        <w:right w:val="none" w:sz="0" w:space="0" w:color="auto"/>
      </w:divBdr>
    </w:div>
    <w:div w:id="1635016534">
      <w:bodyDiv w:val="1"/>
      <w:marLeft w:val="0"/>
      <w:marRight w:val="0"/>
      <w:marTop w:val="0"/>
      <w:marBottom w:val="0"/>
      <w:divBdr>
        <w:top w:val="none" w:sz="0" w:space="0" w:color="auto"/>
        <w:left w:val="none" w:sz="0" w:space="0" w:color="auto"/>
        <w:bottom w:val="none" w:sz="0" w:space="0" w:color="auto"/>
        <w:right w:val="none" w:sz="0" w:space="0" w:color="auto"/>
      </w:divBdr>
    </w:div>
    <w:div w:id="1638611607">
      <w:bodyDiv w:val="1"/>
      <w:marLeft w:val="0"/>
      <w:marRight w:val="0"/>
      <w:marTop w:val="0"/>
      <w:marBottom w:val="0"/>
      <w:divBdr>
        <w:top w:val="none" w:sz="0" w:space="0" w:color="auto"/>
        <w:left w:val="none" w:sz="0" w:space="0" w:color="auto"/>
        <w:bottom w:val="none" w:sz="0" w:space="0" w:color="auto"/>
        <w:right w:val="none" w:sz="0" w:space="0" w:color="auto"/>
      </w:divBdr>
    </w:div>
    <w:div w:id="1643578493">
      <w:bodyDiv w:val="1"/>
      <w:marLeft w:val="0"/>
      <w:marRight w:val="0"/>
      <w:marTop w:val="0"/>
      <w:marBottom w:val="0"/>
      <w:divBdr>
        <w:top w:val="none" w:sz="0" w:space="0" w:color="auto"/>
        <w:left w:val="none" w:sz="0" w:space="0" w:color="auto"/>
        <w:bottom w:val="none" w:sz="0" w:space="0" w:color="auto"/>
        <w:right w:val="none" w:sz="0" w:space="0" w:color="auto"/>
      </w:divBdr>
    </w:div>
    <w:div w:id="1650746122">
      <w:bodyDiv w:val="1"/>
      <w:marLeft w:val="0"/>
      <w:marRight w:val="0"/>
      <w:marTop w:val="0"/>
      <w:marBottom w:val="0"/>
      <w:divBdr>
        <w:top w:val="none" w:sz="0" w:space="0" w:color="auto"/>
        <w:left w:val="none" w:sz="0" w:space="0" w:color="auto"/>
        <w:bottom w:val="none" w:sz="0" w:space="0" w:color="auto"/>
        <w:right w:val="none" w:sz="0" w:space="0" w:color="auto"/>
      </w:divBdr>
      <w:divsChild>
        <w:div w:id="1921525779">
          <w:marLeft w:val="0"/>
          <w:marRight w:val="0"/>
          <w:marTop w:val="0"/>
          <w:marBottom w:val="0"/>
          <w:divBdr>
            <w:top w:val="none" w:sz="0" w:space="0" w:color="auto"/>
            <w:left w:val="none" w:sz="0" w:space="0" w:color="auto"/>
            <w:bottom w:val="none" w:sz="0" w:space="0" w:color="auto"/>
            <w:right w:val="none" w:sz="0" w:space="0" w:color="auto"/>
          </w:divBdr>
          <w:divsChild>
            <w:div w:id="1408268376">
              <w:marLeft w:val="0"/>
              <w:marRight w:val="0"/>
              <w:marTop w:val="0"/>
              <w:marBottom w:val="0"/>
              <w:divBdr>
                <w:top w:val="none" w:sz="0" w:space="0" w:color="auto"/>
                <w:left w:val="none" w:sz="0" w:space="0" w:color="auto"/>
                <w:bottom w:val="none" w:sz="0" w:space="0" w:color="auto"/>
                <w:right w:val="none" w:sz="0" w:space="0" w:color="auto"/>
              </w:divBdr>
              <w:divsChild>
                <w:div w:id="1096829162">
                  <w:marLeft w:val="0"/>
                  <w:marRight w:val="0"/>
                  <w:marTop w:val="0"/>
                  <w:marBottom w:val="0"/>
                  <w:divBdr>
                    <w:top w:val="none" w:sz="0" w:space="0" w:color="auto"/>
                    <w:left w:val="none" w:sz="0" w:space="0" w:color="auto"/>
                    <w:bottom w:val="none" w:sz="0" w:space="0" w:color="auto"/>
                    <w:right w:val="none" w:sz="0" w:space="0" w:color="auto"/>
                  </w:divBdr>
                  <w:divsChild>
                    <w:div w:id="1829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62661">
          <w:marLeft w:val="0"/>
          <w:marRight w:val="0"/>
          <w:marTop w:val="0"/>
          <w:marBottom w:val="0"/>
          <w:divBdr>
            <w:top w:val="none" w:sz="0" w:space="0" w:color="auto"/>
            <w:left w:val="none" w:sz="0" w:space="0" w:color="auto"/>
            <w:bottom w:val="none" w:sz="0" w:space="0" w:color="auto"/>
            <w:right w:val="none" w:sz="0" w:space="0" w:color="auto"/>
          </w:divBdr>
          <w:divsChild>
            <w:div w:id="821777500">
              <w:marLeft w:val="0"/>
              <w:marRight w:val="0"/>
              <w:marTop w:val="0"/>
              <w:marBottom w:val="0"/>
              <w:divBdr>
                <w:top w:val="none" w:sz="0" w:space="0" w:color="auto"/>
                <w:left w:val="none" w:sz="0" w:space="0" w:color="auto"/>
                <w:bottom w:val="none" w:sz="0" w:space="0" w:color="auto"/>
                <w:right w:val="none" w:sz="0" w:space="0" w:color="auto"/>
              </w:divBdr>
              <w:divsChild>
                <w:div w:id="905408801">
                  <w:marLeft w:val="0"/>
                  <w:marRight w:val="0"/>
                  <w:marTop w:val="0"/>
                  <w:marBottom w:val="0"/>
                  <w:divBdr>
                    <w:top w:val="none" w:sz="0" w:space="0" w:color="auto"/>
                    <w:left w:val="none" w:sz="0" w:space="0" w:color="auto"/>
                    <w:bottom w:val="none" w:sz="0" w:space="0" w:color="auto"/>
                    <w:right w:val="none" w:sz="0" w:space="0" w:color="auto"/>
                  </w:divBdr>
                  <w:divsChild>
                    <w:div w:id="18274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767965">
      <w:bodyDiv w:val="1"/>
      <w:marLeft w:val="0"/>
      <w:marRight w:val="0"/>
      <w:marTop w:val="0"/>
      <w:marBottom w:val="0"/>
      <w:divBdr>
        <w:top w:val="none" w:sz="0" w:space="0" w:color="auto"/>
        <w:left w:val="none" w:sz="0" w:space="0" w:color="auto"/>
        <w:bottom w:val="none" w:sz="0" w:space="0" w:color="auto"/>
        <w:right w:val="none" w:sz="0" w:space="0" w:color="auto"/>
      </w:divBdr>
    </w:div>
    <w:div w:id="1665475206">
      <w:bodyDiv w:val="1"/>
      <w:marLeft w:val="0"/>
      <w:marRight w:val="0"/>
      <w:marTop w:val="0"/>
      <w:marBottom w:val="0"/>
      <w:divBdr>
        <w:top w:val="none" w:sz="0" w:space="0" w:color="auto"/>
        <w:left w:val="none" w:sz="0" w:space="0" w:color="auto"/>
        <w:bottom w:val="none" w:sz="0" w:space="0" w:color="auto"/>
        <w:right w:val="none" w:sz="0" w:space="0" w:color="auto"/>
      </w:divBdr>
      <w:divsChild>
        <w:div w:id="131364648">
          <w:marLeft w:val="0"/>
          <w:marRight w:val="0"/>
          <w:marTop w:val="0"/>
          <w:marBottom w:val="0"/>
          <w:divBdr>
            <w:top w:val="none" w:sz="0" w:space="0" w:color="auto"/>
            <w:left w:val="none" w:sz="0" w:space="0" w:color="auto"/>
            <w:bottom w:val="none" w:sz="0" w:space="0" w:color="auto"/>
            <w:right w:val="none" w:sz="0" w:space="0" w:color="auto"/>
          </w:divBdr>
          <w:divsChild>
            <w:div w:id="124351229">
              <w:marLeft w:val="0"/>
              <w:marRight w:val="0"/>
              <w:marTop w:val="0"/>
              <w:marBottom w:val="0"/>
              <w:divBdr>
                <w:top w:val="none" w:sz="0" w:space="0" w:color="auto"/>
                <w:left w:val="none" w:sz="0" w:space="0" w:color="auto"/>
                <w:bottom w:val="none" w:sz="0" w:space="0" w:color="auto"/>
                <w:right w:val="none" w:sz="0" w:space="0" w:color="auto"/>
              </w:divBdr>
              <w:divsChild>
                <w:div w:id="572084186">
                  <w:marLeft w:val="0"/>
                  <w:marRight w:val="0"/>
                  <w:marTop w:val="0"/>
                  <w:marBottom w:val="0"/>
                  <w:divBdr>
                    <w:top w:val="none" w:sz="0" w:space="0" w:color="auto"/>
                    <w:left w:val="none" w:sz="0" w:space="0" w:color="auto"/>
                    <w:bottom w:val="none" w:sz="0" w:space="0" w:color="auto"/>
                    <w:right w:val="none" w:sz="0" w:space="0" w:color="auto"/>
                  </w:divBdr>
                  <w:divsChild>
                    <w:div w:id="2139688541">
                      <w:marLeft w:val="0"/>
                      <w:marRight w:val="0"/>
                      <w:marTop w:val="0"/>
                      <w:marBottom w:val="0"/>
                      <w:divBdr>
                        <w:top w:val="none" w:sz="0" w:space="0" w:color="auto"/>
                        <w:left w:val="none" w:sz="0" w:space="0" w:color="auto"/>
                        <w:bottom w:val="none" w:sz="0" w:space="0" w:color="auto"/>
                        <w:right w:val="none" w:sz="0" w:space="0" w:color="auto"/>
                      </w:divBdr>
                      <w:divsChild>
                        <w:div w:id="2099981221">
                          <w:marLeft w:val="0"/>
                          <w:marRight w:val="0"/>
                          <w:marTop w:val="0"/>
                          <w:marBottom w:val="0"/>
                          <w:divBdr>
                            <w:top w:val="none" w:sz="0" w:space="0" w:color="auto"/>
                            <w:left w:val="none" w:sz="0" w:space="0" w:color="auto"/>
                            <w:bottom w:val="none" w:sz="0" w:space="0" w:color="auto"/>
                            <w:right w:val="none" w:sz="0" w:space="0" w:color="auto"/>
                          </w:divBdr>
                          <w:divsChild>
                            <w:div w:id="8157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120962">
      <w:bodyDiv w:val="1"/>
      <w:marLeft w:val="0"/>
      <w:marRight w:val="0"/>
      <w:marTop w:val="0"/>
      <w:marBottom w:val="0"/>
      <w:divBdr>
        <w:top w:val="none" w:sz="0" w:space="0" w:color="auto"/>
        <w:left w:val="none" w:sz="0" w:space="0" w:color="auto"/>
        <w:bottom w:val="none" w:sz="0" w:space="0" w:color="auto"/>
        <w:right w:val="none" w:sz="0" w:space="0" w:color="auto"/>
      </w:divBdr>
    </w:div>
    <w:div w:id="1686832787">
      <w:bodyDiv w:val="1"/>
      <w:marLeft w:val="0"/>
      <w:marRight w:val="0"/>
      <w:marTop w:val="0"/>
      <w:marBottom w:val="0"/>
      <w:divBdr>
        <w:top w:val="none" w:sz="0" w:space="0" w:color="auto"/>
        <w:left w:val="none" w:sz="0" w:space="0" w:color="auto"/>
        <w:bottom w:val="none" w:sz="0" w:space="0" w:color="auto"/>
        <w:right w:val="none" w:sz="0" w:space="0" w:color="auto"/>
      </w:divBdr>
    </w:div>
    <w:div w:id="1692298394">
      <w:bodyDiv w:val="1"/>
      <w:marLeft w:val="0"/>
      <w:marRight w:val="0"/>
      <w:marTop w:val="0"/>
      <w:marBottom w:val="0"/>
      <w:divBdr>
        <w:top w:val="none" w:sz="0" w:space="0" w:color="auto"/>
        <w:left w:val="none" w:sz="0" w:space="0" w:color="auto"/>
        <w:bottom w:val="none" w:sz="0" w:space="0" w:color="auto"/>
        <w:right w:val="none" w:sz="0" w:space="0" w:color="auto"/>
      </w:divBdr>
      <w:divsChild>
        <w:div w:id="416752548">
          <w:marLeft w:val="0"/>
          <w:marRight w:val="0"/>
          <w:marTop w:val="0"/>
          <w:marBottom w:val="0"/>
          <w:divBdr>
            <w:top w:val="none" w:sz="0" w:space="0" w:color="auto"/>
            <w:left w:val="none" w:sz="0" w:space="0" w:color="auto"/>
            <w:bottom w:val="none" w:sz="0" w:space="0" w:color="auto"/>
            <w:right w:val="none" w:sz="0" w:space="0" w:color="auto"/>
          </w:divBdr>
        </w:div>
      </w:divsChild>
    </w:div>
    <w:div w:id="1701315606">
      <w:bodyDiv w:val="1"/>
      <w:marLeft w:val="0"/>
      <w:marRight w:val="0"/>
      <w:marTop w:val="0"/>
      <w:marBottom w:val="0"/>
      <w:divBdr>
        <w:top w:val="none" w:sz="0" w:space="0" w:color="auto"/>
        <w:left w:val="none" w:sz="0" w:space="0" w:color="auto"/>
        <w:bottom w:val="none" w:sz="0" w:space="0" w:color="auto"/>
        <w:right w:val="none" w:sz="0" w:space="0" w:color="auto"/>
      </w:divBdr>
    </w:div>
    <w:div w:id="1755079766">
      <w:bodyDiv w:val="1"/>
      <w:marLeft w:val="0"/>
      <w:marRight w:val="0"/>
      <w:marTop w:val="0"/>
      <w:marBottom w:val="0"/>
      <w:divBdr>
        <w:top w:val="none" w:sz="0" w:space="0" w:color="auto"/>
        <w:left w:val="none" w:sz="0" w:space="0" w:color="auto"/>
        <w:bottom w:val="none" w:sz="0" w:space="0" w:color="auto"/>
        <w:right w:val="none" w:sz="0" w:space="0" w:color="auto"/>
      </w:divBdr>
    </w:div>
    <w:div w:id="1757752630">
      <w:bodyDiv w:val="1"/>
      <w:marLeft w:val="0"/>
      <w:marRight w:val="0"/>
      <w:marTop w:val="0"/>
      <w:marBottom w:val="0"/>
      <w:divBdr>
        <w:top w:val="none" w:sz="0" w:space="0" w:color="auto"/>
        <w:left w:val="none" w:sz="0" w:space="0" w:color="auto"/>
        <w:bottom w:val="none" w:sz="0" w:space="0" w:color="auto"/>
        <w:right w:val="none" w:sz="0" w:space="0" w:color="auto"/>
      </w:divBdr>
    </w:div>
    <w:div w:id="1779641831">
      <w:bodyDiv w:val="1"/>
      <w:marLeft w:val="0"/>
      <w:marRight w:val="0"/>
      <w:marTop w:val="0"/>
      <w:marBottom w:val="0"/>
      <w:divBdr>
        <w:top w:val="none" w:sz="0" w:space="0" w:color="auto"/>
        <w:left w:val="none" w:sz="0" w:space="0" w:color="auto"/>
        <w:bottom w:val="none" w:sz="0" w:space="0" w:color="auto"/>
        <w:right w:val="none" w:sz="0" w:space="0" w:color="auto"/>
      </w:divBdr>
    </w:div>
    <w:div w:id="1796673494">
      <w:bodyDiv w:val="1"/>
      <w:marLeft w:val="0"/>
      <w:marRight w:val="0"/>
      <w:marTop w:val="0"/>
      <w:marBottom w:val="0"/>
      <w:divBdr>
        <w:top w:val="none" w:sz="0" w:space="0" w:color="auto"/>
        <w:left w:val="none" w:sz="0" w:space="0" w:color="auto"/>
        <w:bottom w:val="none" w:sz="0" w:space="0" w:color="auto"/>
        <w:right w:val="none" w:sz="0" w:space="0" w:color="auto"/>
      </w:divBdr>
      <w:divsChild>
        <w:div w:id="1083529855">
          <w:marLeft w:val="0"/>
          <w:marRight w:val="0"/>
          <w:marTop w:val="0"/>
          <w:marBottom w:val="0"/>
          <w:divBdr>
            <w:top w:val="none" w:sz="0" w:space="0" w:color="auto"/>
            <w:left w:val="none" w:sz="0" w:space="0" w:color="auto"/>
            <w:bottom w:val="none" w:sz="0" w:space="0" w:color="auto"/>
            <w:right w:val="none" w:sz="0" w:space="0" w:color="auto"/>
          </w:divBdr>
          <w:divsChild>
            <w:div w:id="794953900">
              <w:marLeft w:val="0"/>
              <w:marRight w:val="0"/>
              <w:marTop w:val="0"/>
              <w:marBottom w:val="0"/>
              <w:divBdr>
                <w:top w:val="none" w:sz="0" w:space="0" w:color="auto"/>
                <w:left w:val="none" w:sz="0" w:space="0" w:color="auto"/>
                <w:bottom w:val="none" w:sz="0" w:space="0" w:color="auto"/>
                <w:right w:val="none" w:sz="0" w:space="0" w:color="auto"/>
              </w:divBdr>
              <w:divsChild>
                <w:div w:id="210922401">
                  <w:marLeft w:val="0"/>
                  <w:marRight w:val="0"/>
                  <w:marTop w:val="0"/>
                  <w:marBottom w:val="0"/>
                  <w:divBdr>
                    <w:top w:val="none" w:sz="0" w:space="0" w:color="auto"/>
                    <w:left w:val="none" w:sz="0" w:space="0" w:color="auto"/>
                    <w:bottom w:val="none" w:sz="0" w:space="0" w:color="auto"/>
                    <w:right w:val="none" w:sz="0" w:space="0" w:color="auto"/>
                  </w:divBdr>
                  <w:divsChild>
                    <w:div w:id="603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68477">
          <w:marLeft w:val="0"/>
          <w:marRight w:val="0"/>
          <w:marTop w:val="0"/>
          <w:marBottom w:val="0"/>
          <w:divBdr>
            <w:top w:val="none" w:sz="0" w:space="0" w:color="auto"/>
            <w:left w:val="none" w:sz="0" w:space="0" w:color="auto"/>
            <w:bottom w:val="none" w:sz="0" w:space="0" w:color="auto"/>
            <w:right w:val="none" w:sz="0" w:space="0" w:color="auto"/>
          </w:divBdr>
          <w:divsChild>
            <w:div w:id="1769347862">
              <w:marLeft w:val="0"/>
              <w:marRight w:val="0"/>
              <w:marTop w:val="0"/>
              <w:marBottom w:val="0"/>
              <w:divBdr>
                <w:top w:val="none" w:sz="0" w:space="0" w:color="auto"/>
                <w:left w:val="none" w:sz="0" w:space="0" w:color="auto"/>
                <w:bottom w:val="none" w:sz="0" w:space="0" w:color="auto"/>
                <w:right w:val="none" w:sz="0" w:space="0" w:color="auto"/>
              </w:divBdr>
              <w:divsChild>
                <w:div w:id="1250197119">
                  <w:marLeft w:val="0"/>
                  <w:marRight w:val="0"/>
                  <w:marTop w:val="0"/>
                  <w:marBottom w:val="0"/>
                  <w:divBdr>
                    <w:top w:val="none" w:sz="0" w:space="0" w:color="auto"/>
                    <w:left w:val="none" w:sz="0" w:space="0" w:color="auto"/>
                    <w:bottom w:val="none" w:sz="0" w:space="0" w:color="auto"/>
                    <w:right w:val="none" w:sz="0" w:space="0" w:color="auto"/>
                  </w:divBdr>
                  <w:divsChild>
                    <w:div w:id="12813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4295">
      <w:bodyDiv w:val="1"/>
      <w:marLeft w:val="0"/>
      <w:marRight w:val="0"/>
      <w:marTop w:val="0"/>
      <w:marBottom w:val="0"/>
      <w:divBdr>
        <w:top w:val="none" w:sz="0" w:space="0" w:color="auto"/>
        <w:left w:val="none" w:sz="0" w:space="0" w:color="auto"/>
        <w:bottom w:val="none" w:sz="0" w:space="0" w:color="auto"/>
        <w:right w:val="none" w:sz="0" w:space="0" w:color="auto"/>
      </w:divBdr>
      <w:divsChild>
        <w:div w:id="650670177">
          <w:marLeft w:val="0"/>
          <w:marRight w:val="0"/>
          <w:marTop w:val="0"/>
          <w:marBottom w:val="0"/>
          <w:divBdr>
            <w:top w:val="none" w:sz="0" w:space="0" w:color="auto"/>
            <w:left w:val="none" w:sz="0" w:space="0" w:color="auto"/>
            <w:bottom w:val="none" w:sz="0" w:space="0" w:color="auto"/>
            <w:right w:val="none" w:sz="0" w:space="0" w:color="auto"/>
          </w:divBdr>
          <w:divsChild>
            <w:div w:id="442267010">
              <w:marLeft w:val="0"/>
              <w:marRight w:val="0"/>
              <w:marTop w:val="0"/>
              <w:marBottom w:val="0"/>
              <w:divBdr>
                <w:top w:val="none" w:sz="0" w:space="0" w:color="auto"/>
                <w:left w:val="none" w:sz="0" w:space="0" w:color="auto"/>
                <w:bottom w:val="none" w:sz="0" w:space="0" w:color="auto"/>
                <w:right w:val="none" w:sz="0" w:space="0" w:color="auto"/>
              </w:divBdr>
              <w:divsChild>
                <w:div w:id="366179387">
                  <w:marLeft w:val="0"/>
                  <w:marRight w:val="0"/>
                  <w:marTop w:val="0"/>
                  <w:marBottom w:val="0"/>
                  <w:divBdr>
                    <w:top w:val="none" w:sz="0" w:space="0" w:color="auto"/>
                    <w:left w:val="none" w:sz="0" w:space="0" w:color="auto"/>
                    <w:bottom w:val="none" w:sz="0" w:space="0" w:color="auto"/>
                    <w:right w:val="none" w:sz="0" w:space="0" w:color="auto"/>
                  </w:divBdr>
                  <w:divsChild>
                    <w:div w:id="1047220280">
                      <w:marLeft w:val="0"/>
                      <w:marRight w:val="0"/>
                      <w:marTop w:val="0"/>
                      <w:marBottom w:val="0"/>
                      <w:divBdr>
                        <w:top w:val="none" w:sz="0" w:space="0" w:color="auto"/>
                        <w:left w:val="none" w:sz="0" w:space="0" w:color="auto"/>
                        <w:bottom w:val="none" w:sz="0" w:space="0" w:color="auto"/>
                        <w:right w:val="none" w:sz="0" w:space="0" w:color="auto"/>
                      </w:divBdr>
                      <w:divsChild>
                        <w:div w:id="222058864">
                          <w:marLeft w:val="0"/>
                          <w:marRight w:val="0"/>
                          <w:marTop w:val="0"/>
                          <w:marBottom w:val="0"/>
                          <w:divBdr>
                            <w:top w:val="none" w:sz="0" w:space="0" w:color="auto"/>
                            <w:left w:val="none" w:sz="0" w:space="0" w:color="auto"/>
                            <w:bottom w:val="none" w:sz="0" w:space="0" w:color="auto"/>
                            <w:right w:val="none" w:sz="0" w:space="0" w:color="auto"/>
                          </w:divBdr>
                          <w:divsChild>
                            <w:div w:id="17217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581028">
      <w:bodyDiv w:val="1"/>
      <w:marLeft w:val="0"/>
      <w:marRight w:val="0"/>
      <w:marTop w:val="0"/>
      <w:marBottom w:val="0"/>
      <w:divBdr>
        <w:top w:val="none" w:sz="0" w:space="0" w:color="auto"/>
        <w:left w:val="none" w:sz="0" w:space="0" w:color="auto"/>
        <w:bottom w:val="none" w:sz="0" w:space="0" w:color="auto"/>
        <w:right w:val="none" w:sz="0" w:space="0" w:color="auto"/>
      </w:divBdr>
      <w:divsChild>
        <w:div w:id="1991976164">
          <w:marLeft w:val="0"/>
          <w:marRight w:val="0"/>
          <w:marTop w:val="0"/>
          <w:marBottom w:val="0"/>
          <w:divBdr>
            <w:top w:val="none" w:sz="0" w:space="0" w:color="auto"/>
            <w:left w:val="none" w:sz="0" w:space="0" w:color="auto"/>
            <w:bottom w:val="none" w:sz="0" w:space="0" w:color="auto"/>
            <w:right w:val="none" w:sz="0" w:space="0" w:color="auto"/>
          </w:divBdr>
          <w:divsChild>
            <w:div w:id="2127962821">
              <w:marLeft w:val="0"/>
              <w:marRight w:val="0"/>
              <w:marTop w:val="0"/>
              <w:marBottom w:val="0"/>
              <w:divBdr>
                <w:top w:val="none" w:sz="0" w:space="0" w:color="auto"/>
                <w:left w:val="none" w:sz="0" w:space="0" w:color="auto"/>
                <w:bottom w:val="none" w:sz="0" w:space="0" w:color="auto"/>
                <w:right w:val="none" w:sz="0" w:space="0" w:color="auto"/>
              </w:divBdr>
              <w:divsChild>
                <w:div w:id="1681078566">
                  <w:marLeft w:val="0"/>
                  <w:marRight w:val="0"/>
                  <w:marTop w:val="0"/>
                  <w:marBottom w:val="0"/>
                  <w:divBdr>
                    <w:top w:val="none" w:sz="0" w:space="0" w:color="auto"/>
                    <w:left w:val="none" w:sz="0" w:space="0" w:color="auto"/>
                    <w:bottom w:val="none" w:sz="0" w:space="0" w:color="auto"/>
                    <w:right w:val="none" w:sz="0" w:space="0" w:color="auto"/>
                  </w:divBdr>
                  <w:divsChild>
                    <w:div w:id="13903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53332">
          <w:marLeft w:val="0"/>
          <w:marRight w:val="0"/>
          <w:marTop w:val="0"/>
          <w:marBottom w:val="0"/>
          <w:divBdr>
            <w:top w:val="none" w:sz="0" w:space="0" w:color="auto"/>
            <w:left w:val="none" w:sz="0" w:space="0" w:color="auto"/>
            <w:bottom w:val="none" w:sz="0" w:space="0" w:color="auto"/>
            <w:right w:val="none" w:sz="0" w:space="0" w:color="auto"/>
          </w:divBdr>
          <w:divsChild>
            <w:div w:id="1011566564">
              <w:marLeft w:val="0"/>
              <w:marRight w:val="0"/>
              <w:marTop w:val="0"/>
              <w:marBottom w:val="0"/>
              <w:divBdr>
                <w:top w:val="none" w:sz="0" w:space="0" w:color="auto"/>
                <w:left w:val="none" w:sz="0" w:space="0" w:color="auto"/>
                <w:bottom w:val="none" w:sz="0" w:space="0" w:color="auto"/>
                <w:right w:val="none" w:sz="0" w:space="0" w:color="auto"/>
              </w:divBdr>
              <w:divsChild>
                <w:div w:id="332299631">
                  <w:marLeft w:val="0"/>
                  <w:marRight w:val="0"/>
                  <w:marTop w:val="0"/>
                  <w:marBottom w:val="0"/>
                  <w:divBdr>
                    <w:top w:val="none" w:sz="0" w:space="0" w:color="auto"/>
                    <w:left w:val="none" w:sz="0" w:space="0" w:color="auto"/>
                    <w:bottom w:val="none" w:sz="0" w:space="0" w:color="auto"/>
                    <w:right w:val="none" w:sz="0" w:space="0" w:color="auto"/>
                  </w:divBdr>
                  <w:divsChild>
                    <w:div w:id="16833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82971">
      <w:bodyDiv w:val="1"/>
      <w:marLeft w:val="0"/>
      <w:marRight w:val="0"/>
      <w:marTop w:val="0"/>
      <w:marBottom w:val="0"/>
      <w:divBdr>
        <w:top w:val="none" w:sz="0" w:space="0" w:color="auto"/>
        <w:left w:val="none" w:sz="0" w:space="0" w:color="auto"/>
        <w:bottom w:val="none" w:sz="0" w:space="0" w:color="auto"/>
        <w:right w:val="none" w:sz="0" w:space="0" w:color="auto"/>
      </w:divBdr>
    </w:div>
    <w:div w:id="1831482755">
      <w:bodyDiv w:val="1"/>
      <w:marLeft w:val="0"/>
      <w:marRight w:val="0"/>
      <w:marTop w:val="0"/>
      <w:marBottom w:val="0"/>
      <w:divBdr>
        <w:top w:val="none" w:sz="0" w:space="0" w:color="auto"/>
        <w:left w:val="none" w:sz="0" w:space="0" w:color="auto"/>
        <w:bottom w:val="none" w:sz="0" w:space="0" w:color="auto"/>
        <w:right w:val="none" w:sz="0" w:space="0" w:color="auto"/>
      </w:divBdr>
    </w:div>
    <w:div w:id="1835488774">
      <w:bodyDiv w:val="1"/>
      <w:marLeft w:val="0"/>
      <w:marRight w:val="0"/>
      <w:marTop w:val="0"/>
      <w:marBottom w:val="0"/>
      <w:divBdr>
        <w:top w:val="none" w:sz="0" w:space="0" w:color="auto"/>
        <w:left w:val="none" w:sz="0" w:space="0" w:color="auto"/>
        <w:bottom w:val="none" w:sz="0" w:space="0" w:color="auto"/>
        <w:right w:val="none" w:sz="0" w:space="0" w:color="auto"/>
      </w:divBdr>
    </w:div>
    <w:div w:id="1838841250">
      <w:bodyDiv w:val="1"/>
      <w:marLeft w:val="0"/>
      <w:marRight w:val="0"/>
      <w:marTop w:val="0"/>
      <w:marBottom w:val="0"/>
      <w:divBdr>
        <w:top w:val="none" w:sz="0" w:space="0" w:color="auto"/>
        <w:left w:val="none" w:sz="0" w:space="0" w:color="auto"/>
        <w:bottom w:val="none" w:sz="0" w:space="0" w:color="auto"/>
        <w:right w:val="none" w:sz="0" w:space="0" w:color="auto"/>
      </w:divBdr>
    </w:div>
    <w:div w:id="1847860671">
      <w:bodyDiv w:val="1"/>
      <w:marLeft w:val="0"/>
      <w:marRight w:val="0"/>
      <w:marTop w:val="0"/>
      <w:marBottom w:val="0"/>
      <w:divBdr>
        <w:top w:val="none" w:sz="0" w:space="0" w:color="auto"/>
        <w:left w:val="none" w:sz="0" w:space="0" w:color="auto"/>
        <w:bottom w:val="none" w:sz="0" w:space="0" w:color="auto"/>
        <w:right w:val="none" w:sz="0" w:space="0" w:color="auto"/>
      </w:divBdr>
    </w:div>
    <w:div w:id="1858077826">
      <w:bodyDiv w:val="1"/>
      <w:marLeft w:val="0"/>
      <w:marRight w:val="0"/>
      <w:marTop w:val="0"/>
      <w:marBottom w:val="0"/>
      <w:divBdr>
        <w:top w:val="none" w:sz="0" w:space="0" w:color="auto"/>
        <w:left w:val="none" w:sz="0" w:space="0" w:color="auto"/>
        <w:bottom w:val="none" w:sz="0" w:space="0" w:color="auto"/>
        <w:right w:val="none" w:sz="0" w:space="0" w:color="auto"/>
      </w:divBdr>
    </w:div>
    <w:div w:id="1865290668">
      <w:bodyDiv w:val="1"/>
      <w:marLeft w:val="0"/>
      <w:marRight w:val="0"/>
      <w:marTop w:val="0"/>
      <w:marBottom w:val="0"/>
      <w:divBdr>
        <w:top w:val="none" w:sz="0" w:space="0" w:color="auto"/>
        <w:left w:val="none" w:sz="0" w:space="0" w:color="auto"/>
        <w:bottom w:val="none" w:sz="0" w:space="0" w:color="auto"/>
        <w:right w:val="none" w:sz="0" w:space="0" w:color="auto"/>
      </w:divBdr>
      <w:divsChild>
        <w:div w:id="1060784684">
          <w:marLeft w:val="0"/>
          <w:marRight w:val="0"/>
          <w:marTop w:val="0"/>
          <w:marBottom w:val="0"/>
          <w:divBdr>
            <w:top w:val="none" w:sz="0" w:space="0" w:color="auto"/>
            <w:left w:val="none" w:sz="0" w:space="0" w:color="auto"/>
            <w:bottom w:val="none" w:sz="0" w:space="0" w:color="auto"/>
            <w:right w:val="none" w:sz="0" w:space="0" w:color="auto"/>
          </w:divBdr>
          <w:divsChild>
            <w:div w:id="1855260978">
              <w:marLeft w:val="0"/>
              <w:marRight w:val="0"/>
              <w:marTop w:val="0"/>
              <w:marBottom w:val="0"/>
              <w:divBdr>
                <w:top w:val="none" w:sz="0" w:space="0" w:color="auto"/>
                <w:left w:val="none" w:sz="0" w:space="0" w:color="auto"/>
                <w:bottom w:val="none" w:sz="0" w:space="0" w:color="auto"/>
                <w:right w:val="none" w:sz="0" w:space="0" w:color="auto"/>
              </w:divBdr>
              <w:divsChild>
                <w:div w:id="1013996126">
                  <w:marLeft w:val="0"/>
                  <w:marRight w:val="0"/>
                  <w:marTop w:val="0"/>
                  <w:marBottom w:val="0"/>
                  <w:divBdr>
                    <w:top w:val="none" w:sz="0" w:space="0" w:color="auto"/>
                    <w:left w:val="none" w:sz="0" w:space="0" w:color="auto"/>
                    <w:bottom w:val="none" w:sz="0" w:space="0" w:color="auto"/>
                    <w:right w:val="none" w:sz="0" w:space="0" w:color="auto"/>
                  </w:divBdr>
                  <w:divsChild>
                    <w:div w:id="21114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10554">
          <w:marLeft w:val="0"/>
          <w:marRight w:val="0"/>
          <w:marTop w:val="0"/>
          <w:marBottom w:val="0"/>
          <w:divBdr>
            <w:top w:val="none" w:sz="0" w:space="0" w:color="auto"/>
            <w:left w:val="none" w:sz="0" w:space="0" w:color="auto"/>
            <w:bottom w:val="none" w:sz="0" w:space="0" w:color="auto"/>
            <w:right w:val="none" w:sz="0" w:space="0" w:color="auto"/>
          </w:divBdr>
          <w:divsChild>
            <w:div w:id="1479616080">
              <w:marLeft w:val="0"/>
              <w:marRight w:val="0"/>
              <w:marTop w:val="0"/>
              <w:marBottom w:val="0"/>
              <w:divBdr>
                <w:top w:val="none" w:sz="0" w:space="0" w:color="auto"/>
                <w:left w:val="none" w:sz="0" w:space="0" w:color="auto"/>
                <w:bottom w:val="none" w:sz="0" w:space="0" w:color="auto"/>
                <w:right w:val="none" w:sz="0" w:space="0" w:color="auto"/>
              </w:divBdr>
              <w:divsChild>
                <w:div w:id="42219016">
                  <w:marLeft w:val="0"/>
                  <w:marRight w:val="0"/>
                  <w:marTop w:val="0"/>
                  <w:marBottom w:val="0"/>
                  <w:divBdr>
                    <w:top w:val="none" w:sz="0" w:space="0" w:color="auto"/>
                    <w:left w:val="none" w:sz="0" w:space="0" w:color="auto"/>
                    <w:bottom w:val="none" w:sz="0" w:space="0" w:color="auto"/>
                    <w:right w:val="none" w:sz="0" w:space="0" w:color="auto"/>
                  </w:divBdr>
                  <w:divsChild>
                    <w:div w:id="4923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41491">
      <w:bodyDiv w:val="1"/>
      <w:marLeft w:val="0"/>
      <w:marRight w:val="0"/>
      <w:marTop w:val="0"/>
      <w:marBottom w:val="0"/>
      <w:divBdr>
        <w:top w:val="none" w:sz="0" w:space="0" w:color="auto"/>
        <w:left w:val="none" w:sz="0" w:space="0" w:color="auto"/>
        <w:bottom w:val="none" w:sz="0" w:space="0" w:color="auto"/>
        <w:right w:val="none" w:sz="0" w:space="0" w:color="auto"/>
      </w:divBdr>
    </w:div>
    <w:div w:id="1872104580">
      <w:bodyDiv w:val="1"/>
      <w:marLeft w:val="0"/>
      <w:marRight w:val="0"/>
      <w:marTop w:val="0"/>
      <w:marBottom w:val="0"/>
      <w:divBdr>
        <w:top w:val="none" w:sz="0" w:space="0" w:color="auto"/>
        <w:left w:val="none" w:sz="0" w:space="0" w:color="auto"/>
        <w:bottom w:val="none" w:sz="0" w:space="0" w:color="auto"/>
        <w:right w:val="none" w:sz="0" w:space="0" w:color="auto"/>
      </w:divBdr>
    </w:div>
    <w:div w:id="1879049885">
      <w:bodyDiv w:val="1"/>
      <w:marLeft w:val="0"/>
      <w:marRight w:val="0"/>
      <w:marTop w:val="0"/>
      <w:marBottom w:val="0"/>
      <w:divBdr>
        <w:top w:val="none" w:sz="0" w:space="0" w:color="auto"/>
        <w:left w:val="none" w:sz="0" w:space="0" w:color="auto"/>
        <w:bottom w:val="none" w:sz="0" w:space="0" w:color="auto"/>
        <w:right w:val="none" w:sz="0" w:space="0" w:color="auto"/>
      </w:divBdr>
    </w:div>
    <w:div w:id="1894925606">
      <w:bodyDiv w:val="1"/>
      <w:marLeft w:val="0"/>
      <w:marRight w:val="0"/>
      <w:marTop w:val="0"/>
      <w:marBottom w:val="0"/>
      <w:divBdr>
        <w:top w:val="none" w:sz="0" w:space="0" w:color="auto"/>
        <w:left w:val="none" w:sz="0" w:space="0" w:color="auto"/>
        <w:bottom w:val="none" w:sz="0" w:space="0" w:color="auto"/>
        <w:right w:val="none" w:sz="0" w:space="0" w:color="auto"/>
      </w:divBdr>
      <w:divsChild>
        <w:div w:id="378823128">
          <w:marLeft w:val="0"/>
          <w:marRight w:val="0"/>
          <w:marTop w:val="0"/>
          <w:marBottom w:val="0"/>
          <w:divBdr>
            <w:top w:val="none" w:sz="0" w:space="0" w:color="auto"/>
            <w:left w:val="none" w:sz="0" w:space="0" w:color="auto"/>
            <w:bottom w:val="none" w:sz="0" w:space="0" w:color="auto"/>
            <w:right w:val="none" w:sz="0" w:space="0" w:color="auto"/>
          </w:divBdr>
          <w:divsChild>
            <w:div w:id="2036299301">
              <w:marLeft w:val="0"/>
              <w:marRight w:val="0"/>
              <w:marTop w:val="0"/>
              <w:marBottom w:val="0"/>
              <w:divBdr>
                <w:top w:val="none" w:sz="0" w:space="0" w:color="auto"/>
                <w:left w:val="none" w:sz="0" w:space="0" w:color="auto"/>
                <w:bottom w:val="none" w:sz="0" w:space="0" w:color="auto"/>
                <w:right w:val="none" w:sz="0" w:space="0" w:color="auto"/>
              </w:divBdr>
              <w:divsChild>
                <w:div w:id="520826426">
                  <w:marLeft w:val="0"/>
                  <w:marRight w:val="0"/>
                  <w:marTop w:val="0"/>
                  <w:marBottom w:val="0"/>
                  <w:divBdr>
                    <w:top w:val="none" w:sz="0" w:space="0" w:color="auto"/>
                    <w:left w:val="none" w:sz="0" w:space="0" w:color="auto"/>
                    <w:bottom w:val="none" w:sz="0" w:space="0" w:color="auto"/>
                    <w:right w:val="none" w:sz="0" w:space="0" w:color="auto"/>
                  </w:divBdr>
                  <w:divsChild>
                    <w:div w:id="10341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1091">
          <w:marLeft w:val="0"/>
          <w:marRight w:val="0"/>
          <w:marTop w:val="0"/>
          <w:marBottom w:val="0"/>
          <w:divBdr>
            <w:top w:val="none" w:sz="0" w:space="0" w:color="auto"/>
            <w:left w:val="none" w:sz="0" w:space="0" w:color="auto"/>
            <w:bottom w:val="none" w:sz="0" w:space="0" w:color="auto"/>
            <w:right w:val="none" w:sz="0" w:space="0" w:color="auto"/>
          </w:divBdr>
          <w:divsChild>
            <w:div w:id="949631116">
              <w:marLeft w:val="0"/>
              <w:marRight w:val="0"/>
              <w:marTop w:val="0"/>
              <w:marBottom w:val="0"/>
              <w:divBdr>
                <w:top w:val="none" w:sz="0" w:space="0" w:color="auto"/>
                <w:left w:val="none" w:sz="0" w:space="0" w:color="auto"/>
                <w:bottom w:val="none" w:sz="0" w:space="0" w:color="auto"/>
                <w:right w:val="none" w:sz="0" w:space="0" w:color="auto"/>
              </w:divBdr>
              <w:divsChild>
                <w:div w:id="470101277">
                  <w:marLeft w:val="0"/>
                  <w:marRight w:val="0"/>
                  <w:marTop w:val="0"/>
                  <w:marBottom w:val="0"/>
                  <w:divBdr>
                    <w:top w:val="none" w:sz="0" w:space="0" w:color="auto"/>
                    <w:left w:val="none" w:sz="0" w:space="0" w:color="auto"/>
                    <w:bottom w:val="none" w:sz="0" w:space="0" w:color="auto"/>
                    <w:right w:val="none" w:sz="0" w:space="0" w:color="auto"/>
                  </w:divBdr>
                  <w:divsChild>
                    <w:div w:id="9396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255464">
      <w:bodyDiv w:val="1"/>
      <w:marLeft w:val="0"/>
      <w:marRight w:val="0"/>
      <w:marTop w:val="0"/>
      <w:marBottom w:val="0"/>
      <w:divBdr>
        <w:top w:val="none" w:sz="0" w:space="0" w:color="auto"/>
        <w:left w:val="none" w:sz="0" w:space="0" w:color="auto"/>
        <w:bottom w:val="none" w:sz="0" w:space="0" w:color="auto"/>
        <w:right w:val="none" w:sz="0" w:space="0" w:color="auto"/>
      </w:divBdr>
    </w:div>
    <w:div w:id="1909460111">
      <w:bodyDiv w:val="1"/>
      <w:marLeft w:val="0"/>
      <w:marRight w:val="0"/>
      <w:marTop w:val="0"/>
      <w:marBottom w:val="0"/>
      <w:divBdr>
        <w:top w:val="none" w:sz="0" w:space="0" w:color="auto"/>
        <w:left w:val="none" w:sz="0" w:space="0" w:color="auto"/>
        <w:bottom w:val="none" w:sz="0" w:space="0" w:color="auto"/>
        <w:right w:val="none" w:sz="0" w:space="0" w:color="auto"/>
      </w:divBdr>
    </w:div>
    <w:div w:id="1920014781">
      <w:bodyDiv w:val="1"/>
      <w:marLeft w:val="0"/>
      <w:marRight w:val="0"/>
      <w:marTop w:val="0"/>
      <w:marBottom w:val="0"/>
      <w:divBdr>
        <w:top w:val="none" w:sz="0" w:space="0" w:color="auto"/>
        <w:left w:val="none" w:sz="0" w:space="0" w:color="auto"/>
        <w:bottom w:val="none" w:sz="0" w:space="0" w:color="auto"/>
        <w:right w:val="none" w:sz="0" w:space="0" w:color="auto"/>
      </w:divBdr>
    </w:div>
    <w:div w:id="1920941461">
      <w:bodyDiv w:val="1"/>
      <w:marLeft w:val="0"/>
      <w:marRight w:val="0"/>
      <w:marTop w:val="0"/>
      <w:marBottom w:val="0"/>
      <w:divBdr>
        <w:top w:val="none" w:sz="0" w:space="0" w:color="auto"/>
        <w:left w:val="none" w:sz="0" w:space="0" w:color="auto"/>
        <w:bottom w:val="none" w:sz="0" w:space="0" w:color="auto"/>
        <w:right w:val="none" w:sz="0" w:space="0" w:color="auto"/>
      </w:divBdr>
    </w:div>
    <w:div w:id="1925147289">
      <w:bodyDiv w:val="1"/>
      <w:marLeft w:val="0"/>
      <w:marRight w:val="0"/>
      <w:marTop w:val="0"/>
      <w:marBottom w:val="0"/>
      <w:divBdr>
        <w:top w:val="none" w:sz="0" w:space="0" w:color="auto"/>
        <w:left w:val="none" w:sz="0" w:space="0" w:color="auto"/>
        <w:bottom w:val="none" w:sz="0" w:space="0" w:color="auto"/>
        <w:right w:val="none" w:sz="0" w:space="0" w:color="auto"/>
      </w:divBdr>
    </w:div>
    <w:div w:id="1936745458">
      <w:bodyDiv w:val="1"/>
      <w:marLeft w:val="0"/>
      <w:marRight w:val="0"/>
      <w:marTop w:val="0"/>
      <w:marBottom w:val="0"/>
      <w:divBdr>
        <w:top w:val="none" w:sz="0" w:space="0" w:color="auto"/>
        <w:left w:val="none" w:sz="0" w:space="0" w:color="auto"/>
        <w:bottom w:val="none" w:sz="0" w:space="0" w:color="auto"/>
        <w:right w:val="none" w:sz="0" w:space="0" w:color="auto"/>
      </w:divBdr>
    </w:div>
    <w:div w:id="1937012005">
      <w:bodyDiv w:val="1"/>
      <w:marLeft w:val="0"/>
      <w:marRight w:val="0"/>
      <w:marTop w:val="0"/>
      <w:marBottom w:val="0"/>
      <w:divBdr>
        <w:top w:val="none" w:sz="0" w:space="0" w:color="auto"/>
        <w:left w:val="none" w:sz="0" w:space="0" w:color="auto"/>
        <w:bottom w:val="none" w:sz="0" w:space="0" w:color="auto"/>
        <w:right w:val="none" w:sz="0" w:space="0" w:color="auto"/>
      </w:divBdr>
    </w:div>
    <w:div w:id="1946039291">
      <w:bodyDiv w:val="1"/>
      <w:marLeft w:val="0"/>
      <w:marRight w:val="0"/>
      <w:marTop w:val="0"/>
      <w:marBottom w:val="0"/>
      <w:divBdr>
        <w:top w:val="none" w:sz="0" w:space="0" w:color="auto"/>
        <w:left w:val="none" w:sz="0" w:space="0" w:color="auto"/>
        <w:bottom w:val="none" w:sz="0" w:space="0" w:color="auto"/>
        <w:right w:val="none" w:sz="0" w:space="0" w:color="auto"/>
      </w:divBdr>
    </w:div>
    <w:div w:id="1970546892">
      <w:bodyDiv w:val="1"/>
      <w:marLeft w:val="0"/>
      <w:marRight w:val="0"/>
      <w:marTop w:val="0"/>
      <w:marBottom w:val="0"/>
      <w:divBdr>
        <w:top w:val="none" w:sz="0" w:space="0" w:color="auto"/>
        <w:left w:val="none" w:sz="0" w:space="0" w:color="auto"/>
        <w:bottom w:val="none" w:sz="0" w:space="0" w:color="auto"/>
        <w:right w:val="none" w:sz="0" w:space="0" w:color="auto"/>
      </w:divBdr>
    </w:div>
    <w:div w:id="1977249085">
      <w:bodyDiv w:val="1"/>
      <w:marLeft w:val="0"/>
      <w:marRight w:val="0"/>
      <w:marTop w:val="0"/>
      <w:marBottom w:val="0"/>
      <w:divBdr>
        <w:top w:val="none" w:sz="0" w:space="0" w:color="auto"/>
        <w:left w:val="none" w:sz="0" w:space="0" w:color="auto"/>
        <w:bottom w:val="none" w:sz="0" w:space="0" w:color="auto"/>
        <w:right w:val="none" w:sz="0" w:space="0" w:color="auto"/>
      </w:divBdr>
    </w:div>
    <w:div w:id="2014650372">
      <w:bodyDiv w:val="1"/>
      <w:marLeft w:val="0"/>
      <w:marRight w:val="0"/>
      <w:marTop w:val="0"/>
      <w:marBottom w:val="0"/>
      <w:divBdr>
        <w:top w:val="none" w:sz="0" w:space="0" w:color="auto"/>
        <w:left w:val="none" w:sz="0" w:space="0" w:color="auto"/>
        <w:bottom w:val="none" w:sz="0" w:space="0" w:color="auto"/>
        <w:right w:val="none" w:sz="0" w:space="0" w:color="auto"/>
      </w:divBdr>
      <w:divsChild>
        <w:div w:id="173343714">
          <w:marLeft w:val="0"/>
          <w:marRight w:val="0"/>
          <w:marTop w:val="0"/>
          <w:marBottom w:val="0"/>
          <w:divBdr>
            <w:top w:val="none" w:sz="0" w:space="0" w:color="auto"/>
            <w:left w:val="none" w:sz="0" w:space="0" w:color="auto"/>
            <w:bottom w:val="none" w:sz="0" w:space="0" w:color="auto"/>
            <w:right w:val="none" w:sz="0" w:space="0" w:color="auto"/>
          </w:divBdr>
          <w:divsChild>
            <w:div w:id="1050374466">
              <w:marLeft w:val="0"/>
              <w:marRight w:val="0"/>
              <w:marTop w:val="0"/>
              <w:marBottom w:val="0"/>
              <w:divBdr>
                <w:top w:val="none" w:sz="0" w:space="0" w:color="auto"/>
                <w:left w:val="none" w:sz="0" w:space="0" w:color="auto"/>
                <w:bottom w:val="none" w:sz="0" w:space="0" w:color="auto"/>
                <w:right w:val="none" w:sz="0" w:space="0" w:color="auto"/>
              </w:divBdr>
              <w:divsChild>
                <w:div w:id="1647934911">
                  <w:marLeft w:val="0"/>
                  <w:marRight w:val="0"/>
                  <w:marTop w:val="0"/>
                  <w:marBottom w:val="0"/>
                  <w:divBdr>
                    <w:top w:val="none" w:sz="0" w:space="0" w:color="auto"/>
                    <w:left w:val="none" w:sz="0" w:space="0" w:color="auto"/>
                    <w:bottom w:val="none" w:sz="0" w:space="0" w:color="auto"/>
                    <w:right w:val="none" w:sz="0" w:space="0" w:color="auto"/>
                  </w:divBdr>
                  <w:divsChild>
                    <w:div w:id="237599438">
                      <w:marLeft w:val="0"/>
                      <w:marRight w:val="0"/>
                      <w:marTop w:val="0"/>
                      <w:marBottom w:val="0"/>
                      <w:divBdr>
                        <w:top w:val="none" w:sz="0" w:space="0" w:color="auto"/>
                        <w:left w:val="none" w:sz="0" w:space="0" w:color="auto"/>
                        <w:bottom w:val="none" w:sz="0" w:space="0" w:color="auto"/>
                        <w:right w:val="none" w:sz="0" w:space="0" w:color="auto"/>
                      </w:divBdr>
                      <w:divsChild>
                        <w:div w:id="46615788">
                          <w:marLeft w:val="0"/>
                          <w:marRight w:val="0"/>
                          <w:marTop w:val="0"/>
                          <w:marBottom w:val="0"/>
                          <w:divBdr>
                            <w:top w:val="none" w:sz="0" w:space="0" w:color="auto"/>
                            <w:left w:val="none" w:sz="0" w:space="0" w:color="auto"/>
                            <w:bottom w:val="none" w:sz="0" w:space="0" w:color="auto"/>
                            <w:right w:val="none" w:sz="0" w:space="0" w:color="auto"/>
                          </w:divBdr>
                          <w:divsChild>
                            <w:div w:id="45621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917978">
      <w:bodyDiv w:val="1"/>
      <w:marLeft w:val="0"/>
      <w:marRight w:val="0"/>
      <w:marTop w:val="0"/>
      <w:marBottom w:val="0"/>
      <w:divBdr>
        <w:top w:val="none" w:sz="0" w:space="0" w:color="auto"/>
        <w:left w:val="none" w:sz="0" w:space="0" w:color="auto"/>
        <w:bottom w:val="none" w:sz="0" w:space="0" w:color="auto"/>
        <w:right w:val="none" w:sz="0" w:space="0" w:color="auto"/>
      </w:divBdr>
    </w:div>
    <w:div w:id="2022968368">
      <w:bodyDiv w:val="1"/>
      <w:marLeft w:val="0"/>
      <w:marRight w:val="0"/>
      <w:marTop w:val="0"/>
      <w:marBottom w:val="0"/>
      <w:divBdr>
        <w:top w:val="none" w:sz="0" w:space="0" w:color="auto"/>
        <w:left w:val="none" w:sz="0" w:space="0" w:color="auto"/>
        <w:bottom w:val="none" w:sz="0" w:space="0" w:color="auto"/>
        <w:right w:val="none" w:sz="0" w:space="0" w:color="auto"/>
      </w:divBdr>
      <w:divsChild>
        <w:div w:id="305135712">
          <w:marLeft w:val="0"/>
          <w:marRight w:val="0"/>
          <w:marTop w:val="0"/>
          <w:marBottom w:val="0"/>
          <w:divBdr>
            <w:top w:val="none" w:sz="0" w:space="0" w:color="auto"/>
            <w:left w:val="none" w:sz="0" w:space="0" w:color="auto"/>
            <w:bottom w:val="none" w:sz="0" w:space="0" w:color="auto"/>
            <w:right w:val="none" w:sz="0" w:space="0" w:color="auto"/>
          </w:divBdr>
          <w:divsChild>
            <w:div w:id="87967509">
              <w:marLeft w:val="0"/>
              <w:marRight w:val="0"/>
              <w:marTop w:val="0"/>
              <w:marBottom w:val="0"/>
              <w:divBdr>
                <w:top w:val="none" w:sz="0" w:space="0" w:color="auto"/>
                <w:left w:val="none" w:sz="0" w:space="0" w:color="auto"/>
                <w:bottom w:val="none" w:sz="0" w:space="0" w:color="auto"/>
                <w:right w:val="none" w:sz="0" w:space="0" w:color="auto"/>
              </w:divBdr>
              <w:divsChild>
                <w:div w:id="35325262">
                  <w:marLeft w:val="0"/>
                  <w:marRight w:val="0"/>
                  <w:marTop w:val="0"/>
                  <w:marBottom w:val="0"/>
                  <w:divBdr>
                    <w:top w:val="none" w:sz="0" w:space="0" w:color="auto"/>
                    <w:left w:val="none" w:sz="0" w:space="0" w:color="auto"/>
                    <w:bottom w:val="none" w:sz="0" w:space="0" w:color="auto"/>
                    <w:right w:val="none" w:sz="0" w:space="0" w:color="auto"/>
                  </w:divBdr>
                  <w:divsChild>
                    <w:div w:id="15273588">
                      <w:marLeft w:val="0"/>
                      <w:marRight w:val="0"/>
                      <w:marTop w:val="0"/>
                      <w:marBottom w:val="0"/>
                      <w:divBdr>
                        <w:top w:val="none" w:sz="0" w:space="0" w:color="auto"/>
                        <w:left w:val="none" w:sz="0" w:space="0" w:color="auto"/>
                        <w:bottom w:val="none" w:sz="0" w:space="0" w:color="auto"/>
                        <w:right w:val="none" w:sz="0" w:space="0" w:color="auto"/>
                      </w:divBdr>
                      <w:divsChild>
                        <w:div w:id="1237982060">
                          <w:marLeft w:val="0"/>
                          <w:marRight w:val="0"/>
                          <w:marTop w:val="0"/>
                          <w:marBottom w:val="0"/>
                          <w:divBdr>
                            <w:top w:val="none" w:sz="0" w:space="0" w:color="auto"/>
                            <w:left w:val="none" w:sz="0" w:space="0" w:color="auto"/>
                            <w:bottom w:val="none" w:sz="0" w:space="0" w:color="auto"/>
                            <w:right w:val="none" w:sz="0" w:space="0" w:color="auto"/>
                          </w:divBdr>
                          <w:divsChild>
                            <w:div w:id="70722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673552">
      <w:bodyDiv w:val="1"/>
      <w:marLeft w:val="0"/>
      <w:marRight w:val="0"/>
      <w:marTop w:val="0"/>
      <w:marBottom w:val="0"/>
      <w:divBdr>
        <w:top w:val="none" w:sz="0" w:space="0" w:color="auto"/>
        <w:left w:val="none" w:sz="0" w:space="0" w:color="auto"/>
        <w:bottom w:val="none" w:sz="0" w:space="0" w:color="auto"/>
        <w:right w:val="none" w:sz="0" w:space="0" w:color="auto"/>
      </w:divBdr>
    </w:div>
    <w:div w:id="2043240871">
      <w:bodyDiv w:val="1"/>
      <w:marLeft w:val="0"/>
      <w:marRight w:val="0"/>
      <w:marTop w:val="0"/>
      <w:marBottom w:val="0"/>
      <w:divBdr>
        <w:top w:val="none" w:sz="0" w:space="0" w:color="auto"/>
        <w:left w:val="none" w:sz="0" w:space="0" w:color="auto"/>
        <w:bottom w:val="none" w:sz="0" w:space="0" w:color="auto"/>
        <w:right w:val="none" w:sz="0" w:space="0" w:color="auto"/>
      </w:divBdr>
    </w:div>
    <w:div w:id="2044860680">
      <w:bodyDiv w:val="1"/>
      <w:marLeft w:val="0"/>
      <w:marRight w:val="0"/>
      <w:marTop w:val="0"/>
      <w:marBottom w:val="0"/>
      <w:divBdr>
        <w:top w:val="none" w:sz="0" w:space="0" w:color="auto"/>
        <w:left w:val="none" w:sz="0" w:space="0" w:color="auto"/>
        <w:bottom w:val="none" w:sz="0" w:space="0" w:color="auto"/>
        <w:right w:val="none" w:sz="0" w:space="0" w:color="auto"/>
      </w:divBdr>
    </w:div>
    <w:div w:id="2052607387">
      <w:bodyDiv w:val="1"/>
      <w:marLeft w:val="0"/>
      <w:marRight w:val="0"/>
      <w:marTop w:val="0"/>
      <w:marBottom w:val="0"/>
      <w:divBdr>
        <w:top w:val="none" w:sz="0" w:space="0" w:color="auto"/>
        <w:left w:val="none" w:sz="0" w:space="0" w:color="auto"/>
        <w:bottom w:val="none" w:sz="0" w:space="0" w:color="auto"/>
        <w:right w:val="none" w:sz="0" w:space="0" w:color="auto"/>
      </w:divBdr>
    </w:div>
    <w:div w:id="2053267865">
      <w:bodyDiv w:val="1"/>
      <w:marLeft w:val="0"/>
      <w:marRight w:val="0"/>
      <w:marTop w:val="0"/>
      <w:marBottom w:val="0"/>
      <w:divBdr>
        <w:top w:val="none" w:sz="0" w:space="0" w:color="auto"/>
        <w:left w:val="none" w:sz="0" w:space="0" w:color="auto"/>
        <w:bottom w:val="none" w:sz="0" w:space="0" w:color="auto"/>
        <w:right w:val="none" w:sz="0" w:space="0" w:color="auto"/>
      </w:divBdr>
    </w:div>
    <w:div w:id="2053840812">
      <w:bodyDiv w:val="1"/>
      <w:marLeft w:val="0"/>
      <w:marRight w:val="0"/>
      <w:marTop w:val="0"/>
      <w:marBottom w:val="0"/>
      <w:divBdr>
        <w:top w:val="none" w:sz="0" w:space="0" w:color="auto"/>
        <w:left w:val="none" w:sz="0" w:space="0" w:color="auto"/>
        <w:bottom w:val="none" w:sz="0" w:space="0" w:color="auto"/>
        <w:right w:val="none" w:sz="0" w:space="0" w:color="auto"/>
      </w:divBdr>
    </w:div>
    <w:div w:id="2056852731">
      <w:bodyDiv w:val="1"/>
      <w:marLeft w:val="0"/>
      <w:marRight w:val="0"/>
      <w:marTop w:val="0"/>
      <w:marBottom w:val="0"/>
      <w:divBdr>
        <w:top w:val="none" w:sz="0" w:space="0" w:color="auto"/>
        <w:left w:val="none" w:sz="0" w:space="0" w:color="auto"/>
        <w:bottom w:val="none" w:sz="0" w:space="0" w:color="auto"/>
        <w:right w:val="none" w:sz="0" w:space="0" w:color="auto"/>
      </w:divBdr>
    </w:div>
    <w:div w:id="2061903804">
      <w:bodyDiv w:val="1"/>
      <w:marLeft w:val="0"/>
      <w:marRight w:val="0"/>
      <w:marTop w:val="0"/>
      <w:marBottom w:val="0"/>
      <w:divBdr>
        <w:top w:val="none" w:sz="0" w:space="0" w:color="auto"/>
        <w:left w:val="none" w:sz="0" w:space="0" w:color="auto"/>
        <w:bottom w:val="none" w:sz="0" w:space="0" w:color="auto"/>
        <w:right w:val="none" w:sz="0" w:space="0" w:color="auto"/>
      </w:divBdr>
    </w:div>
    <w:div w:id="2063207429">
      <w:bodyDiv w:val="1"/>
      <w:marLeft w:val="0"/>
      <w:marRight w:val="0"/>
      <w:marTop w:val="0"/>
      <w:marBottom w:val="0"/>
      <w:divBdr>
        <w:top w:val="none" w:sz="0" w:space="0" w:color="auto"/>
        <w:left w:val="none" w:sz="0" w:space="0" w:color="auto"/>
        <w:bottom w:val="none" w:sz="0" w:space="0" w:color="auto"/>
        <w:right w:val="none" w:sz="0" w:space="0" w:color="auto"/>
      </w:divBdr>
    </w:div>
    <w:div w:id="2063748677">
      <w:bodyDiv w:val="1"/>
      <w:marLeft w:val="0"/>
      <w:marRight w:val="0"/>
      <w:marTop w:val="0"/>
      <w:marBottom w:val="0"/>
      <w:divBdr>
        <w:top w:val="none" w:sz="0" w:space="0" w:color="auto"/>
        <w:left w:val="none" w:sz="0" w:space="0" w:color="auto"/>
        <w:bottom w:val="none" w:sz="0" w:space="0" w:color="auto"/>
        <w:right w:val="none" w:sz="0" w:space="0" w:color="auto"/>
      </w:divBdr>
    </w:div>
    <w:div w:id="2075658925">
      <w:bodyDiv w:val="1"/>
      <w:marLeft w:val="0"/>
      <w:marRight w:val="0"/>
      <w:marTop w:val="0"/>
      <w:marBottom w:val="0"/>
      <w:divBdr>
        <w:top w:val="none" w:sz="0" w:space="0" w:color="auto"/>
        <w:left w:val="none" w:sz="0" w:space="0" w:color="auto"/>
        <w:bottom w:val="none" w:sz="0" w:space="0" w:color="auto"/>
        <w:right w:val="none" w:sz="0" w:space="0" w:color="auto"/>
      </w:divBdr>
    </w:div>
    <w:div w:id="2094279432">
      <w:bodyDiv w:val="1"/>
      <w:marLeft w:val="0"/>
      <w:marRight w:val="0"/>
      <w:marTop w:val="0"/>
      <w:marBottom w:val="0"/>
      <w:divBdr>
        <w:top w:val="none" w:sz="0" w:space="0" w:color="auto"/>
        <w:left w:val="none" w:sz="0" w:space="0" w:color="auto"/>
        <w:bottom w:val="none" w:sz="0" w:space="0" w:color="auto"/>
        <w:right w:val="none" w:sz="0" w:space="0" w:color="auto"/>
      </w:divBdr>
      <w:divsChild>
        <w:div w:id="372728755">
          <w:marLeft w:val="0"/>
          <w:marRight w:val="0"/>
          <w:marTop w:val="0"/>
          <w:marBottom w:val="0"/>
          <w:divBdr>
            <w:top w:val="none" w:sz="0" w:space="0" w:color="auto"/>
            <w:left w:val="none" w:sz="0" w:space="0" w:color="auto"/>
            <w:bottom w:val="none" w:sz="0" w:space="0" w:color="auto"/>
            <w:right w:val="none" w:sz="0" w:space="0" w:color="auto"/>
          </w:divBdr>
          <w:divsChild>
            <w:div w:id="149950776">
              <w:marLeft w:val="0"/>
              <w:marRight w:val="0"/>
              <w:marTop w:val="0"/>
              <w:marBottom w:val="0"/>
              <w:divBdr>
                <w:top w:val="none" w:sz="0" w:space="0" w:color="auto"/>
                <w:left w:val="none" w:sz="0" w:space="0" w:color="auto"/>
                <w:bottom w:val="none" w:sz="0" w:space="0" w:color="auto"/>
                <w:right w:val="none" w:sz="0" w:space="0" w:color="auto"/>
              </w:divBdr>
              <w:divsChild>
                <w:div w:id="1015956081">
                  <w:marLeft w:val="0"/>
                  <w:marRight w:val="0"/>
                  <w:marTop w:val="0"/>
                  <w:marBottom w:val="0"/>
                  <w:divBdr>
                    <w:top w:val="none" w:sz="0" w:space="0" w:color="auto"/>
                    <w:left w:val="none" w:sz="0" w:space="0" w:color="auto"/>
                    <w:bottom w:val="none" w:sz="0" w:space="0" w:color="auto"/>
                    <w:right w:val="none" w:sz="0" w:space="0" w:color="auto"/>
                  </w:divBdr>
                  <w:divsChild>
                    <w:div w:id="1513455446">
                      <w:marLeft w:val="0"/>
                      <w:marRight w:val="0"/>
                      <w:marTop w:val="0"/>
                      <w:marBottom w:val="0"/>
                      <w:divBdr>
                        <w:top w:val="none" w:sz="0" w:space="0" w:color="auto"/>
                        <w:left w:val="none" w:sz="0" w:space="0" w:color="auto"/>
                        <w:bottom w:val="none" w:sz="0" w:space="0" w:color="auto"/>
                        <w:right w:val="none" w:sz="0" w:space="0" w:color="auto"/>
                      </w:divBdr>
                      <w:divsChild>
                        <w:div w:id="991255637">
                          <w:marLeft w:val="0"/>
                          <w:marRight w:val="0"/>
                          <w:marTop w:val="0"/>
                          <w:marBottom w:val="0"/>
                          <w:divBdr>
                            <w:top w:val="none" w:sz="0" w:space="0" w:color="auto"/>
                            <w:left w:val="none" w:sz="0" w:space="0" w:color="auto"/>
                            <w:bottom w:val="none" w:sz="0" w:space="0" w:color="auto"/>
                            <w:right w:val="none" w:sz="0" w:space="0" w:color="auto"/>
                          </w:divBdr>
                          <w:divsChild>
                            <w:div w:id="226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851548">
      <w:bodyDiv w:val="1"/>
      <w:marLeft w:val="0"/>
      <w:marRight w:val="0"/>
      <w:marTop w:val="0"/>
      <w:marBottom w:val="0"/>
      <w:divBdr>
        <w:top w:val="none" w:sz="0" w:space="0" w:color="auto"/>
        <w:left w:val="none" w:sz="0" w:space="0" w:color="auto"/>
        <w:bottom w:val="none" w:sz="0" w:space="0" w:color="auto"/>
        <w:right w:val="none" w:sz="0" w:space="0" w:color="auto"/>
      </w:divBdr>
    </w:div>
    <w:div w:id="2141535816">
      <w:bodyDiv w:val="1"/>
      <w:marLeft w:val="0"/>
      <w:marRight w:val="0"/>
      <w:marTop w:val="0"/>
      <w:marBottom w:val="0"/>
      <w:divBdr>
        <w:top w:val="none" w:sz="0" w:space="0" w:color="auto"/>
        <w:left w:val="none" w:sz="0" w:space="0" w:color="auto"/>
        <w:bottom w:val="none" w:sz="0" w:space="0" w:color="auto"/>
        <w:right w:val="none" w:sz="0" w:space="0" w:color="auto"/>
      </w:divBdr>
    </w:div>
    <w:div w:id="2147048057">
      <w:bodyDiv w:val="1"/>
      <w:marLeft w:val="0"/>
      <w:marRight w:val="0"/>
      <w:marTop w:val="0"/>
      <w:marBottom w:val="0"/>
      <w:divBdr>
        <w:top w:val="none" w:sz="0" w:space="0" w:color="auto"/>
        <w:left w:val="none" w:sz="0" w:space="0" w:color="auto"/>
        <w:bottom w:val="none" w:sz="0" w:space="0" w:color="auto"/>
        <w:right w:val="none" w:sz="0" w:space="0" w:color="auto"/>
      </w:divBdr>
    </w:div>
    <w:div w:id="214716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ny\AppData\Local\Microsoft\Office\16.0\DTS\en-AU%7b6B077409-DFE9-4E5F-8C78-9E70CD4E5ECA%7d\%7b429DF95D-B2EB-4C93-A13F-9FE9065636D7%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8CD2F-9BEC-435B-8CE9-08E6650E0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{429DF95D-B2EB-4C93-A13F-9FE9065636D7}tf02835058_win32.dotx</Template>
  <TotalTime>18915</TotalTime>
  <Pages>61</Pages>
  <Words>14393</Words>
  <Characters>83914</Characters>
  <Application>Microsoft Office Word</Application>
  <DocSecurity>0</DocSecurity>
  <Lines>1951</Lines>
  <Paragraphs>768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Mitrovic</dc:creator>
  <cp:keywords/>
  <dc:description/>
  <cp:lastModifiedBy>Milan Mitrovic</cp:lastModifiedBy>
  <cp:revision>8300</cp:revision>
  <dcterms:created xsi:type="dcterms:W3CDTF">2024-05-30T04:39:00Z</dcterms:created>
  <dcterms:modified xsi:type="dcterms:W3CDTF">2024-10-20T12:41:00Z</dcterms:modified>
</cp:coreProperties>
</file>